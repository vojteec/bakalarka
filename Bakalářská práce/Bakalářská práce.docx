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5B179" w14:textId="05AB99B4" w:rsidR="006975EC" w:rsidRPr="00D713CC" w:rsidRDefault="00A03E09" w:rsidP="006975EC">
      <w:pPr>
        <w:jc w:val="center"/>
        <w:rPr>
          <w:sz w:val="40"/>
          <w:szCs w:val="40"/>
        </w:rPr>
      </w:pPr>
      <w:r w:rsidRPr="00D713CC">
        <w:rPr>
          <w:sz w:val="48"/>
          <w:szCs w:val="48"/>
        </w:rPr>
        <w:t>Šablona</w:t>
      </w:r>
    </w:p>
    <w:p w14:paraId="59665BFA" w14:textId="77777777" w:rsidR="006975EC" w:rsidRPr="00D713CC" w:rsidRDefault="006975EC" w:rsidP="006975EC">
      <w:pPr>
        <w:jc w:val="center"/>
        <w:rPr>
          <w:sz w:val="40"/>
          <w:szCs w:val="40"/>
        </w:rPr>
      </w:pPr>
      <w:r w:rsidRPr="00D713CC">
        <w:rPr>
          <w:sz w:val="40"/>
          <w:szCs w:val="40"/>
        </w:rPr>
        <w:t>BAKALÁŘSKÁ / DIPLOMOVÁ PRÁCE</w:t>
      </w:r>
    </w:p>
    <w:p w14:paraId="46E36AAC" w14:textId="77777777" w:rsidR="00C912F4" w:rsidRPr="00D713CC" w:rsidRDefault="00C912F4" w:rsidP="006975EC">
      <w:pPr>
        <w:jc w:val="center"/>
        <w:rPr>
          <w:sz w:val="40"/>
          <w:szCs w:val="40"/>
        </w:rPr>
      </w:pPr>
      <w:r w:rsidRPr="00D713CC">
        <w:rPr>
          <w:sz w:val="40"/>
          <w:szCs w:val="40"/>
        </w:rPr>
        <w:t>Verze 202</w:t>
      </w:r>
      <w:r w:rsidR="0053310E">
        <w:rPr>
          <w:sz w:val="40"/>
          <w:szCs w:val="40"/>
        </w:rPr>
        <w:t>1</w:t>
      </w:r>
    </w:p>
    <w:p w14:paraId="1D80350F" w14:textId="77777777" w:rsidR="006975EC" w:rsidRPr="00D713CC" w:rsidRDefault="000C61CD" w:rsidP="000C61CD">
      <w:pPr>
        <w:spacing w:line="240" w:lineRule="auto"/>
        <w:ind w:left="0"/>
        <w:rPr>
          <w:color w:val="FF0000"/>
          <w:sz w:val="32"/>
          <w:szCs w:val="32"/>
        </w:rPr>
      </w:pPr>
      <w:r w:rsidRPr="00D713CC">
        <w:rPr>
          <w:color w:val="FF0000"/>
          <w:sz w:val="32"/>
          <w:szCs w:val="32"/>
        </w:rPr>
        <w:t>Červené texty dále v šabloně přepište odpovídajícím textem nebo smažte.</w:t>
      </w:r>
    </w:p>
    <w:p w14:paraId="5A803B7E" w14:textId="77777777" w:rsidR="006975EC" w:rsidRPr="00D713CC" w:rsidRDefault="006975EC" w:rsidP="006975EC">
      <w:pPr>
        <w:rPr>
          <w:color w:val="000000"/>
        </w:rPr>
      </w:pPr>
    </w:p>
    <w:p w14:paraId="04772FB6" w14:textId="77777777" w:rsidR="006975EC" w:rsidRPr="00D713CC" w:rsidRDefault="006975EC" w:rsidP="006975EC">
      <w:pPr>
        <w:rPr>
          <w:color w:val="000000"/>
        </w:rPr>
      </w:pPr>
    </w:p>
    <w:p w14:paraId="6B6E11E9" w14:textId="77777777" w:rsidR="00A03E09" w:rsidRPr="00D713CC" w:rsidRDefault="00A03E09" w:rsidP="00F96216">
      <w:pPr>
        <w:pStyle w:val="erven"/>
        <w:jc w:val="center"/>
      </w:pPr>
      <w:r w:rsidRPr="00D713CC">
        <w:t>D</w:t>
      </w:r>
      <w:r w:rsidR="000C61CD" w:rsidRPr="00D713CC">
        <w:t>esky</w:t>
      </w:r>
    </w:p>
    <w:p w14:paraId="78B20BB5" w14:textId="77777777" w:rsidR="006975EC" w:rsidRPr="00F96216" w:rsidRDefault="000C61CD" w:rsidP="005623A9">
      <w:pPr>
        <w:spacing w:line="240" w:lineRule="auto"/>
        <w:ind w:left="0"/>
        <w:rPr>
          <w:color w:val="FF0000"/>
        </w:rPr>
      </w:pPr>
      <w:r w:rsidRPr="00F96216">
        <w:rPr>
          <w:color w:val="FF0000"/>
        </w:rPr>
        <w:t>Namísto této stránky v</w:t>
      </w:r>
      <w:r w:rsidR="006975EC" w:rsidRPr="00F96216">
        <w:rPr>
          <w:color w:val="FF0000"/>
        </w:rPr>
        <w:t xml:space="preserve">ložte </w:t>
      </w:r>
      <w:r w:rsidR="005623A9" w:rsidRPr="00F96216">
        <w:rPr>
          <w:color w:val="FF0000"/>
        </w:rPr>
        <w:t xml:space="preserve">stránku </w:t>
      </w:r>
      <w:r w:rsidR="005623A9" w:rsidRPr="00F96216">
        <w:rPr>
          <w:b/>
          <w:bCs/>
          <w:color w:val="FF0000"/>
        </w:rPr>
        <w:t>desky</w:t>
      </w:r>
      <w:r w:rsidR="006975EC" w:rsidRPr="00F96216">
        <w:rPr>
          <w:color w:val="FF0000"/>
        </w:rPr>
        <w:t xml:space="preserve"> vygenerovanou v IS VUT.</w:t>
      </w:r>
    </w:p>
    <w:p w14:paraId="61780687" w14:textId="271C59BE" w:rsidR="006975EC" w:rsidRPr="00D713CC" w:rsidRDefault="006975EC" w:rsidP="006975EC"/>
    <w:p w14:paraId="549F58E9" w14:textId="77777777" w:rsidR="006975EC" w:rsidRPr="00D713CC" w:rsidRDefault="00CC38EE" w:rsidP="00A03E09">
      <w:pPr>
        <w:spacing w:line="240" w:lineRule="auto"/>
      </w:pPr>
      <w:r w:rsidRPr="00D713CC">
        <w:rPr>
          <w:color w:val="FF0000"/>
          <w:sz w:val="28"/>
          <w:szCs w:val="28"/>
        </w:rPr>
        <w:br w:type="page"/>
      </w:r>
    </w:p>
    <w:p w14:paraId="0022C3C1" w14:textId="77777777" w:rsidR="00A03E09" w:rsidRPr="00D713CC" w:rsidRDefault="000C61CD" w:rsidP="00F96216">
      <w:pPr>
        <w:pStyle w:val="erven"/>
        <w:jc w:val="center"/>
      </w:pPr>
      <w:r w:rsidRPr="00D713CC">
        <w:lastRenderedPageBreak/>
        <w:t>Titulní list</w:t>
      </w:r>
    </w:p>
    <w:p w14:paraId="50BC862C" w14:textId="77777777" w:rsidR="006975EC" w:rsidRPr="00F96216" w:rsidRDefault="000C61CD" w:rsidP="005623A9">
      <w:pPr>
        <w:spacing w:line="240" w:lineRule="auto"/>
        <w:ind w:left="0"/>
        <w:rPr>
          <w:color w:val="FF0000"/>
        </w:rPr>
      </w:pPr>
      <w:r w:rsidRPr="00F96216">
        <w:rPr>
          <w:color w:val="FF0000"/>
        </w:rPr>
        <w:t>Namísto této stránky v</w:t>
      </w:r>
      <w:r w:rsidR="00CC38EE" w:rsidRPr="00F96216">
        <w:rPr>
          <w:color w:val="FF0000"/>
        </w:rPr>
        <w:t xml:space="preserve">ložte </w:t>
      </w:r>
      <w:r w:rsidR="00CC38EE" w:rsidRPr="00F96216">
        <w:rPr>
          <w:b/>
          <w:bCs/>
          <w:color w:val="FF0000"/>
        </w:rPr>
        <w:t xml:space="preserve">titulní </w:t>
      </w:r>
      <w:r w:rsidR="005623A9" w:rsidRPr="00F96216">
        <w:rPr>
          <w:b/>
          <w:bCs/>
          <w:color w:val="FF0000"/>
        </w:rPr>
        <w:t xml:space="preserve">list </w:t>
      </w:r>
      <w:r w:rsidR="00CC38EE" w:rsidRPr="00F96216">
        <w:rPr>
          <w:color w:val="FF0000"/>
        </w:rPr>
        <w:t>(s logem)</w:t>
      </w:r>
      <w:r w:rsidR="00D62BD5" w:rsidRPr="00F96216">
        <w:rPr>
          <w:color w:val="FF0000"/>
        </w:rPr>
        <w:t xml:space="preserve"> </w:t>
      </w:r>
      <w:r w:rsidR="00CC38EE" w:rsidRPr="00F96216">
        <w:rPr>
          <w:color w:val="FF0000"/>
        </w:rPr>
        <w:t>vygenerovan</w:t>
      </w:r>
      <w:r w:rsidR="005623A9" w:rsidRPr="00F96216">
        <w:rPr>
          <w:color w:val="FF0000"/>
        </w:rPr>
        <w:t>ý</w:t>
      </w:r>
      <w:r w:rsidR="00CC38EE" w:rsidRPr="00F96216">
        <w:rPr>
          <w:color w:val="FF0000"/>
        </w:rPr>
        <w:t xml:space="preserve"> v IS VUT</w:t>
      </w:r>
      <w:r w:rsidR="006975EC" w:rsidRPr="00F96216">
        <w:rPr>
          <w:color w:val="FF0000"/>
        </w:rPr>
        <w:t>.</w:t>
      </w:r>
    </w:p>
    <w:p w14:paraId="6B7435A0" w14:textId="77777777" w:rsidR="006975EC" w:rsidRPr="00D713CC" w:rsidRDefault="006975EC" w:rsidP="006975EC">
      <w:pPr>
        <w:rPr>
          <w:caps/>
        </w:rPr>
      </w:pPr>
    </w:p>
    <w:p w14:paraId="643A3C13" w14:textId="77777777" w:rsidR="006975EC" w:rsidRPr="00D713CC" w:rsidRDefault="00A03E09" w:rsidP="00EC7D6C">
      <w:r w:rsidRPr="00D713CC">
        <w:rPr>
          <w:color w:val="FF0000"/>
          <w:sz w:val="28"/>
          <w:szCs w:val="28"/>
        </w:rPr>
        <w:br w:type="page"/>
      </w:r>
    </w:p>
    <w:p w14:paraId="291F95F9" w14:textId="77777777" w:rsidR="00A03E09" w:rsidRPr="00D713CC" w:rsidRDefault="00A03E09" w:rsidP="00A03E09">
      <w:pPr>
        <w:ind w:left="0"/>
        <w:rPr>
          <w:sz w:val="32"/>
          <w:szCs w:val="32"/>
        </w:rPr>
      </w:pPr>
    </w:p>
    <w:p w14:paraId="3BC9289B" w14:textId="77777777" w:rsidR="00A03E09" w:rsidRPr="00D713CC" w:rsidRDefault="000C61CD" w:rsidP="00F96216">
      <w:pPr>
        <w:pStyle w:val="erven"/>
        <w:jc w:val="center"/>
      </w:pPr>
      <w:r w:rsidRPr="00D713CC">
        <w:t>Zadání</w:t>
      </w:r>
    </w:p>
    <w:p w14:paraId="2F279029" w14:textId="77777777" w:rsidR="00A03E09" w:rsidRPr="008C239D" w:rsidRDefault="000C61CD" w:rsidP="008C239D">
      <w:pPr>
        <w:spacing w:line="240" w:lineRule="auto"/>
        <w:ind w:left="0"/>
        <w:rPr>
          <w:color w:val="FF0000"/>
        </w:rPr>
      </w:pPr>
      <w:r w:rsidRPr="00F96216">
        <w:rPr>
          <w:color w:val="FF0000"/>
        </w:rPr>
        <w:t>Namísto této stránky v</w:t>
      </w:r>
      <w:r w:rsidR="00A03E09" w:rsidRPr="00F96216">
        <w:rPr>
          <w:color w:val="FF0000"/>
        </w:rPr>
        <w:t xml:space="preserve">ložte stránku </w:t>
      </w:r>
      <w:r w:rsidR="00A03E09" w:rsidRPr="00F96216">
        <w:rPr>
          <w:b/>
          <w:bCs/>
          <w:color w:val="FF0000"/>
        </w:rPr>
        <w:t xml:space="preserve">zadání </w:t>
      </w:r>
      <w:r w:rsidR="005623A9" w:rsidRPr="00F96216">
        <w:rPr>
          <w:b/>
          <w:bCs/>
          <w:color w:val="FF0000"/>
        </w:rPr>
        <w:t xml:space="preserve">FEKT </w:t>
      </w:r>
      <w:r w:rsidR="00A03E09" w:rsidRPr="00F96216">
        <w:rPr>
          <w:color w:val="FF0000"/>
        </w:rPr>
        <w:t>vygenerovanou v IS VUT.</w:t>
      </w:r>
    </w:p>
    <w:p w14:paraId="1BD2442C" w14:textId="77777777" w:rsidR="00877C96" w:rsidRPr="00D713CC" w:rsidRDefault="00A03E09" w:rsidP="00486E17">
      <w:pPr>
        <w:sectPr w:rsidR="00877C96" w:rsidRPr="00D713CC" w:rsidSect="00515980">
          <w:footerReference w:type="even" r:id="rId9"/>
          <w:footerReference w:type="default" r:id="rId10"/>
          <w:footerReference w:type="first" r:id="rId11"/>
          <w:type w:val="continuous"/>
          <w:pgSz w:w="11906" w:h="16838"/>
          <w:pgMar w:top="1701" w:right="1418" w:bottom="1701" w:left="1418" w:header="709" w:footer="709" w:gutter="567"/>
          <w:cols w:space="708"/>
          <w:titlePg/>
          <w:docGrid w:linePitch="360"/>
        </w:sectPr>
      </w:pPr>
      <w:r w:rsidRPr="00D713CC">
        <w:rPr>
          <w:color w:val="FF0000"/>
          <w:sz w:val="28"/>
          <w:szCs w:val="28"/>
        </w:rPr>
        <w:br w:type="page"/>
      </w:r>
    </w:p>
    <w:p w14:paraId="6C8E0634" w14:textId="77777777" w:rsidR="00486E17" w:rsidRPr="00D713CC" w:rsidRDefault="00486E17" w:rsidP="00B24C1B">
      <w:pPr>
        <w:pStyle w:val="Nadpismimoobsah"/>
      </w:pPr>
      <w:r w:rsidRPr="00D713CC">
        <w:lastRenderedPageBreak/>
        <w:t>Abstrakt</w:t>
      </w:r>
    </w:p>
    <w:p w14:paraId="1F90D7E7" w14:textId="0CE4F74F" w:rsidR="00486E17" w:rsidRPr="00D713CC" w:rsidRDefault="008A6CB4" w:rsidP="00486E17">
      <w:pPr>
        <w:pStyle w:val="Prvnodstavec"/>
        <w:rPr>
          <w:color w:val="auto"/>
        </w:rPr>
      </w:pPr>
      <w:r>
        <w:rPr>
          <w:color w:val="auto"/>
        </w:rPr>
        <w:t xml:space="preserve">Tato práce se věnuje </w:t>
      </w:r>
      <w:r w:rsidR="00E546C6">
        <w:rPr>
          <w:color w:val="auto"/>
        </w:rPr>
        <w:t>vývoji</w:t>
      </w:r>
      <w:r>
        <w:rPr>
          <w:color w:val="auto"/>
        </w:rPr>
        <w:t xml:space="preserve"> VST plug-inu na bázi granulárního syntezátoru, jehož parametry (jako například mezní frekvence filtru typu horní, dolní nebo pásmové propusti, délka granul, a další) jsou ovládány </w:t>
      </w:r>
      <w:r w:rsidR="00BC1FA9">
        <w:rPr>
          <w:color w:val="auto"/>
        </w:rPr>
        <w:t xml:space="preserve">pomocí vlnové délky světla přicházejícího na </w:t>
      </w:r>
      <w:r w:rsidR="00812313">
        <w:rPr>
          <w:color w:val="auto"/>
        </w:rPr>
        <w:t>webkameru.</w:t>
      </w:r>
      <w:r w:rsidR="003B1DA1">
        <w:rPr>
          <w:color w:val="auto"/>
        </w:rPr>
        <w:t xml:space="preserve"> Plug-in je ovladatelný </w:t>
      </w:r>
      <w:r w:rsidR="002D2415">
        <w:rPr>
          <w:color w:val="auto"/>
        </w:rPr>
        <w:t xml:space="preserve">pomocí jednoho či více MIDI kontrolérů, kdy </w:t>
      </w:r>
      <w:r w:rsidR="00EA4EBB">
        <w:rPr>
          <w:color w:val="auto"/>
        </w:rPr>
        <w:t>každý z nich může ovládat další instanci syntezátoru. Je tedy dosaženo naprosté nezávislosti vstupních dat, přijímaných MIDI zpráv i parametrů nastavovaných jednotlivým instancím a tím tedy i zvukové zajímavosti výsledného signálového výstupu VST plug-inu.</w:t>
      </w:r>
    </w:p>
    <w:p w14:paraId="12B778AF" w14:textId="77777777" w:rsidR="00486E17" w:rsidRPr="00D713CC" w:rsidRDefault="00486E17" w:rsidP="00B24C1B">
      <w:pPr>
        <w:pStyle w:val="Nadpismimoobsah"/>
      </w:pPr>
      <w:r w:rsidRPr="00D713CC">
        <w:t>Klíčová slova</w:t>
      </w:r>
    </w:p>
    <w:p w14:paraId="239D9B28" w14:textId="71227124" w:rsidR="00486E17" w:rsidRPr="00D713CC" w:rsidRDefault="006A5A61" w:rsidP="00486E17">
      <w:pPr>
        <w:pStyle w:val="Prvnodstavec"/>
        <w:rPr>
          <w:color w:val="auto"/>
        </w:rPr>
      </w:pPr>
      <w:r>
        <w:rPr>
          <w:color w:val="auto"/>
        </w:rPr>
        <w:t>Syntezátor, g</w:t>
      </w:r>
      <w:r w:rsidR="00812313">
        <w:rPr>
          <w:color w:val="auto"/>
        </w:rPr>
        <w:t>ranulární syntéza,</w:t>
      </w:r>
      <w:r w:rsidR="003C0171">
        <w:rPr>
          <w:color w:val="auto"/>
        </w:rPr>
        <w:t xml:space="preserve"> plug</w:t>
      </w:r>
      <w:r w:rsidR="006649A0">
        <w:rPr>
          <w:color w:val="auto"/>
        </w:rPr>
        <w:t>-</w:t>
      </w:r>
      <w:r w:rsidR="003C0171">
        <w:rPr>
          <w:color w:val="auto"/>
        </w:rPr>
        <w:t>in,</w:t>
      </w:r>
      <w:r w:rsidR="00BF1C6F">
        <w:rPr>
          <w:color w:val="auto"/>
        </w:rPr>
        <w:t xml:space="preserve"> VST,</w:t>
      </w:r>
      <w:r w:rsidR="00812313">
        <w:rPr>
          <w:color w:val="auto"/>
        </w:rPr>
        <w:t xml:space="preserve"> JUCE, C++</w:t>
      </w:r>
    </w:p>
    <w:p w14:paraId="70560F3E" w14:textId="77777777" w:rsidR="00486E17" w:rsidRPr="00D713CC" w:rsidRDefault="00486E17" w:rsidP="00486E17"/>
    <w:p w14:paraId="3093A2D4" w14:textId="77777777" w:rsidR="00486E17" w:rsidRPr="00D713CC" w:rsidRDefault="00486E17" w:rsidP="00486E17"/>
    <w:p w14:paraId="2ADA68AC" w14:textId="77777777" w:rsidR="00C42281" w:rsidRPr="00D713CC" w:rsidRDefault="00C42281" w:rsidP="00486E17"/>
    <w:p w14:paraId="17EE572B" w14:textId="77777777" w:rsidR="00C42281" w:rsidRPr="00D713CC" w:rsidRDefault="00C42281" w:rsidP="00486E17"/>
    <w:p w14:paraId="2D92C771" w14:textId="77777777" w:rsidR="00486E17" w:rsidRPr="00D713CC" w:rsidRDefault="00486E17" w:rsidP="00B24C1B">
      <w:pPr>
        <w:pStyle w:val="Nadpismimoobsah"/>
      </w:pPr>
      <w:r w:rsidRPr="00D713CC">
        <w:t>Abstract</w:t>
      </w:r>
    </w:p>
    <w:p w14:paraId="72FA0414" w14:textId="37A3A13F" w:rsidR="00486E17" w:rsidRPr="000C2DE4" w:rsidRDefault="003E0B4C" w:rsidP="00486E17">
      <w:pPr>
        <w:pStyle w:val="Prvnodstavec"/>
        <w:rPr>
          <w:color w:val="auto"/>
        </w:rPr>
      </w:pPr>
      <w:r w:rsidRPr="000C2DE4">
        <w:rPr>
          <w:color w:val="auto"/>
        </w:rPr>
        <w:t>Th</w:t>
      </w:r>
      <w:r w:rsidR="00E546C6" w:rsidRPr="000C2DE4">
        <w:rPr>
          <w:color w:val="auto"/>
        </w:rPr>
        <w:t>is thesis addresses the development</w:t>
      </w:r>
      <w:r w:rsidR="00E179CE" w:rsidRPr="000C2DE4">
        <w:rPr>
          <w:color w:val="auto"/>
        </w:rPr>
        <w:t xml:space="preserve"> of a VST plug-in based on a granular synthesizer, whose parameters (such as the cutoff frequencies of high-pass, low-pass or band-pass filters, grain length, and others) are controlled by the wavelength of light captured by a web camera. The plug-in can be operated using one or more MIDI controllers, with each of them capable of controlling an additional instance of the synthesizer. This achieves complete independence of input data, received MIDI messages, and parameters set for individual instances, thus enhancing the sound richness of the resulting signal output of the VST plug-in.</w:t>
      </w:r>
    </w:p>
    <w:p w14:paraId="7C7B5EC9" w14:textId="77777777" w:rsidR="00486E17" w:rsidRPr="00D713CC" w:rsidRDefault="00486E17" w:rsidP="00B24C1B">
      <w:pPr>
        <w:pStyle w:val="Nadpismimoobsah"/>
      </w:pPr>
      <w:r w:rsidRPr="00D713CC">
        <w:t>Keywords</w:t>
      </w:r>
    </w:p>
    <w:p w14:paraId="23F03809" w14:textId="25333F7A" w:rsidR="00486E17" w:rsidRPr="00D713CC" w:rsidRDefault="006649A0" w:rsidP="00486E17">
      <w:pPr>
        <w:pStyle w:val="Prvnodstavec"/>
        <w:rPr>
          <w:color w:val="auto"/>
        </w:rPr>
      </w:pPr>
      <w:r>
        <w:rPr>
          <w:color w:val="auto"/>
        </w:rPr>
        <w:t>Synthesi</w:t>
      </w:r>
      <w:r w:rsidR="00E179CE">
        <w:rPr>
          <w:color w:val="auto"/>
        </w:rPr>
        <w:t>z</w:t>
      </w:r>
      <w:r>
        <w:rPr>
          <w:color w:val="auto"/>
        </w:rPr>
        <w:t>er, granular synthesis, plug-in, VST, JUCE, C++</w:t>
      </w:r>
    </w:p>
    <w:p w14:paraId="51A28437" w14:textId="77777777" w:rsidR="0019118E" w:rsidRPr="00D713CC" w:rsidRDefault="0019118E" w:rsidP="0019118E">
      <w:pPr>
        <w:pStyle w:val="ds34"/>
        <w:spacing w:line="276" w:lineRule="auto"/>
      </w:pPr>
    </w:p>
    <w:p w14:paraId="62B70EBD" w14:textId="77777777" w:rsidR="0019118E" w:rsidRPr="00D713CC" w:rsidRDefault="004A369D" w:rsidP="0019118E">
      <w:pPr>
        <w:pStyle w:val="ds34"/>
        <w:spacing w:line="276" w:lineRule="auto"/>
      </w:pPr>
      <w:r w:rsidRPr="00D713CC">
        <w:br w:type="page"/>
      </w:r>
    </w:p>
    <w:p w14:paraId="23BD63EB" w14:textId="77777777" w:rsidR="004A369D" w:rsidRPr="00D713CC" w:rsidRDefault="004A369D" w:rsidP="0019118E">
      <w:pPr>
        <w:pStyle w:val="ds34"/>
        <w:spacing w:line="276" w:lineRule="auto"/>
      </w:pPr>
    </w:p>
    <w:p w14:paraId="33AF007E" w14:textId="77777777" w:rsidR="004A369D" w:rsidRPr="00D713CC" w:rsidRDefault="004A369D" w:rsidP="0019118E">
      <w:pPr>
        <w:pStyle w:val="ds34"/>
        <w:spacing w:line="276" w:lineRule="auto"/>
      </w:pPr>
    </w:p>
    <w:p w14:paraId="5BB2BE9C" w14:textId="77777777" w:rsidR="004A369D" w:rsidRPr="00D713CC" w:rsidRDefault="004A369D" w:rsidP="0019118E">
      <w:pPr>
        <w:pStyle w:val="ds34"/>
        <w:spacing w:line="276" w:lineRule="auto"/>
      </w:pPr>
    </w:p>
    <w:p w14:paraId="73474288" w14:textId="77777777" w:rsidR="004A369D" w:rsidRPr="00D713CC" w:rsidRDefault="004A369D" w:rsidP="0019118E">
      <w:pPr>
        <w:pStyle w:val="ds34"/>
        <w:spacing w:line="276" w:lineRule="auto"/>
      </w:pPr>
    </w:p>
    <w:p w14:paraId="0FD04FC6" w14:textId="77777777" w:rsidR="004A369D" w:rsidRPr="00D713CC" w:rsidRDefault="004A369D" w:rsidP="0019118E">
      <w:pPr>
        <w:pStyle w:val="ds34"/>
        <w:spacing w:line="276" w:lineRule="auto"/>
      </w:pPr>
    </w:p>
    <w:p w14:paraId="459115DA" w14:textId="77777777" w:rsidR="004A369D" w:rsidRPr="00D713CC" w:rsidRDefault="004A369D" w:rsidP="0019118E">
      <w:pPr>
        <w:pStyle w:val="ds34"/>
        <w:spacing w:line="276" w:lineRule="auto"/>
      </w:pPr>
    </w:p>
    <w:p w14:paraId="6A002B80" w14:textId="77777777" w:rsidR="004A369D" w:rsidRPr="00D713CC" w:rsidRDefault="004A369D" w:rsidP="0019118E">
      <w:pPr>
        <w:pStyle w:val="ds34"/>
        <w:spacing w:line="276" w:lineRule="auto"/>
      </w:pPr>
    </w:p>
    <w:p w14:paraId="2391CF81" w14:textId="77777777" w:rsidR="004A369D" w:rsidRPr="00D713CC" w:rsidRDefault="004A369D" w:rsidP="0019118E">
      <w:pPr>
        <w:pStyle w:val="ds34"/>
        <w:spacing w:line="276" w:lineRule="auto"/>
      </w:pPr>
    </w:p>
    <w:p w14:paraId="2BD240F6" w14:textId="77777777" w:rsidR="004A369D" w:rsidRPr="00D713CC" w:rsidRDefault="004A369D" w:rsidP="0019118E">
      <w:pPr>
        <w:pStyle w:val="ds34"/>
        <w:spacing w:line="276" w:lineRule="auto"/>
      </w:pPr>
    </w:p>
    <w:p w14:paraId="3C12E094" w14:textId="77777777" w:rsidR="004A369D" w:rsidRPr="00D713CC" w:rsidRDefault="004A369D" w:rsidP="0019118E">
      <w:pPr>
        <w:pStyle w:val="ds34"/>
        <w:spacing w:line="276" w:lineRule="auto"/>
      </w:pPr>
    </w:p>
    <w:p w14:paraId="3B3E64FC" w14:textId="77777777" w:rsidR="004A369D" w:rsidRPr="00D713CC" w:rsidRDefault="004A369D" w:rsidP="0019118E">
      <w:pPr>
        <w:pStyle w:val="ds34"/>
        <w:spacing w:line="276" w:lineRule="auto"/>
      </w:pPr>
    </w:p>
    <w:p w14:paraId="63B4DB81" w14:textId="77777777" w:rsidR="004A369D" w:rsidRPr="00D713CC" w:rsidRDefault="004A369D" w:rsidP="0019118E">
      <w:pPr>
        <w:pStyle w:val="ds34"/>
        <w:spacing w:line="276" w:lineRule="auto"/>
      </w:pPr>
    </w:p>
    <w:p w14:paraId="2C55DA67" w14:textId="77777777" w:rsidR="004A369D" w:rsidRPr="00D713CC" w:rsidRDefault="004A369D" w:rsidP="0019118E">
      <w:pPr>
        <w:pStyle w:val="ds34"/>
        <w:spacing w:line="276" w:lineRule="auto"/>
      </w:pPr>
    </w:p>
    <w:p w14:paraId="74A86287" w14:textId="77777777" w:rsidR="004A369D" w:rsidRPr="00D713CC" w:rsidRDefault="004A369D" w:rsidP="0019118E">
      <w:pPr>
        <w:pStyle w:val="ds34"/>
        <w:spacing w:line="276" w:lineRule="auto"/>
      </w:pPr>
    </w:p>
    <w:p w14:paraId="7AD8CF53" w14:textId="77777777" w:rsidR="004A369D" w:rsidRPr="00D713CC" w:rsidRDefault="004A369D" w:rsidP="0019118E">
      <w:pPr>
        <w:pStyle w:val="ds34"/>
        <w:spacing w:line="276" w:lineRule="auto"/>
      </w:pPr>
    </w:p>
    <w:p w14:paraId="6A968DC6" w14:textId="77777777" w:rsidR="004A369D" w:rsidRPr="00D713CC" w:rsidRDefault="004A369D" w:rsidP="0019118E">
      <w:pPr>
        <w:pStyle w:val="ds34"/>
        <w:spacing w:line="276" w:lineRule="auto"/>
      </w:pPr>
    </w:p>
    <w:p w14:paraId="2CC9D10D" w14:textId="77777777" w:rsidR="004A369D" w:rsidRPr="00D713CC" w:rsidRDefault="004A369D" w:rsidP="0019118E">
      <w:pPr>
        <w:pStyle w:val="ds34"/>
        <w:spacing w:line="276" w:lineRule="auto"/>
      </w:pPr>
    </w:p>
    <w:p w14:paraId="5565BDAF" w14:textId="77777777" w:rsidR="004A369D" w:rsidRPr="00D713CC" w:rsidRDefault="004A369D" w:rsidP="0019118E">
      <w:pPr>
        <w:pStyle w:val="ds34"/>
        <w:spacing w:line="276" w:lineRule="auto"/>
      </w:pPr>
    </w:p>
    <w:p w14:paraId="3B2AB3DF" w14:textId="77777777" w:rsidR="004A369D" w:rsidRPr="00D713CC" w:rsidRDefault="004A369D" w:rsidP="0019118E">
      <w:pPr>
        <w:pStyle w:val="ds34"/>
        <w:spacing w:line="276" w:lineRule="auto"/>
      </w:pPr>
    </w:p>
    <w:p w14:paraId="70434EEC" w14:textId="77777777" w:rsidR="004A369D" w:rsidRPr="00D713CC" w:rsidRDefault="004A369D" w:rsidP="0019118E">
      <w:pPr>
        <w:pStyle w:val="ds34"/>
        <w:spacing w:line="276" w:lineRule="auto"/>
      </w:pPr>
    </w:p>
    <w:p w14:paraId="61379690" w14:textId="77777777" w:rsidR="004A369D" w:rsidRPr="00D713CC" w:rsidRDefault="004A369D" w:rsidP="0019118E">
      <w:pPr>
        <w:pStyle w:val="ds34"/>
        <w:spacing w:line="276" w:lineRule="auto"/>
      </w:pPr>
    </w:p>
    <w:p w14:paraId="2C9802A2" w14:textId="77777777" w:rsidR="004A369D" w:rsidRPr="00D713CC" w:rsidRDefault="004A369D" w:rsidP="0019118E">
      <w:pPr>
        <w:pStyle w:val="ds34"/>
        <w:spacing w:line="276" w:lineRule="auto"/>
      </w:pPr>
    </w:p>
    <w:p w14:paraId="5EA9BF0A" w14:textId="77777777" w:rsidR="004A369D" w:rsidRPr="00D713CC" w:rsidRDefault="004A369D" w:rsidP="0019118E">
      <w:pPr>
        <w:pStyle w:val="ds34"/>
        <w:spacing w:line="276" w:lineRule="auto"/>
      </w:pPr>
    </w:p>
    <w:p w14:paraId="3112D9B2" w14:textId="77777777" w:rsidR="004A369D" w:rsidRPr="00D713CC" w:rsidRDefault="004A369D" w:rsidP="0019118E">
      <w:pPr>
        <w:pStyle w:val="ds34"/>
        <w:spacing w:line="276" w:lineRule="auto"/>
      </w:pPr>
    </w:p>
    <w:p w14:paraId="3B364D31" w14:textId="77777777" w:rsidR="004A369D" w:rsidRPr="00D713CC" w:rsidRDefault="004A369D" w:rsidP="0019118E">
      <w:pPr>
        <w:pStyle w:val="ds34"/>
        <w:spacing w:line="276" w:lineRule="auto"/>
      </w:pPr>
    </w:p>
    <w:p w14:paraId="2D3C2E3D" w14:textId="77777777" w:rsidR="004A369D" w:rsidRPr="00D713CC" w:rsidRDefault="004A369D" w:rsidP="0019118E">
      <w:pPr>
        <w:pStyle w:val="ds34"/>
        <w:spacing w:line="276" w:lineRule="auto"/>
      </w:pPr>
    </w:p>
    <w:p w14:paraId="78C6A10A" w14:textId="77777777" w:rsidR="004A369D" w:rsidRPr="00D713CC" w:rsidRDefault="004A369D" w:rsidP="0019118E">
      <w:pPr>
        <w:pStyle w:val="ds34"/>
        <w:spacing w:line="276" w:lineRule="auto"/>
      </w:pPr>
    </w:p>
    <w:p w14:paraId="771CF663" w14:textId="77777777" w:rsidR="004A369D" w:rsidRPr="00D713CC" w:rsidRDefault="004A369D" w:rsidP="0019118E">
      <w:pPr>
        <w:pStyle w:val="ds34"/>
        <w:spacing w:line="276" w:lineRule="auto"/>
      </w:pPr>
    </w:p>
    <w:p w14:paraId="2D253A9D" w14:textId="77777777" w:rsidR="004A369D" w:rsidRPr="00D713CC" w:rsidRDefault="004A369D" w:rsidP="0019118E">
      <w:pPr>
        <w:pStyle w:val="ds34"/>
        <w:spacing w:line="276" w:lineRule="auto"/>
      </w:pPr>
    </w:p>
    <w:p w14:paraId="08465C40" w14:textId="77777777" w:rsidR="0019118E" w:rsidRPr="00D713CC" w:rsidRDefault="0019118E" w:rsidP="0019118E">
      <w:pPr>
        <w:pStyle w:val="ds34"/>
        <w:spacing w:line="276" w:lineRule="auto"/>
      </w:pPr>
    </w:p>
    <w:p w14:paraId="0E4DB41B" w14:textId="77777777" w:rsidR="004A369D" w:rsidRPr="00D713CC" w:rsidRDefault="004A369D" w:rsidP="00B24C1B">
      <w:pPr>
        <w:pStyle w:val="Nadpismimoobsah"/>
      </w:pPr>
      <w:r w:rsidRPr="00D713CC">
        <w:t>Bibliografická citace</w:t>
      </w:r>
    </w:p>
    <w:p w14:paraId="4E8DE0A2" w14:textId="59DEF39C" w:rsidR="00493F19" w:rsidRPr="00C85E73" w:rsidRDefault="00FB2FBC" w:rsidP="00FB2FBC">
      <w:pPr>
        <w:pStyle w:val="Prvnodstavec"/>
        <w:rPr>
          <w:color w:val="auto"/>
        </w:rPr>
      </w:pPr>
      <w:r>
        <w:rPr>
          <w:color w:val="auto"/>
        </w:rPr>
        <w:t xml:space="preserve">KUCHAŘ, V. </w:t>
      </w:r>
      <w:r>
        <w:rPr>
          <w:i/>
          <w:iCs/>
          <w:color w:val="auto"/>
        </w:rPr>
        <w:t>Experimentální softwarový hudební nástroj nebo zvukový zdroj</w:t>
      </w:r>
      <w:r w:rsidR="00486E17" w:rsidRPr="00D713CC">
        <w:t xml:space="preserve">. Brno: Vysoké učení technické v Brně, Fakulta elektrotechniky a komunikačních technologií, Ústav </w:t>
      </w:r>
      <w:r>
        <w:rPr>
          <w:color w:val="auto"/>
        </w:rPr>
        <w:t>telekomunikací</w:t>
      </w:r>
      <w:r w:rsidR="00486E17" w:rsidRPr="00D713CC">
        <w:t xml:space="preserve">, </w:t>
      </w:r>
      <w:r w:rsidR="00486E17" w:rsidRPr="00FB2FBC">
        <w:rPr>
          <w:color w:val="auto"/>
        </w:rPr>
        <w:t>202</w:t>
      </w:r>
      <w:r>
        <w:rPr>
          <w:color w:val="auto"/>
        </w:rPr>
        <w:t>3</w:t>
      </w:r>
      <w:r w:rsidR="00486E17" w:rsidRPr="00D713CC">
        <w:t xml:space="preserve">. </w:t>
      </w:r>
      <w:r w:rsidR="00486E17" w:rsidRPr="00D713CC">
        <w:rPr>
          <w:color w:val="FF0000"/>
        </w:rPr>
        <w:t>11</w:t>
      </w:r>
      <w:r w:rsidR="00486E17" w:rsidRPr="00D713CC">
        <w:t xml:space="preserve"> s., </w:t>
      </w:r>
      <w:r w:rsidR="00486E17" w:rsidRPr="00D713CC">
        <w:rPr>
          <w:color w:val="FF0000"/>
        </w:rPr>
        <w:t>3</w:t>
      </w:r>
      <w:r w:rsidR="00486E17" w:rsidRPr="00D713CC">
        <w:t xml:space="preserve"> s. příloh. </w:t>
      </w:r>
      <w:r w:rsidR="00486E17" w:rsidRPr="00D9708A">
        <w:rPr>
          <w:color w:val="auto"/>
        </w:rPr>
        <w:t>Semestrální práce</w:t>
      </w:r>
      <w:r w:rsidR="00486E17" w:rsidRPr="00D713CC">
        <w:t xml:space="preserve">. Vedoucí práce: </w:t>
      </w:r>
      <w:r w:rsidR="00C85E73">
        <w:rPr>
          <w:color w:val="auto"/>
        </w:rPr>
        <w:t>doc. Ing. MgA. Mgr. Dan Dlouhý PhD.</w:t>
      </w:r>
    </w:p>
    <w:p w14:paraId="33EF917A" w14:textId="77777777" w:rsidR="0019118E" w:rsidRPr="00D713CC" w:rsidRDefault="0019118E" w:rsidP="0080263D">
      <w:pPr>
        <w:autoSpaceDE w:val="0"/>
        <w:autoSpaceDN w:val="0"/>
        <w:adjustRightInd w:val="0"/>
        <w:spacing w:line="240" w:lineRule="auto"/>
        <w:jc w:val="both"/>
      </w:pPr>
      <w:r w:rsidRPr="00D713CC">
        <w:br w:type="page"/>
      </w:r>
    </w:p>
    <w:p w14:paraId="08ACBB02" w14:textId="77777777" w:rsidR="000C61CD" w:rsidRPr="00D713CC" w:rsidRDefault="000C61CD" w:rsidP="00F96216">
      <w:pPr>
        <w:pStyle w:val="erven"/>
        <w:jc w:val="center"/>
      </w:pPr>
      <w:r w:rsidRPr="00D713CC">
        <w:lastRenderedPageBreak/>
        <w:t>Prohlášení</w:t>
      </w:r>
    </w:p>
    <w:p w14:paraId="658EEC5A" w14:textId="77777777" w:rsidR="00C279D4" w:rsidRPr="00F96216" w:rsidRDefault="00C279D4" w:rsidP="00C279D4">
      <w:pPr>
        <w:pStyle w:val="Odstavecseseznamem"/>
        <w:numPr>
          <w:ilvl w:val="0"/>
          <w:numId w:val="39"/>
        </w:numPr>
        <w:spacing w:line="240" w:lineRule="auto"/>
        <w:ind w:left="426"/>
        <w:rPr>
          <w:color w:val="FF0000"/>
        </w:rPr>
      </w:pPr>
      <w:bookmarkStart w:id="0" w:name="_Hlk56588782"/>
      <w:r w:rsidRPr="00F96216">
        <w:rPr>
          <w:color w:val="FF0000"/>
        </w:rPr>
        <w:t>do tištěné verze závěrečné práce vložte originál prohlášení s podpisem autora</w:t>
      </w:r>
    </w:p>
    <w:p w14:paraId="370E347A" w14:textId="77777777" w:rsidR="00C279D4" w:rsidRPr="00F96216" w:rsidRDefault="00C279D4" w:rsidP="00C279D4">
      <w:pPr>
        <w:pStyle w:val="Odstavecseseznamem"/>
        <w:numPr>
          <w:ilvl w:val="0"/>
          <w:numId w:val="39"/>
        </w:numPr>
        <w:spacing w:line="240" w:lineRule="auto"/>
        <w:ind w:left="426"/>
        <w:rPr>
          <w:color w:val="FF0000"/>
        </w:rPr>
      </w:pPr>
      <w:r w:rsidRPr="00F96216">
        <w:rPr>
          <w:color w:val="FF0000"/>
        </w:rPr>
        <w:t>do elektronické verze vložte prohlášení bez podpisu</w:t>
      </w:r>
    </w:p>
    <w:bookmarkEnd w:id="0"/>
    <w:p w14:paraId="370008DC" w14:textId="77777777" w:rsidR="00486E17" w:rsidRPr="00D713CC" w:rsidRDefault="00486E17" w:rsidP="00486E17">
      <w:pPr>
        <w:pStyle w:val="ds34nadpis"/>
        <w:spacing w:line="276" w:lineRule="auto"/>
        <w:jc w:val="center"/>
        <w:rPr>
          <w:sz w:val="36"/>
          <w:szCs w:val="36"/>
        </w:rPr>
      </w:pPr>
      <w:r w:rsidRPr="00D713CC">
        <w:rPr>
          <w:sz w:val="36"/>
          <w:szCs w:val="36"/>
        </w:rPr>
        <w:t>Prohlášení autora o původnosti díla</w:t>
      </w:r>
    </w:p>
    <w:p w14:paraId="17609FEA" w14:textId="77777777" w:rsidR="00486E17" w:rsidRPr="00D713CC" w:rsidRDefault="00486E17" w:rsidP="00486E17"/>
    <w:p w14:paraId="70E38C20" w14:textId="3F87F93C" w:rsidR="00486E17" w:rsidRPr="00E21A6A" w:rsidRDefault="00486E17" w:rsidP="000C61CD">
      <w:pPr>
        <w:tabs>
          <w:tab w:val="left" w:pos="4395"/>
        </w:tabs>
        <w:autoSpaceDE w:val="0"/>
        <w:autoSpaceDN w:val="0"/>
        <w:adjustRightInd w:val="0"/>
        <w:rPr>
          <w:b/>
          <w:iCs/>
        </w:rPr>
      </w:pPr>
      <w:r w:rsidRPr="00D713CC">
        <w:rPr>
          <w:b/>
        </w:rPr>
        <w:t>Jméno a příjmení studenta:</w:t>
      </w:r>
      <w:r w:rsidR="000C61CD" w:rsidRPr="00D713CC">
        <w:rPr>
          <w:b/>
        </w:rPr>
        <w:tab/>
      </w:r>
      <w:r w:rsidR="00E21A6A">
        <w:rPr>
          <w:iCs/>
        </w:rPr>
        <w:t>Vojtěch Kuchař</w:t>
      </w:r>
    </w:p>
    <w:p w14:paraId="6483A9B3" w14:textId="77777777" w:rsidR="00486E17" w:rsidRPr="00D713CC" w:rsidRDefault="00486E17" w:rsidP="000C61CD">
      <w:pPr>
        <w:tabs>
          <w:tab w:val="left" w:pos="4395"/>
        </w:tabs>
        <w:autoSpaceDE w:val="0"/>
        <w:autoSpaceDN w:val="0"/>
        <w:adjustRightInd w:val="0"/>
      </w:pPr>
    </w:p>
    <w:p w14:paraId="2A121E75" w14:textId="503EED14" w:rsidR="00486E17" w:rsidRPr="00E21A6A" w:rsidRDefault="00486E17" w:rsidP="000C61CD">
      <w:pPr>
        <w:tabs>
          <w:tab w:val="left" w:pos="4395"/>
        </w:tabs>
        <w:autoSpaceDE w:val="0"/>
        <w:autoSpaceDN w:val="0"/>
        <w:adjustRightInd w:val="0"/>
        <w:rPr>
          <w:b/>
          <w:iCs/>
        </w:rPr>
      </w:pPr>
      <w:r w:rsidRPr="00D713CC">
        <w:rPr>
          <w:b/>
        </w:rPr>
        <w:t>VUT ID studenta:</w:t>
      </w:r>
      <w:r w:rsidRPr="00D713CC">
        <w:rPr>
          <w:b/>
        </w:rPr>
        <w:tab/>
      </w:r>
      <w:r w:rsidR="00E21A6A">
        <w:rPr>
          <w:iCs/>
        </w:rPr>
        <w:t>240173</w:t>
      </w:r>
    </w:p>
    <w:p w14:paraId="14272D99" w14:textId="77777777" w:rsidR="00486E17" w:rsidRPr="00D713CC" w:rsidRDefault="00486E17" w:rsidP="000C61CD">
      <w:pPr>
        <w:tabs>
          <w:tab w:val="left" w:pos="4395"/>
        </w:tabs>
        <w:autoSpaceDE w:val="0"/>
        <w:autoSpaceDN w:val="0"/>
        <w:adjustRightInd w:val="0"/>
      </w:pPr>
    </w:p>
    <w:p w14:paraId="3E0CF7CF" w14:textId="2BD77A63" w:rsidR="00486E17" w:rsidRPr="00E21A6A" w:rsidRDefault="00486E17" w:rsidP="000C61CD">
      <w:pPr>
        <w:tabs>
          <w:tab w:val="left" w:pos="4395"/>
        </w:tabs>
        <w:autoSpaceDE w:val="0"/>
        <w:autoSpaceDN w:val="0"/>
        <w:adjustRightInd w:val="0"/>
        <w:rPr>
          <w:iCs/>
        </w:rPr>
      </w:pPr>
      <w:r w:rsidRPr="00D713CC">
        <w:rPr>
          <w:b/>
        </w:rPr>
        <w:t xml:space="preserve">Typ práce: </w:t>
      </w:r>
      <w:r w:rsidRPr="00D713CC">
        <w:rPr>
          <w:b/>
        </w:rPr>
        <w:tab/>
      </w:r>
      <w:r w:rsidR="00E21A6A">
        <w:rPr>
          <w:iCs/>
        </w:rPr>
        <w:t>Semestrální práce</w:t>
      </w:r>
    </w:p>
    <w:p w14:paraId="128BA701" w14:textId="77777777" w:rsidR="00486E17" w:rsidRPr="00D713CC" w:rsidRDefault="00486E17" w:rsidP="000C61CD">
      <w:pPr>
        <w:tabs>
          <w:tab w:val="left" w:pos="4395"/>
        </w:tabs>
        <w:autoSpaceDE w:val="0"/>
        <w:autoSpaceDN w:val="0"/>
        <w:adjustRightInd w:val="0"/>
        <w:rPr>
          <w:b/>
        </w:rPr>
      </w:pPr>
    </w:p>
    <w:p w14:paraId="12928CEF" w14:textId="58DD4FF0" w:rsidR="00486E17" w:rsidRPr="008B6CBB" w:rsidRDefault="00486E17" w:rsidP="000C61CD">
      <w:pPr>
        <w:tabs>
          <w:tab w:val="left" w:pos="4395"/>
        </w:tabs>
        <w:autoSpaceDE w:val="0"/>
        <w:autoSpaceDN w:val="0"/>
        <w:adjustRightInd w:val="0"/>
        <w:rPr>
          <w:b/>
          <w:iCs/>
        </w:rPr>
      </w:pPr>
      <w:r w:rsidRPr="00D713CC">
        <w:rPr>
          <w:b/>
        </w:rPr>
        <w:t>Akademický rok:</w:t>
      </w:r>
      <w:r w:rsidRPr="00D713CC">
        <w:rPr>
          <w:b/>
        </w:rPr>
        <w:tab/>
      </w:r>
      <w:r w:rsidR="008B6CBB">
        <w:rPr>
          <w:iCs/>
        </w:rPr>
        <w:t>2023/2024</w:t>
      </w:r>
    </w:p>
    <w:p w14:paraId="1B356FD0" w14:textId="77777777" w:rsidR="00486E17" w:rsidRPr="00D713CC" w:rsidRDefault="00486E17" w:rsidP="000C61CD">
      <w:pPr>
        <w:tabs>
          <w:tab w:val="left" w:pos="4395"/>
        </w:tabs>
        <w:autoSpaceDE w:val="0"/>
        <w:autoSpaceDN w:val="0"/>
        <w:adjustRightInd w:val="0"/>
        <w:rPr>
          <w:b/>
        </w:rPr>
      </w:pPr>
    </w:p>
    <w:p w14:paraId="6C0F40DF" w14:textId="4F38C63D" w:rsidR="00486E17" w:rsidRPr="004B6B15" w:rsidRDefault="00486E17" w:rsidP="00602EBC">
      <w:pPr>
        <w:tabs>
          <w:tab w:val="left" w:pos="4395"/>
        </w:tabs>
        <w:autoSpaceDE w:val="0"/>
        <w:autoSpaceDN w:val="0"/>
        <w:adjustRightInd w:val="0"/>
        <w:ind w:left="4389" w:hanging="4032"/>
        <w:rPr>
          <w:iCs/>
        </w:rPr>
      </w:pPr>
      <w:r w:rsidRPr="00D713CC">
        <w:rPr>
          <w:b/>
        </w:rPr>
        <w:t>Téma závěrečné práce:</w:t>
      </w:r>
      <w:r w:rsidRPr="00D713CC">
        <w:rPr>
          <w:b/>
        </w:rPr>
        <w:tab/>
      </w:r>
      <w:r w:rsidR="004B6B15">
        <w:rPr>
          <w:iCs/>
        </w:rPr>
        <w:t>Experimentální softwarový hudební nástroj nebo zvukový zdroj</w:t>
      </w:r>
    </w:p>
    <w:p w14:paraId="2038A1B3" w14:textId="77777777" w:rsidR="00486E17" w:rsidRPr="00D713CC" w:rsidRDefault="00486E17" w:rsidP="00486E17">
      <w:pPr>
        <w:autoSpaceDE w:val="0"/>
        <w:autoSpaceDN w:val="0"/>
        <w:adjustRightInd w:val="0"/>
        <w:rPr>
          <w:b/>
        </w:rPr>
      </w:pPr>
    </w:p>
    <w:p w14:paraId="37A01F14" w14:textId="77777777" w:rsidR="000C61CD" w:rsidRPr="00D713CC" w:rsidRDefault="000C61CD" w:rsidP="00486E17">
      <w:pPr>
        <w:autoSpaceDE w:val="0"/>
        <w:autoSpaceDN w:val="0"/>
        <w:adjustRightInd w:val="0"/>
      </w:pPr>
    </w:p>
    <w:p w14:paraId="14D50DF2" w14:textId="77777777" w:rsidR="000C61CD" w:rsidRPr="00D713CC" w:rsidRDefault="000C61CD" w:rsidP="00486E17">
      <w:pPr>
        <w:autoSpaceDE w:val="0"/>
        <w:autoSpaceDN w:val="0"/>
        <w:adjustRightInd w:val="0"/>
      </w:pPr>
    </w:p>
    <w:p w14:paraId="4C84C1EC" w14:textId="77777777" w:rsidR="000C61CD" w:rsidRPr="00D713CC" w:rsidRDefault="000C61CD" w:rsidP="00486E17">
      <w:pPr>
        <w:autoSpaceDE w:val="0"/>
        <w:autoSpaceDN w:val="0"/>
        <w:adjustRightInd w:val="0"/>
      </w:pPr>
    </w:p>
    <w:p w14:paraId="1C105FBD" w14:textId="77777777" w:rsidR="000C61CD" w:rsidRDefault="00486E17" w:rsidP="002A624C">
      <w:pPr>
        <w:pStyle w:val="Prvnodstavec"/>
      </w:pPr>
      <w:r w:rsidRPr="00D713CC">
        <w:t>Prohlašuji, že svou závěrečnou práci jsem vypracoval samostatně pod vedením vedoucí/ho závěrečné práce a s použitím odborné literatury a dalších informačních zdrojů, které jsou všechny citovány v práci a uvedeny v seznamu literatury na konci práce.</w:t>
      </w:r>
    </w:p>
    <w:p w14:paraId="3B35A9CE" w14:textId="77777777" w:rsidR="00F96216" w:rsidRPr="00F96216" w:rsidRDefault="00F96216" w:rsidP="002A624C">
      <w:pPr>
        <w:pStyle w:val="Prvnodstavec"/>
      </w:pPr>
    </w:p>
    <w:p w14:paraId="14C01D01" w14:textId="77777777" w:rsidR="00486E17" w:rsidRPr="00D713CC" w:rsidRDefault="00486E17" w:rsidP="002A624C">
      <w:pPr>
        <w:pStyle w:val="Prvnodstavec"/>
      </w:pPr>
      <w:r w:rsidRPr="00D713CC">
        <w:t xml:space="preserve">Jako autor uvedené závěrečné práce dále prohlašuji, že v souvislosti s vytvořením této závěrečné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D713CC">
          <w:t>11 a</w:t>
        </w:r>
      </w:smartTag>
      <w:r w:rsidRPr="00D713CC">
        <w:t xml:space="preserve"> následujících autorského zákona č. 121/2000 Sb., včetně možných trestněprávních důsledků vyplývajících z ustanovení části druhé, hlavy VI. díl 4 Trestního zákoníku č. 40/2009 Sb.</w:t>
      </w:r>
    </w:p>
    <w:p w14:paraId="292568AF" w14:textId="77777777" w:rsidR="00486E17" w:rsidRPr="00D713CC" w:rsidRDefault="00486E17" w:rsidP="00486E17">
      <w:pPr>
        <w:pStyle w:val="Prosttext"/>
        <w:rPr>
          <w:rFonts w:ascii="Times New Roman" w:hAnsi="Times New Roman"/>
          <w:sz w:val="24"/>
        </w:rPr>
      </w:pPr>
    </w:p>
    <w:p w14:paraId="1B2DD9B1" w14:textId="77777777" w:rsidR="00486E17" w:rsidRPr="00D713CC" w:rsidRDefault="00486E17" w:rsidP="00486E17">
      <w:pPr>
        <w:pStyle w:val="Prosttext"/>
        <w:rPr>
          <w:rFonts w:ascii="Times New Roman" w:hAnsi="Times New Roman"/>
          <w:sz w:val="24"/>
        </w:rPr>
      </w:pPr>
    </w:p>
    <w:p w14:paraId="49052627" w14:textId="77777777" w:rsidR="00486E17" w:rsidRPr="00D713CC" w:rsidRDefault="00486E17" w:rsidP="00486E17">
      <w:pPr>
        <w:pStyle w:val="Prosttext"/>
        <w:rPr>
          <w:rFonts w:ascii="Times New Roman" w:hAnsi="Times New Roman"/>
          <w:sz w:val="24"/>
        </w:rPr>
      </w:pPr>
      <w:r w:rsidRPr="00D713CC">
        <w:rPr>
          <w:rFonts w:ascii="Times New Roman" w:hAnsi="Times New Roman"/>
        </w:rPr>
        <w:t>.</w:t>
      </w:r>
    </w:p>
    <w:p w14:paraId="6595919D" w14:textId="77777777" w:rsidR="00486E17" w:rsidRPr="00D713CC" w:rsidRDefault="00486E17" w:rsidP="00C42281">
      <w:pPr>
        <w:pStyle w:val="Prosttext"/>
        <w:tabs>
          <w:tab w:val="left" w:pos="4962"/>
          <w:tab w:val="left" w:leader="hyphen" w:pos="8222"/>
        </w:tabs>
        <w:rPr>
          <w:rFonts w:ascii="Times New Roman" w:hAnsi="Times New Roman"/>
          <w:sz w:val="24"/>
        </w:rPr>
      </w:pPr>
      <w:r w:rsidRPr="00D713CC">
        <w:rPr>
          <w:rFonts w:ascii="Times New Roman" w:hAnsi="Times New Roman"/>
          <w:sz w:val="24"/>
        </w:rPr>
        <w:t>V Brně dne:</w:t>
      </w:r>
      <w:r w:rsidRPr="00D713CC">
        <w:rPr>
          <w:rFonts w:ascii="Times New Roman" w:hAnsi="Times New Roman"/>
          <w:color w:val="FF0000"/>
          <w:sz w:val="24"/>
        </w:rPr>
        <w:t xml:space="preserve"> </w:t>
      </w:r>
      <w:r w:rsidRPr="00E56C70">
        <w:rPr>
          <w:rFonts w:ascii="Times New Roman" w:hAnsi="Times New Roman"/>
          <w:bCs/>
          <w:iCs/>
          <w:color w:val="FF0000"/>
          <w:sz w:val="24"/>
        </w:rPr>
        <w:t>18. prosince 202</w:t>
      </w:r>
      <w:r w:rsidR="0053310E">
        <w:rPr>
          <w:rFonts w:ascii="Times New Roman" w:hAnsi="Times New Roman"/>
          <w:bCs/>
          <w:iCs/>
          <w:color w:val="FF0000"/>
          <w:sz w:val="24"/>
        </w:rPr>
        <w:t>1</w:t>
      </w:r>
      <w:r w:rsidRPr="00D713CC">
        <w:rPr>
          <w:rFonts w:ascii="Times New Roman" w:hAnsi="Times New Roman"/>
          <w:sz w:val="24"/>
        </w:rPr>
        <w:tab/>
      </w:r>
      <w:r w:rsidR="00C42281" w:rsidRPr="00D713CC">
        <w:rPr>
          <w:rFonts w:ascii="Times New Roman" w:hAnsi="Times New Roman"/>
          <w:sz w:val="24"/>
        </w:rPr>
        <w:tab/>
      </w:r>
    </w:p>
    <w:p w14:paraId="36002002" w14:textId="77777777" w:rsidR="00486E17" w:rsidRPr="00D713CC" w:rsidRDefault="00C42281" w:rsidP="00C42281">
      <w:pPr>
        <w:pStyle w:val="Prosttext"/>
        <w:tabs>
          <w:tab w:val="center" w:pos="6804"/>
        </w:tabs>
        <w:ind w:firstLine="352"/>
        <w:rPr>
          <w:rFonts w:ascii="Times New Roman" w:hAnsi="Times New Roman"/>
          <w:sz w:val="24"/>
        </w:rPr>
      </w:pPr>
      <w:r w:rsidRPr="00D713CC">
        <w:rPr>
          <w:rFonts w:ascii="Times New Roman" w:hAnsi="Times New Roman"/>
          <w:sz w:val="24"/>
        </w:rPr>
        <w:tab/>
        <w:t>p</w:t>
      </w:r>
      <w:r w:rsidR="00486E17" w:rsidRPr="00D713CC">
        <w:rPr>
          <w:rFonts w:ascii="Times New Roman" w:hAnsi="Times New Roman"/>
          <w:sz w:val="24"/>
        </w:rPr>
        <w:t>odpis autora</w:t>
      </w:r>
    </w:p>
    <w:p w14:paraId="3DD8BCC0" w14:textId="77777777" w:rsidR="002B340E" w:rsidRPr="00D713CC" w:rsidRDefault="002B340E" w:rsidP="0019118E">
      <w:pPr>
        <w:pStyle w:val="ds2"/>
        <w:spacing w:line="276" w:lineRule="auto"/>
        <w:rPr>
          <w:lang w:val="cs-CZ"/>
        </w:rPr>
      </w:pPr>
      <w:r w:rsidRPr="00D713CC">
        <w:rPr>
          <w:lang w:val="cs-CZ"/>
        </w:rPr>
        <w:br w:type="page"/>
      </w:r>
    </w:p>
    <w:p w14:paraId="3ECDEB4A" w14:textId="77777777" w:rsidR="002B340E" w:rsidRPr="00D713CC" w:rsidRDefault="002B340E" w:rsidP="0019118E">
      <w:pPr>
        <w:pStyle w:val="ds2"/>
        <w:spacing w:line="276" w:lineRule="auto"/>
        <w:rPr>
          <w:lang w:val="cs-CZ"/>
        </w:rPr>
      </w:pPr>
    </w:p>
    <w:p w14:paraId="7CC8520B" w14:textId="77777777" w:rsidR="002B340E" w:rsidRPr="00D713CC" w:rsidRDefault="002B340E" w:rsidP="0019118E">
      <w:pPr>
        <w:pStyle w:val="ds2"/>
        <w:spacing w:line="276" w:lineRule="auto"/>
        <w:rPr>
          <w:lang w:val="cs-CZ"/>
        </w:rPr>
      </w:pPr>
    </w:p>
    <w:p w14:paraId="2C0059DF" w14:textId="77777777" w:rsidR="002B340E" w:rsidRPr="00D713CC" w:rsidRDefault="002B340E" w:rsidP="0019118E">
      <w:pPr>
        <w:pStyle w:val="ds2"/>
        <w:spacing w:line="276" w:lineRule="auto"/>
        <w:rPr>
          <w:lang w:val="cs-CZ"/>
        </w:rPr>
      </w:pPr>
    </w:p>
    <w:p w14:paraId="24848CD1" w14:textId="77777777" w:rsidR="002B340E" w:rsidRPr="00D713CC" w:rsidRDefault="002B340E" w:rsidP="0019118E">
      <w:pPr>
        <w:pStyle w:val="ds2"/>
        <w:spacing w:line="276" w:lineRule="auto"/>
        <w:rPr>
          <w:lang w:val="cs-CZ"/>
        </w:rPr>
      </w:pPr>
    </w:p>
    <w:p w14:paraId="0C1AE860" w14:textId="77777777" w:rsidR="002B340E" w:rsidRPr="00D713CC" w:rsidRDefault="002B340E" w:rsidP="0019118E">
      <w:pPr>
        <w:pStyle w:val="ds2"/>
        <w:spacing w:line="276" w:lineRule="auto"/>
        <w:rPr>
          <w:lang w:val="cs-CZ"/>
        </w:rPr>
      </w:pPr>
    </w:p>
    <w:p w14:paraId="7F51520F" w14:textId="77777777" w:rsidR="002B340E" w:rsidRPr="00D713CC" w:rsidRDefault="002B340E" w:rsidP="0019118E">
      <w:pPr>
        <w:pStyle w:val="ds2"/>
        <w:spacing w:line="276" w:lineRule="auto"/>
        <w:rPr>
          <w:lang w:val="cs-CZ"/>
        </w:rPr>
      </w:pPr>
    </w:p>
    <w:p w14:paraId="6DC60993" w14:textId="77777777" w:rsidR="002B340E" w:rsidRPr="00D713CC" w:rsidRDefault="002B340E" w:rsidP="0019118E">
      <w:pPr>
        <w:pStyle w:val="ds2"/>
        <w:spacing w:line="276" w:lineRule="auto"/>
        <w:rPr>
          <w:lang w:val="cs-CZ"/>
        </w:rPr>
      </w:pPr>
    </w:p>
    <w:p w14:paraId="616A3D9E" w14:textId="77777777" w:rsidR="000C61CD" w:rsidRPr="00D713CC" w:rsidRDefault="000C61CD" w:rsidP="0019118E">
      <w:pPr>
        <w:pStyle w:val="ds2"/>
        <w:spacing w:line="276" w:lineRule="auto"/>
        <w:rPr>
          <w:lang w:val="cs-CZ"/>
        </w:rPr>
      </w:pPr>
    </w:p>
    <w:p w14:paraId="43CAC1EC" w14:textId="77777777" w:rsidR="000C61CD" w:rsidRPr="00D713CC" w:rsidRDefault="000C61CD" w:rsidP="0019118E">
      <w:pPr>
        <w:pStyle w:val="ds2"/>
        <w:spacing w:line="276" w:lineRule="auto"/>
        <w:rPr>
          <w:lang w:val="cs-CZ"/>
        </w:rPr>
      </w:pPr>
    </w:p>
    <w:p w14:paraId="547E474F" w14:textId="77777777" w:rsidR="000C61CD" w:rsidRPr="00D713CC" w:rsidRDefault="000C61CD" w:rsidP="0019118E">
      <w:pPr>
        <w:pStyle w:val="ds2"/>
        <w:spacing w:line="276" w:lineRule="auto"/>
        <w:rPr>
          <w:lang w:val="cs-CZ"/>
        </w:rPr>
      </w:pPr>
    </w:p>
    <w:p w14:paraId="0B8293F8" w14:textId="77777777" w:rsidR="000C61CD" w:rsidRPr="00D713CC" w:rsidRDefault="000C61CD" w:rsidP="0019118E">
      <w:pPr>
        <w:pStyle w:val="ds2"/>
        <w:spacing w:line="276" w:lineRule="auto"/>
        <w:rPr>
          <w:lang w:val="cs-CZ"/>
        </w:rPr>
      </w:pPr>
    </w:p>
    <w:p w14:paraId="2B7344A5" w14:textId="77777777" w:rsidR="002B340E" w:rsidRPr="00D713CC" w:rsidRDefault="002B340E" w:rsidP="0019118E">
      <w:pPr>
        <w:pStyle w:val="ds2"/>
        <w:spacing w:line="276" w:lineRule="auto"/>
        <w:rPr>
          <w:lang w:val="cs-CZ"/>
        </w:rPr>
      </w:pPr>
    </w:p>
    <w:p w14:paraId="001D4696" w14:textId="77777777" w:rsidR="002B340E" w:rsidRPr="00D713CC" w:rsidRDefault="002B340E" w:rsidP="0019118E">
      <w:pPr>
        <w:pStyle w:val="ds2"/>
        <w:spacing w:line="276" w:lineRule="auto"/>
        <w:rPr>
          <w:lang w:val="cs-CZ"/>
        </w:rPr>
      </w:pPr>
    </w:p>
    <w:p w14:paraId="7E299765" w14:textId="77777777" w:rsidR="002B340E" w:rsidRPr="00D713CC" w:rsidRDefault="002B340E" w:rsidP="0019118E">
      <w:pPr>
        <w:pStyle w:val="ds2"/>
        <w:spacing w:line="276" w:lineRule="auto"/>
        <w:rPr>
          <w:lang w:val="cs-CZ"/>
        </w:rPr>
      </w:pPr>
    </w:p>
    <w:p w14:paraId="1CA1F2A9" w14:textId="77777777" w:rsidR="002B340E" w:rsidRPr="00D713CC" w:rsidRDefault="002B340E" w:rsidP="0019118E">
      <w:pPr>
        <w:pStyle w:val="ds2"/>
        <w:spacing w:line="276" w:lineRule="auto"/>
        <w:rPr>
          <w:lang w:val="cs-CZ"/>
        </w:rPr>
      </w:pPr>
    </w:p>
    <w:p w14:paraId="0BE6EDBA" w14:textId="77777777" w:rsidR="002B340E" w:rsidRPr="00D713CC" w:rsidRDefault="002B340E" w:rsidP="0019118E">
      <w:pPr>
        <w:pStyle w:val="ds2"/>
        <w:spacing w:line="276" w:lineRule="auto"/>
        <w:rPr>
          <w:lang w:val="cs-CZ"/>
        </w:rPr>
      </w:pPr>
    </w:p>
    <w:p w14:paraId="353AB21E" w14:textId="77777777" w:rsidR="002B340E" w:rsidRPr="00D713CC" w:rsidRDefault="002B340E" w:rsidP="0019118E">
      <w:pPr>
        <w:pStyle w:val="ds2"/>
        <w:spacing w:line="276" w:lineRule="auto"/>
        <w:rPr>
          <w:lang w:val="cs-CZ"/>
        </w:rPr>
      </w:pPr>
    </w:p>
    <w:p w14:paraId="27CFEF8F" w14:textId="77777777" w:rsidR="002B340E" w:rsidRPr="00D713CC" w:rsidRDefault="002B340E" w:rsidP="0019118E">
      <w:pPr>
        <w:pStyle w:val="ds2"/>
        <w:spacing w:line="276" w:lineRule="auto"/>
        <w:rPr>
          <w:lang w:val="cs-CZ"/>
        </w:rPr>
      </w:pPr>
    </w:p>
    <w:p w14:paraId="6F25FF70" w14:textId="77777777" w:rsidR="00C42281" w:rsidRPr="00D713CC" w:rsidRDefault="00C42281" w:rsidP="0019118E">
      <w:pPr>
        <w:pStyle w:val="ds2"/>
        <w:spacing w:line="276" w:lineRule="auto"/>
        <w:rPr>
          <w:lang w:val="cs-CZ"/>
        </w:rPr>
      </w:pPr>
    </w:p>
    <w:p w14:paraId="1FC55843" w14:textId="77777777" w:rsidR="00C42281" w:rsidRPr="00D713CC" w:rsidRDefault="00C42281" w:rsidP="0019118E">
      <w:pPr>
        <w:pStyle w:val="ds2"/>
        <w:spacing w:line="276" w:lineRule="auto"/>
        <w:rPr>
          <w:lang w:val="cs-CZ"/>
        </w:rPr>
      </w:pPr>
    </w:p>
    <w:p w14:paraId="70D7BD75" w14:textId="77777777" w:rsidR="00C42281" w:rsidRPr="00D713CC" w:rsidRDefault="00C42281" w:rsidP="0019118E">
      <w:pPr>
        <w:pStyle w:val="ds2"/>
        <w:spacing w:line="276" w:lineRule="auto"/>
        <w:rPr>
          <w:lang w:val="cs-CZ"/>
        </w:rPr>
      </w:pPr>
    </w:p>
    <w:p w14:paraId="1F8C1769" w14:textId="77777777" w:rsidR="00C42281" w:rsidRPr="00D713CC" w:rsidRDefault="00C42281" w:rsidP="0019118E">
      <w:pPr>
        <w:pStyle w:val="ds2"/>
        <w:spacing w:line="276" w:lineRule="auto"/>
        <w:rPr>
          <w:lang w:val="cs-CZ"/>
        </w:rPr>
      </w:pPr>
    </w:p>
    <w:p w14:paraId="5C6ACBD1" w14:textId="77777777" w:rsidR="00C42281" w:rsidRPr="00D713CC" w:rsidRDefault="00C42281" w:rsidP="0019118E">
      <w:pPr>
        <w:pStyle w:val="ds2"/>
        <w:spacing w:line="276" w:lineRule="auto"/>
        <w:rPr>
          <w:lang w:val="cs-CZ"/>
        </w:rPr>
      </w:pPr>
    </w:p>
    <w:p w14:paraId="081A055E" w14:textId="77777777" w:rsidR="002B340E" w:rsidRPr="00D713CC" w:rsidRDefault="002B340E" w:rsidP="0019118E">
      <w:pPr>
        <w:pStyle w:val="ds2"/>
        <w:spacing w:line="276" w:lineRule="auto"/>
        <w:rPr>
          <w:lang w:val="cs-CZ"/>
        </w:rPr>
      </w:pPr>
    </w:p>
    <w:p w14:paraId="694CA4F6" w14:textId="77777777" w:rsidR="00A86523" w:rsidRPr="00D713CC" w:rsidRDefault="00A86523" w:rsidP="0019118E">
      <w:pPr>
        <w:pStyle w:val="ds2"/>
        <w:spacing w:line="276" w:lineRule="auto"/>
        <w:rPr>
          <w:lang w:val="cs-CZ"/>
        </w:rPr>
      </w:pPr>
    </w:p>
    <w:p w14:paraId="3C616BF3" w14:textId="77777777" w:rsidR="00A86523" w:rsidRPr="00D713CC" w:rsidRDefault="00A86523" w:rsidP="0019118E">
      <w:pPr>
        <w:pStyle w:val="ds2"/>
        <w:spacing w:line="276" w:lineRule="auto"/>
        <w:rPr>
          <w:lang w:val="cs-CZ"/>
        </w:rPr>
      </w:pPr>
    </w:p>
    <w:p w14:paraId="0077296A" w14:textId="77777777" w:rsidR="00A86523" w:rsidRPr="00D713CC" w:rsidRDefault="00A86523" w:rsidP="00B24C1B">
      <w:pPr>
        <w:pStyle w:val="Nadpismimoobsah"/>
      </w:pPr>
      <w:r w:rsidRPr="00D713CC">
        <w:t>Poděkování</w:t>
      </w:r>
      <w:r w:rsidR="009C341C" w:rsidRPr="00D713CC">
        <w:t xml:space="preserve"> </w:t>
      </w:r>
      <w:r w:rsidR="009C341C" w:rsidRPr="00D713CC">
        <w:rPr>
          <w:color w:val="FF0000"/>
        </w:rPr>
        <w:t>(nepovinné)</w:t>
      </w:r>
    </w:p>
    <w:p w14:paraId="767C7CB4" w14:textId="77777777" w:rsidR="000C61CD" w:rsidRPr="00D713CC" w:rsidRDefault="000C61CD" w:rsidP="00C279D4">
      <w:pPr>
        <w:pStyle w:val="Prvnodstavec"/>
        <w:rPr>
          <w:color w:val="FF0000"/>
        </w:rPr>
      </w:pPr>
      <w:r w:rsidRPr="00D713CC">
        <w:rPr>
          <w:color w:val="FF0000"/>
        </w:rPr>
        <w:t xml:space="preserve">Můžete naformulovat vlastní poděkování těm, kteří vám s prací pomáhali (vedoucí práce, konzultant, kolega, ...). </w:t>
      </w:r>
      <w:r w:rsidR="00C279D4" w:rsidRPr="00D713CC">
        <w:rPr>
          <w:color w:val="FF0000"/>
        </w:rPr>
        <w:t>Do tištěné verze závěrečné práce vložte originál poděkování s</w:t>
      </w:r>
      <w:r w:rsidR="00DA1DD8">
        <w:rPr>
          <w:color w:val="FF0000"/>
        </w:rPr>
        <w:t> </w:t>
      </w:r>
      <w:r w:rsidR="00C279D4" w:rsidRPr="00D713CC">
        <w:rPr>
          <w:color w:val="FF0000"/>
        </w:rPr>
        <w:t>podpisem autora, do elektronické verze vložte poděkování bez podpisu.</w:t>
      </w:r>
    </w:p>
    <w:p w14:paraId="20C9043F" w14:textId="77777777" w:rsidR="000C61CD" w:rsidRPr="00D713CC" w:rsidRDefault="000C61CD" w:rsidP="000C61CD"/>
    <w:p w14:paraId="5AB4B7D5" w14:textId="77777777" w:rsidR="000C61CD" w:rsidRPr="00D713CC" w:rsidRDefault="000C61CD" w:rsidP="00F96216">
      <w:pPr>
        <w:pStyle w:val="Odstavecprvn"/>
      </w:pPr>
      <w:r w:rsidRPr="00D713CC">
        <w:t>Příklad:</w:t>
      </w:r>
    </w:p>
    <w:p w14:paraId="61FD4323" w14:textId="77777777" w:rsidR="000C61CD" w:rsidRPr="00D713CC" w:rsidRDefault="000C61CD" w:rsidP="00F96216">
      <w:pPr>
        <w:pStyle w:val="Odstavecprvn"/>
      </w:pPr>
      <w:r w:rsidRPr="00D713CC">
        <w:t>Děkuji vedoucímu diplomové (bakalářské) práce Prof. Ing. Jiřímu Novotnému, CSc. za účinnou metodickou, pedagogickou a odbornou pomoc a další cenné rady při zpracování mé diplomové práce.</w:t>
      </w:r>
    </w:p>
    <w:p w14:paraId="4C0590F9" w14:textId="77777777" w:rsidR="00F963B0" w:rsidRPr="00D713CC" w:rsidRDefault="00F963B0" w:rsidP="00F963B0">
      <w:pPr>
        <w:pStyle w:val="Prosttext"/>
        <w:jc w:val="both"/>
        <w:rPr>
          <w:rFonts w:ascii="Times New Roman" w:hAnsi="Times New Roman"/>
          <w:sz w:val="24"/>
        </w:rPr>
      </w:pPr>
    </w:p>
    <w:p w14:paraId="0C977295" w14:textId="77777777" w:rsidR="00F963B0" w:rsidRPr="00D713CC" w:rsidRDefault="00F963B0" w:rsidP="00F963B0">
      <w:pPr>
        <w:pStyle w:val="Prosttext"/>
        <w:rPr>
          <w:rFonts w:ascii="Times New Roman" w:hAnsi="Times New Roman"/>
          <w:sz w:val="24"/>
        </w:rPr>
      </w:pPr>
    </w:p>
    <w:p w14:paraId="2913749A" w14:textId="77777777" w:rsidR="006069E4" w:rsidRPr="00D713CC" w:rsidRDefault="006069E4" w:rsidP="006069E4">
      <w:pPr>
        <w:pStyle w:val="Prosttext"/>
        <w:tabs>
          <w:tab w:val="left" w:pos="4962"/>
          <w:tab w:val="left" w:leader="hyphen" w:pos="8222"/>
        </w:tabs>
        <w:rPr>
          <w:rFonts w:ascii="Times New Roman" w:hAnsi="Times New Roman"/>
          <w:sz w:val="24"/>
        </w:rPr>
      </w:pPr>
      <w:r w:rsidRPr="00D713CC">
        <w:rPr>
          <w:rFonts w:ascii="Times New Roman" w:hAnsi="Times New Roman"/>
          <w:sz w:val="24"/>
        </w:rPr>
        <w:t>V Brně dne:</w:t>
      </w:r>
      <w:r w:rsidRPr="00D713CC">
        <w:rPr>
          <w:rFonts w:ascii="Times New Roman" w:hAnsi="Times New Roman"/>
          <w:color w:val="FF0000"/>
          <w:sz w:val="24"/>
        </w:rPr>
        <w:t xml:space="preserve"> </w:t>
      </w:r>
      <w:r w:rsidRPr="00E56C70">
        <w:rPr>
          <w:rFonts w:ascii="Times New Roman" w:hAnsi="Times New Roman"/>
          <w:bCs/>
          <w:iCs/>
          <w:color w:val="FF0000"/>
          <w:sz w:val="24"/>
        </w:rPr>
        <w:t>18. prosince 202</w:t>
      </w:r>
      <w:r w:rsidR="0053310E">
        <w:rPr>
          <w:rFonts w:ascii="Times New Roman" w:hAnsi="Times New Roman"/>
          <w:bCs/>
          <w:iCs/>
          <w:color w:val="FF0000"/>
          <w:sz w:val="24"/>
        </w:rPr>
        <w:t>1</w:t>
      </w:r>
      <w:r w:rsidRPr="00D713CC">
        <w:rPr>
          <w:rFonts w:ascii="Times New Roman" w:hAnsi="Times New Roman"/>
          <w:sz w:val="24"/>
        </w:rPr>
        <w:tab/>
      </w:r>
      <w:r w:rsidRPr="00D713CC">
        <w:rPr>
          <w:rFonts w:ascii="Times New Roman" w:hAnsi="Times New Roman"/>
          <w:sz w:val="24"/>
        </w:rPr>
        <w:tab/>
      </w:r>
    </w:p>
    <w:p w14:paraId="6A6D13CE" w14:textId="77777777" w:rsidR="006069E4" w:rsidRPr="00D713CC" w:rsidRDefault="006069E4" w:rsidP="006069E4">
      <w:pPr>
        <w:pStyle w:val="Prosttext"/>
        <w:tabs>
          <w:tab w:val="center" w:pos="6804"/>
        </w:tabs>
        <w:ind w:firstLine="352"/>
        <w:rPr>
          <w:rFonts w:ascii="Times New Roman" w:hAnsi="Times New Roman"/>
          <w:sz w:val="24"/>
        </w:rPr>
      </w:pPr>
      <w:r w:rsidRPr="00D713CC">
        <w:rPr>
          <w:rFonts w:ascii="Times New Roman" w:hAnsi="Times New Roman"/>
          <w:sz w:val="24"/>
        </w:rPr>
        <w:tab/>
        <w:t>podpis autora</w:t>
      </w:r>
    </w:p>
    <w:p w14:paraId="759DBA32" w14:textId="77777777" w:rsidR="00515980" w:rsidRPr="00D713CC" w:rsidRDefault="00515980" w:rsidP="00017C08">
      <w:bookmarkStart w:id="1" w:name="_Toc100936461"/>
      <w:bookmarkStart w:id="2" w:name="_Toc101325787"/>
    </w:p>
    <w:p w14:paraId="3EFD13BD" w14:textId="77777777" w:rsidR="00515980" w:rsidRPr="00D713CC" w:rsidRDefault="00515980" w:rsidP="00515980">
      <w:pPr>
        <w:ind w:firstLine="708"/>
        <w:sectPr w:rsidR="00515980" w:rsidRPr="00D713CC" w:rsidSect="00515980">
          <w:footerReference w:type="default" r:id="rId12"/>
          <w:pgSz w:w="11906" w:h="16838"/>
          <w:pgMar w:top="1701" w:right="1418" w:bottom="1701" w:left="1418" w:header="709" w:footer="709" w:gutter="567"/>
          <w:pgNumType w:start="3"/>
          <w:cols w:space="708"/>
          <w:titlePg/>
          <w:docGrid w:linePitch="360"/>
        </w:sectPr>
      </w:pPr>
    </w:p>
    <w:p w14:paraId="0DEB1201" w14:textId="77777777" w:rsidR="00BD1195" w:rsidRPr="00D713CC" w:rsidRDefault="00515980" w:rsidP="00967347">
      <w:pPr>
        <w:pStyle w:val="Nadpismimoobsah"/>
      </w:pPr>
      <w:r w:rsidRPr="00D713CC">
        <w:lastRenderedPageBreak/>
        <w:t>O</w:t>
      </w:r>
      <w:r w:rsidR="00B01531" w:rsidRPr="00D713CC">
        <w:t>bsah</w:t>
      </w:r>
    </w:p>
    <w:p w14:paraId="6144203B" w14:textId="2FE1F637" w:rsidR="000373DC" w:rsidRDefault="00B770EF">
      <w:pPr>
        <w:pStyle w:val="Obsah1"/>
        <w:tabs>
          <w:tab w:val="right" w:leader="dot" w:pos="8493"/>
        </w:tabs>
        <w:rPr>
          <w:rFonts w:asciiTheme="minorHAnsi" w:eastAsiaTheme="minorEastAsia" w:hAnsiTheme="minorHAnsi" w:cstheme="minorBidi"/>
          <w:b w:val="0"/>
          <w:bCs w:val="0"/>
          <w:caps w:val="0"/>
          <w:noProof/>
          <w:kern w:val="2"/>
          <w:sz w:val="22"/>
          <w:szCs w:val="22"/>
          <w14:ligatures w14:val="standardContextual"/>
        </w:rPr>
      </w:pPr>
      <w:r>
        <w:rPr>
          <w:rFonts w:asciiTheme="majorHAnsi" w:hAnsiTheme="majorHAnsi" w:cstheme="majorHAnsi"/>
          <w:b w:val="0"/>
          <w:bCs w:val="0"/>
          <w:caps w:val="0"/>
        </w:rPr>
        <w:fldChar w:fldCharType="begin"/>
      </w:r>
      <w:r>
        <w:rPr>
          <w:rFonts w:asciiTheme="majorHAnsi" w:hAnsiTheme="majorHAnsi" w:cstheme="majorHAnsi"/>
          <w:b w:val="0"/>
          <w:bCs w:val="0"/>
          <w:caps w:val="0"/>
        </w:rPr>
        <w:instrText xml:space="preserve"> TOC \o "1-3" \h \z \t "Nadpis 1 - nečíslovaný;1" </w:instrText>
      </w:r>
      <w:r>
        <w:rPr>
          <w:rFonts w:asciiTheme="majorHAnsi" w:hAnsiTheme="majorHAnsi" w:cstheme="majorHAnsi"/>
          <w:b w:val="0"/>
          <w:bCs w:val="0"/>
          <w:caps w:val="0"/>
        </w:rPr>
        <w:fldChar w:fldCharType="separate"/>
      </w:r>
      <w:hyperlink w:anchor="_Toc152891066" w:history="1">
        <w:r w:rsidR="000373DC" w:rsidRPr="00AE0553">
          <w:rPr>
            <w:rStyle w:val="Hypertextovodkaz"/>
            <w:noProof/>
          </w:rPr>
          <w:t>Seznam obrázků</w:t>
        </w:r>
        <w:r w:rsidR="000373DC">
          <w:rPr>
            <w:noProof/>
            <w:webHidden/>
          </w:rPr>
          <w:tab/>
        </w:r>
        <w:r w:rsidR="000373DC">
          <w:rPr>
            <w:noProof/>
            <w:webHidden/>
          </w:rPr>
          <w:fldChar w:fldCharType="begin"/>
        </w:r>
        <w:r w:rsidR="000373DC">
          <w:rPr>
            <w:noProof/>
            <w:webHidden/>
          </w:rPr>
          <w:instrText xml:space="preserve"> PAGEREF _Toc152891066 \h </w:instrText>
        </w:r>
        <w:r w:rsidR="000373DC">
          <w:rPr>
            <w:noProof/>
            <w:webHidden/>
          </w:rPr>
        </w:r>
        <w:r w:rsidR="000373DC">
          <w:rPr>
            <w:noProof/>
            <w:webHidden/>
          </w:rPr>
          <w:fldChar w:fldCharType="separate"/>
        </w:r>
        <w:r w:rsidR="00A363EC">
          <w:rPr>
            <w:noProof/>
            <w:webHidden/>
          </w:rPr>
          <w:t>9</w:t>
        </w:r>
        <w:r w:rsidR="000373DC">
          <w:rPr>
            <w:noProof/>
            <w:webHidden/>
          </w:rPr>
          <w:fldChar w:fldCharType="end"/>
        </w:r>
      </w:hyperlink>
    </w:p>
    <w:p w14:paraId="0D9555D9" w14:textId="6E7B4CEC" w:rsidR="000373DC" w:rsidRDefault="000373DC">
      <w:pPr>
        <w:pStyle w:val="Obsah1"/>
        <w:tabs>
          <w:tab w:val="right" w:leader="dot" w:pos="8493"/>
        </w:tabs>
        <w:rPr>
          <w:rFonts w:asciiTheme="minorHAnsi" w:eastAsiaTheme="minorEastAsia" w:hAnsiTheme="minorHAnsi" w:cstheme="minorBidi"/>
          <w:b w:val="0"/>
          <w:bCs w:val="0"/>
          <w:caps w:val="0"/>
          <w:noProof/>
          <w:kern w:val="2"/>
          <w:sz w:val="22"/>
          <w:szCs w:val="22"/>
          <w14:ligatures w14:val="standardContextual"/>
        </w:rPr>
      </w:pPr>
      <w:hyperlink w:anchor="_Toc152891067" w:history="1">
        <w:r w:rsidRPr="00AE0553">
          <w:rPr>
            <w:rStyle w:val="Hypertextovodkaz"/>
            <w:noProof/>
          </w:rPr>
          <w:t>Seznam tabulek</w:t>
        </w:r>
        <w:r>
          <w:rPr>
            <w:noProof/>
            <w:webHidden/>
          </w:rPr>
          <w:tab/>
        </w:r>
        <w:r>
          <w:rPr>
            <w:noProof/>
            <w:webHidden/>
          </w:rPr>
          <w:fldChar w:fldCharType="begin"/>
        </w:r>
        <w:r>
          <w:rPr>
            <w:noProof/>
            <w:webHidden/>
          </w:rPr>
          <w:instrText xml:space="preserve"> PAGEREF _Toc152891067 \h </w:instrText>
        </w:r>
        <w:r>
          <w:rPr>
            <w:noProof/>
            <w:webHidden/>
          </w:rPr>
        </w:r>
        <w:r>
          <w:rPr>
            <w:noProof/>
            <w:webHidden/>
          </w:rPr>
          <w:fldChar w:fldCharType="separate"/>
        </w:r>
        <w:r w:rsidR="00A363EC">
          <w:rPr>
            <w:noProof/>
            <w:webHidden/>
          </w:rPr>
          <w:t>10</w:t>
        </w:r>
        <w:r>
          <w:rPr>
            <w:noProof/>
            <w:webHidden/>
          </w:rPr>
          <w:fldChar w:fldCharType="end"/>
        </w:r>
      </w:hyperlink>
    </w:p>
    <w:p w14:paraId="350B1437" w14:textId="21FCEF36" w:rsidR="000373DC" w:rsidRDefault="000373DC">
      <w:pPr>
        <w:pStyle w:val="Obsah1"/>
        <w:tabs>
          <w:tab w:val="right" w:leader="dot" w:pos="8493"/>
        </w:tabs>
        <w:rPr>
          <w:rFonts w:asciiTheme="minorHAnsi" w:eastAsiaTheme="minorEastAsia" w:hAnsiTheme="minorHAnsi" w:cstheme="minorBidi"/>
          <w:b w:val="0"/>
          <w:bCs w:val="0"/>
          <w:caps w:val="0"/>
          <w:noProof/>
          <w:kern w:val="2"/>
          <w:sz w:val="22"/>
          <w:szCs w:val="22"/>
          <w14:ligatures w14:val="standardContextual"/>
        </w:rPr>
      </w:pPr>
      <w:hyperlink w:anchor="_Toc152891068" w:history="1">
        <w:r w:rsidRPr="00AE0553">
          <w:rPr>
            <w:rStyle w:val="Hypertextovodkaz"/>
            <w:noProof/>
          </w:rPr>
          <w:t>Úvod</w:t>
        </w:r>
        <w:r>
          <w:rPr>
            <w:noProof/>
            <w:webHidden/>
          </w:rPr>
          <w:tab/>
        </w:r>
        <w:r>
          <w:rPr>
            <w:noProof/>
            <w:webHidden/>
          </w:rPr>
          <w:fldChar w:fldCharType="begin"/>
        </w:r>
        <w:r>
          <w:rPr>
            <w:noProof/>
            <w:webHidden/>
          </w:rPr>
          <w:instrText xml:space="preserve"> PAGEREF _Toc152891068 \h </w:instrText>
        </w:r>
        <w:r>
          <w:rPr>
            <w:noProof/>
            <w:webHidden/>
          </w:rPr>
        </w:r>
        <w:r>
          <w:rPr>
            <w:noProof/>
            <w:webHidden/>
          </w:rPr>
          <w:fldChar w:fldCharType="separate"/>
        </w:r>
        <w:r w:rsidR="00A363EC">
          <w:rPr>
            <w:noProof/>
            <w:webHidden/>
          </w:rPr>
          <w:t>11</w:t>
        </w:r>
        <w:r>
          <w:rPr>
            <w:noProof/>
            <w:webHidden/>
          </w:rPr>
          <w:fldChar w:fldCharType="end"/>
        </w:r>
      </w:hyperlink>
    </w:p>
    <w:p w14:paraId="0513462B" w14:textId="4876C61A" w:rsidR="000373DC" w:rsidRDefault="000373DC">
      <w:pPr>
        <w:pStyle w:val="Obsah1"/>
        <w:tabs>
          <w:tab w:val="left" w:pos="480"/>
          <w:tab w:val="right" w:leader="dot" w:pos="8493"/>
        </w:tabs>
        <w:rPr>
          <w:rFonts w:asciiTheme="minorHAnsi" w:eastAsiaTheme="minorEastAsia" w:hAnsiTheme="minorHAnsi" w:cstheme="minorBidi"/>
          <w:b w:val="0"/>
          <w:bCs w:val="0"/>
          <w:caps w:val="0"/>
          <w:noProof/>
          <w:kern w:val="2"/>
          <w:sz w:val="22"/>
          <w:szCs w:val="22"/>
          <w14:ligatures w14:val="standardContextual"/>
        </w:rPr>
      </w:pPr>
      <w:hyperlink w:anchor="_Toc152891069" w:history="1">
        <w:r w:rsidRPr="00AE0553">
          <w:rPr>
            <w:rStyle w:val="Hypertextovodkaz"/>
            <w:noProof/>
          </w:rPr>
          <w:t>1.</w:t>
        </w:r>
        <w:r>
          <w:rPr>
            <w:rFonts w:asciiTheme="minorHAnsi" w:eastAsiaTheme="minorEastAsia" w:hAnsiTheme="minorHAnsi" w:cstheme="minorBidi"/>
            <w:b w:val="0"/>
            <w:bCs w:val="0"/>
            <w:caps w:val="0"/>
            <w:noProof/>
            <w:kern w:val="2"/>
            <w:sz w:val="22"/>
            <w:szCs w:val="22"/>
            <w14:ligatures w14:val="standardContextual"/>
          </w:rPr>
          <w:tab/>
        </w:r>
        <w:r w:rsidRPr="00AE0553">
          <w:rPr>
            <w:rStyle w:val="Hypertextovodkaz"/>
            <w:noProof/>
          </w:rPr>
          <w:t>Granulární syntéza</w:t>
        </w:r>
        <w:r>
          <w:rPr>
            <w:noProof/>
            <w:webHidden/>
          </w:rPr>
          <w:tab/>
        </w:r>
        <w:r>
          <w:rPr>
            <w:noProof/>
            <w:webHidden/>
          </w:rPr>
          <w:fldChar w:fldCharType="begin"/>
        </w:r>
        <w:r>
          <w:rPr>
            <w:noProof/>
            <w:webHidden/>
          </w:rPr>
          <w:instrText xml:space="preserve"> PAGEREF _Toc152891069 \h </w:instrText>
        </w:r>
        <w:r>
          <w:rPr>
            <w:noProof/>
            <w:webHidden/>
          </w:rPr>
        </w:r>
        <w:r>
          <w:rPr>
            <w:noProof/>
            <w:webHidden/>
          </w:rPr>
          <w:fldChar w:fldCharType="separate"/>
        </w:r>
        <w:r w:rsidR="00A363EC">
          <w:rPr>
            <w:noProof/>
            <w:webHidden/>
          </w:rPr>
          <w:t>12</w:t>
        </w:r>
        <w:r>
          <w:rPr>
            <w:noProof/>
            <w:webHidden/>
          </w:rPr>
          <w:fldChar w:fldCharType="end"/>
        </w:r>
      </w:hyperlink>
    </w:p>
    <w:p w14:paraId="4F779E56" w14:textId="3B2D643F"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70" w:history="1">
        <w:r w:rsidRPr="00AE0553">
          <w:rPr>
            <w:rStyle w:val="Hypertextovodkaz"/>
            <w:noProof/>
          </w:rPr>
          <w:t>1.1</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Princip a metody granulární syntézy</w:t>
        </w:r>
        <w:r>
          <w:rPr>
            <w:noProof/>
            <w:webHidden/>
          </w:rPr>
          <w:tab/>
        </w:r>
        <w:r>
          <w:rPr>
            <w:noProof/>
            <w:webHidden/>
          </w:rPr>
          <w:fldChar w:fldCharType="begin"/>
        </w:r>
        <w:r>
          <w:rPr>
            <w:noProof/>
            <w:webHidden/>
          </w:rPr>
          <w:instrText xml:space="preserve"> PAGEREF _Toc152891070 \h </w:instrText>
        </w:r>
        <w:r>
          <w:rPr>
            <w:noProof/>
            <w:webHidden/>
          </w:rPr>
        </w:r>
        <w:r>
          <w:rPr>
            <w:noProof/>
            <w:webHidden/>
          </w:rPr>
          <w:fldChar w:fldCharType="separate"/>
        </w:r>
        <w:r w:rsidR="00A363EC">
          <w:rPr>
            <w:noProof/>
            <w:webHidden/>
          </w:rPr>
          <w:t>12</w:t>
        </w:r>
        <w:r>
          <w:rPr>
            <w:noProof/>
            <w:webHidden/>
          </w:rPr>
          <w:fldChar w:fldCharType="end"/>
        </w:r>
      </w:hyperlink>
    </w:p>
    <w:p w14:paraId="3B02245B" w14:textId="53E0B7D5"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71" w:history="1">
        <w:r w:rsidRPr="00AE0553">
          <w:rPr>
            <w:rStyle w:val="Hypertextovodkaz"/>
            <w:noProof/>
          </w:rPr>
          <w:t>1.1.1</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Metoda mřížek (screens)</w:t>
        </w:r>
        <w:r>
          <w:rPr>
            <w:noProof/>
            <w:webHidden/>
          </w:rPr>
          <w:tab/>
        </w:r>
        <w:r>
          <w:rPr>
            <w:noProof/>
            <w:webHidden/>
          </w:rPr>
          <w:fldChar w:fldCharType="begin"/>
        </w:r>
        <w:r>
          <w:rPr>
            <w:noProof/>
            <w:webHidden/>
          </w:rPr>
          <w:instrText xml:space="preserve"> PAGEREF _Toc152891071 \h </w:instrText>
        </w:r>
        <w:r>
          <w:rPr>
            <w:noProof/>
            <w:webHidden/>
          </w:rPr>
        </w:r>
        <w:r>
          <w:rPr>
            <w:noProof/>
            <w:webHidden/>
          </w:rPr>
          <w:fldChar w:fldCharType="separate"/>
        </w:r>
        <w:r w:rsidR="00A363EC">
          <w:rPr>
            <w:noProof/>
            <w:webHidden/>
          </w:rPr>
          <w:t>12</w:t>
        </w:r>
        <w:r>
          <w:rPr>
            <w:noProof/>
            <w:webHidden/>
          </w:rPr>
          <w:fldChar w:fldCharType="end"/>
        </w:r>
      </w:hyperlink>
    </w:p>
    <w:p w14:paraId="5C398C1A" w14:textId="6B77B222"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72" w:history="1">
        <w:r w:rsidRPr="00AE0553">
          <w:rPr>
            <w:rStyle w:val="Hypertextovodkaz"/>
            <w:noProof/>
          </w:rPr>
          <w:t>1.1.2</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Metoda událostí (events)</w:t>
        </w:r>
        <w:r>
          <w:rPr>
            <w:noProof/>
            <w:webHidden/>
          </w:rPr>
          <w:tab/>
        </w:r>
        <w:r>
          <w:rPr>
            <w:noProof/>
            <w:webHidden/>
          </w:rPr>
          <w:fldChar w:fldCharType="begin"/>
        </w:r>
        <w:r>
          <w:rPr>
            <w:noProof/>
            <w:webHidden/>
          </w:rPr>
          <w:instrText xml:space="preserve"> PAGEREF _Toc152891072 \h </w:instrText>
        </w:r>
        <w:r>
          <w:rPr>
            <w:noProof/>
            <w:webHidden/>
          </w:rPr>
        </w:r>
        <w:r>
          <w:rPr>
            <w:noProof/>
            <w:webHidden/>
          </w:rPr>
          <w:fldChar w:fldCharType="separate"/>
        </w:r>
        <w:r w:rsidR="00A363EC">
          <w:rPr>
            <w:noProof/>
            <w:webHidden/>
          </w:rPr>
          <w:t>14</w:t>
        </w:r>
        <w:r>
          <w:rPr>
            <w:noProof/>
            <w:webHidden/>
          </w:rPr>
          <w:fldChar w:fldCharType="end"/>
        </w:r>
      </w:hyperlink>
    </w:p>
    <w:p w14:paraId="26C0A181" w14:textId="2C50A2DA"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73" w:history="1">
        <w:r w:rsidRPr="00AE0553">
          <w:rPr>
            <w:rStyle w:val="Hypertextovodkaz"/>
            <w:noProof/>
          </w:rPr>
          <w:t>1.2</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Historie</w:t>
        </w:r>
        <w:r>
          <w:rPr>
            <w:noProof/>
            <w:webHidden/>
          </w:rPr>
          <w:tab/>
        </w:r>
        <w:r>
          <w:rPr>
            <w:noProof/>
            <w:webHidden/>
          </w:rPr>
          <w:fldChar w:fldCharType="begin"/>
        </w:r>
        <w:r>
          <w:rPr>
            <w:noProof/>
            <w:webHidden/>
          </w:rPr>
          <w:instrText xml:space="preserve"> PAGEREF _Toc152891073 \h </w:instrText>
        </w:r>
        <w:r>
          <w:rPr>
            <w:noProof/>
            <w:webHidden/>
          </w:rPr>
        </w:r>
        <w:r>
          <w:rPr>
            <w:noProof/>
            <w:webHidden/>
          </w:rPr>
          <w:fldChar w:fldCharType="separate"/>
        </w:r>
        <w:r w:rsidR="00A363EC">
          <w:rPr>
            <w:noProof/>
            <w:webHidden/>
          </w:rPr>
          <w:t>15</w:t>
        </w:r>
        <w:r>
          <w:rPr>
            <w:noProof/>
            <w:webHidden/>
          </w:rPr>
          <w:fldChar w:fldCharType="end"/>
        </w:r>
      </w:hyperlink>
    </w:p>
    <w:p w14:paraId="4700A675" w14:textId="6D97C9EE" w:rsidR="000373DC" w:rsidRDefault="000373DC">
      <w:pPr>
        <w:pStyle w:val="Obsah1"/>
        <w:tabs>
          <w:tab w:val="left" w:pos="480"/>
          <w:tab w:val="right" w:leader="dot" w:pos="8493"/>
        </w:tabs>
        <w:rPr>
          <w:rFonts w:asciiTheme="minorHAnsi" w:eastAsiaTheme="minorEastAsia" w:hAnsiTheme="minorHAnsi" w:cstheme="minorBidi"/>
          <w:b w:val="0"/>
          <w:bCs w:val="0"/>
          <w:caps w:val="0"/>
          <w:noProof/>
          <w:kern w:val="2"/>
          <w:sz w:val="22"/>
          <w:szCs w:val="22"/>
          <w14:ligatures w14:val="standardContextual"/>
        </w:rPr>
      </w:pPr>
      <w:hyperlink w:anchor="_Toc152891074" w:history="1">
        <w:r w:rsidRPr="00AE0553">
          <w:rPr>
            <w:rStyle w:val="Hypertextovodkaz"/>
            <w:noProof/>
          </w:rPr>
          <w:t>2.</w:t>
        </w:r>
        <w:r>
          <w:rPr>
            <w:rFonts w:asciiTheme="minorHAnsi" w:eastAsiaTheme="minorEastAsia" w:hAnsiTheme="minorHAnsi" w:cstheme="minorBidi"/>
            <w:b w:val="0"/>
            <w:bCs w:val="0"/>
            <w:caps w:val="0"/>
            <w:noProof/>
            <w:kern w:val="2"/>
            <w:sz w:val="22"/>
            <w:szCs w:val="22"/>
            <w14:ligatures w14:val="standardContextual"/>
          </w:rPr>
          <w:tab/>
        </w:r>
        <w:r w:rsidRPr="00AE0553">
          <w:rPr>
            <w:rStyle w:val="Hypertextovodkaz"/>
            <w:noProof/>
          </w:rPr>
          <w:t>Srovnání existujících řešení</w:t>
        </w:r>
        <w:r>
          <w:rPr>
            <w:noProof/>
            <w:webHidden/>
          </w:rPr>
          <w:tab/>
        </w:r>
        <w:r>
          <w:rPr>
            <w:noProof/>
            <w:webHidden/>
          </w:rPr>
          <w:fldChar w:fldCharType="begin"/>
        </w:r>
        <w:r>
          <w:rPr>
            <w:noProof/>
            <w:webHidden/>
          </w:rPr>
          <w:instrText xml:space="preserve"> PAGEREF _Toc152891074 \h </w:instrText>
        </w:r>
        <w:r>
          <w:rPr>
            <w:noProof/>
            <w:webHidden/>
          </w:rPr>
        </w:r>
        <w:r>
          <w:rPr>
            <w:noProof/>
            <w:webHidden/>
          </w:rPr>
          <w:fldChar w:fldCharType="separate"/>
        </w:r>
        <w:r w:rsidR="00A363EC">
          <w:rPr>
            <w:noProof/>
            <w:webHidden/>
          </w:rPr>
          <w:t>17</w:t>
        </w:r>
        <w:r>
          <w:rPr>
            <w:noProof/>
            <w:webHidden/>
          </w:rPr>
          <w:fldChar w:fldCharType="end"/>
        </w:r>
      </w:hyperlink>
    </w:p>
    <w:p w14:paraId="7EFEB31D" w14:textId="45AAD510"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75" w:history="1">
        <w:r w:rsidRPr="00AE0553">
          <w:rPr>
            <w:rStyle w:val="Hypertextovodkaz"/>
            <w:noProof/>
          </w:rPr>
          <w:t>2.1</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Ribs</w:t>
        </w:r>
        <w:r>
          <w:rPr>
            <w:noProof/>
            <w:webHidden/>
          </w:rPr>
          <w:tab/>
        </w:r>
        <w:r>
          <w:rPr>
            <w:noProof/>
            <w:webHidden/>
          </w:rPr>
          <w:fldChar w:fldCharType="begin"/>
        </w:r>
        <w:r>
          <w:rPr>
            <w:noProof/>
            <w:webHidden/>
          </w:rPr>
          <w:instrText xml:space="preserve"> PAGEREF _Toc152891075 \h </w:instrText>
        </w:r>
        <w:r>
          <w:rPr>
            <w:noProof/>
            <w:webHidden/>
          </w:rPr>
        </w:r>
        <w:r>
          <w:rPr>
            <w:noProof/>
            <w:webHidden/>
          </w:rPr>
          <w:fldChar w:fldCharType="separate"/>
        </w:r>
        <w:r w:rsidR="00A363EC">
          <w:rPr>
            <w:noProof/>
            <w:webHidden/>
          </w:rPr>
          <w:t>17</w:t>
        </w:r>
        <w:r>
          <w:rPr>
            <w:noProof/>
            <w:webHidden/>
          </w:rPr>
          <w:fldChar w:fldCharType="end"/>
        </w:r>
      </w:hyperlink>
    </w:p>
    <w:p w14:paraId="0C2A4CDC" w14:textId="6F35864E"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76" w:history="1">
        <w:r w:rsidRPr="00AE0553">
          <w:rPr>
            <w:rStyle w:val="Hypertextovodkaz"/>
            <w:noProof/>
          </w:rPr>
          <w:t>2.2</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Emergence</w:t>
        </w:r>
        <w:r>
          <w:rPr>
            <w:noProof/>
            <w:webHidden/>
          </w:rPr>
          <w:tab/>
        </w:r>
        <w:r>
          <w:rPr>
            <w:noProof/>
            <w:webHidden/>
          </w:rPr>
          <w:fldChar w:fldCharType="begin"/>
        </w:r>
        <w:r>
          <w:rPr>
            <w:noProof/>
            <w:webHidden/>
          </w:rPr>
          <w:instrText xml:space="preserve"> PAGEREF _Toc152891076 \h </w:instrText>
        </w:r>
        <w:r>
          <w:rPr>
            <w:noProof/>
            <w:webHidden/>
          </w:rPr>
        </w:r>
        <w:r>
          <w:rPr>
            <w:noProof/>
            <w:webHidden/>
          </w:rPr>
          <w:fldChar w:fldCharType="separate"/>
        </w:r>
        <w:r w:rsidR="00A363EC">
          <w:rPr>
            <w:noProof/>
            <w:webHidden/>
          </w:rPr>
          <w:t>18</w:t>
        </w:r>
        <w:r>
          <w:rPr>
            <w:noProof/>
            <w:webHidden/>
          </w:rPr>
          <w:fldChar w:fldCharType="end"/>
        </w:r>
      </w:hyperlink>
    </w:p>
    <w:p w14:paraId="4DD347FF" w14:textId="69D20109"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77" w:history="1">
        <w:r w:rsidRPr="00AE0553">
          <w:rPr>
            <w:rStyle w:val="Hypertextovodkaz"/>
            <w:noProof/>
          </w:rPr>
          <w:t>2.3</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Grain Strain</w:t>
        </w:r>
        <w:r>
          <w:rPr>
            <w:noProof/>
            <w:webHidden/>
          </w:rPr>
          <w:tab/>
        </w:r>
        <w:r>
          <w:rPr>
            <w:noProof/>
            <w:webHidden/>
          </w:rPr>
          <w:fldChar w:fldCharType="begin"/>
        </w:r>
        <w:r>
          <w:rPr>
            <w:noProof/>
            <w:webHidden/>
          </w:rPr>
          <w:instrText xml:space="preserve"> PAGEREF _Toc152891077 \h </w:instrText>
        </w:r>
        <w:r>
          <w:rPr>
            <w:noProof/>
            <w:webHidden/>
          </w:rPr>
        </w:r>
        <w:r>
          <w:rPr>
            <w:noProof/>
            <w:webHidden/>
          </w:rPr>
          <w:fldChar w:fldCharType="separate"/>
        </w:r>
        <w:r w:rsidR="00A363EC">
          <w:rPr>
            <w:noProof/>
            <w:webHidden/>
          </w:rPr>
          <w:t>20</w:t>
        </w:r>
        <w:r>
          <w:rPr>
            <w:noProof/>
            <w:webHidden/>
          </w:rPr>
          <w:fldChar w:fldCharType="end"/>
        </w:r>
      </w:hyperlink>
    </w:p>
    <w:p w14:paraId="3D7DE4B1" w14:textId="6E9E6379"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78" w:history="1">
        <w:r w:rsidRPr="00AE0553">
          <w:rPr>
            <w:rStyle w:val="Hypertextovodkaz"/>
            <w:noProof/>
          </w:rPr>
          <w:t>2.4</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Argotlunar</w:t>
        </w:r>
        <w:r>
          <w:rPr>
            <w:noProof/>
            <w:webHidden/>
          </w:rPr>
          <w:tab/>
        </w:r>
        <w:r>
          <w:rPr>
            <w:noProof/>
            <w:webHidden/>
          </w:rPr>
          <w:fldChar w:fldCharType="begin"/>
        </w:r>
        <w:r>
          <w:rPr>
            <w:noProof/>
            <w:webHidden/>
          </w:rPr>
          <w:instrText xml:space="preserve"> PAGEREF _Toc152891078 \h </w:instrText>
        </w:r>
        <w:r>
          <w:rPr>
            <w:noProof/>
            <w:webHidden/>
          </w:rPr>
        </w:r>
        <w:r>
          <w:rPr>
            <w:noProof/>
            <w:webHidden/>
          </w:rPr>
          <w:fldChar w:fldCharType="separate"/>
        </w:r>
        <w:r w:rsidR="00A363EC">
          <w:rPr>
            <w:noProof/>
            <w:webHidden/>
          </w:rPr>
          <w:t>21</w:t>
        </w:r>
        <w:r>
          <w:rPr>
            <w:noProof/>
            <w:webHidden/>
          </w:rPr>
          <w:fldChar w:fldCharType="end"/>
        </w:r>
      </w:hyperlink>
    </w:p>
    <w:p w14:paraId="21BB3916" w14:textId="39CD180F"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79" w:history="1">
        <w:r w:rsidRPr="00AE0553">
          <w:rPr>
            <w:rStyle w:val="Hypertextovodkaz"/>
            <w:noProof/>
          </w:rPr>
          <w:t>2.5</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GGrain</w:t>
        </w:r>
        <w:r>
          <w:rPr>
            <w:noProof/>
            <w:webHidden/>
          </w:rPr>
          <w:tab/>
        </w:r>
        <w:r>
          <w:rPr>
            <w:noProof/>
            <w:webHidden/>
          </w:rPr>
          <w:fldChar w:fldCharType="begin"/>
        </w:r>
        <w:r>
          <w:rPr>
            <w:noProof/>
            <w:webHidden/>
          </w:rPr>
          <w:instrText xml:space="preserve"> PAGEREF _Toc152891079 \h </w:instrText>
        </w:r>
        <w:r>
          <w:rPr>
            <w:noProof/>
            <w:webHidden/>
          </w:rPr>
        </w:r>
        <w:r>
          <w:rPr>
            <w:noProof/>
            <w:webHidden/>
          </w:rPr>
          <w:fldChar w:fldCharType="separate"/>
        </w:r>
        <w:r w:rsidR="00A363EC">
          <w:rPr>
            <w:noProof/>
            <w:webHidden/>
          </w:rPr>
          <w:t>21</w:t>
        </w:r>
        <w:r>
          <w:rPr>
            <w:noProof/>
            <w:webHidden/>
          </w:rPr>
          <w:fldChar w:fldCharType="end"/>
        </w:r>
      </w:hyperlink>
    </w:p>
    <w:p w14:paraId="2689D237" w14:textId="5F1017D3" w:rsidR="000373DC" w:rsidRDefault="000373DC">
      <w:pPr>
        <w:pStyle w:val="Obsah1"/>
        <w:tabs>
          <w:tab w:val="left" w:pos="480"/>
          <w:tab w:val="right" w:leader="dot" w:pos="8493"/>
        </w:tabs>
        <w:rPr>
          <w:rFonts w:asciiTheme="minorHAnsi" w:eastAsiaTheme="minorEastAsia" w:hAnsiTheme="minorHAnsi" w:cstheme="minorBidi"/>
          <w:b w:val="0"/>
          <w:bCs w:val="0"/>
          <w:caps w:val="0"/>
          <w:noProof/>
          <w:kern w:val="2"/>
          <w:sz w:val="22"/>
          <w:szCs w:val="22"/>
          <w14:ligatures w14:val="standardContextual"/>
        </w:rPr>
      </w:pPr>
      <w:hyperlink w:anchor="_Toc152891080" w:history="1">
        <w:r w:rsidRPr="00AE0553">
          <w:rPr>
            <w:rStyle w:val="Hypertextovodkaz"/>
            <w:noProof/>
          </w:rPr>
          <w:t>3.</w:t>
        </w:r>
        <w:r>
          <w:rPr>
            <w:rFonts w:asciiTheme="minorHAnsi" w:eastAsiaTheme="minorEastAsia" w:hAnsiTheme="minorHAnsi" w:cstheme="minorBidi"/>
            <w:b w:val="0"/>
            <w:bCs w:val="0"/>
            <w:caps w:val="0"/>
            <w:noProof/>
            <w:kern w:val="2"/>
            <w:sz w:val="22"/>
            <w:szCs w:val="22"/>
            <w14:ligatures w14:val="standardContextual"/>
          </w:rPr>
          <w:tab/>
        </w:r>
        <w:r w:rsidRPr="00AE0553">
          <w:rPr>
            <w:rStyle w:val="Hypertextovodkaz"/>
            <w:noProof/>
          </w:rPr>
          <w:t>Vývoj vlastního řešení</w:t>
        </w:r>
        <w:r>
          <w:rPr>
            <w:noProof/>
            <w:webHidden/>
          </w:rPr>
          <w:tab/>
        </w:r>
        <w:r>
          <w:rPr>
            <w:noProof/>
            <w:webHidden/>
          </w:rPr>
          <w:fldChar w:fldCharType="begin"/>
        </w:r>
        <w:r>
          <w:rPr>
            <w:noProof/>
            <w:webHidden/>
          </w:rPr>
          <w:instrText xml:space="preserve"> PAGEREF _Toc152891080 \h </w:instrText>
        </w:r>
        <w:r>
          <w:rPr>
            <w:noProof/>
            <w:webHidden/>
          </w:rPr>
        </w:r>
        <w:r>
          <w:rPr>
            <w:noProof/>
            <w:webHidden/>
          </w:rPr>
          <w:fldChar w:fldCharType="separate"/>
        </w:r>
        <w:r w:rsidR="00A363EC">
          <w:rPr>
            <w:noProof/>
            <w:webHidden/>
          </w:rPr>
          <w:t>23</w:t>
        </w:r>
        <w:r>
          <w:rPr>
            <w:noProof/>
            <w:webHidden/>
          </w:rPr>
          <w:fldChar w:fldCharType="end"/>
        </w:r>
      </w:hyperlink>
    </w:p>
    <w:p w14:paraId="10525DED" w14:textId="44521C50"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81" w:history="1">
        <w:r w:rsidRPr="00AE0553">
          <w:rPr>
            <w:rStyle w:val="Hypertextovodkaz"/>
            <w:noProof/>
          </w:rPr>
          <w:t>3.1</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Framework JUCE</w:t>
        </w:r>
        <w:r>
          <w:rPr>
            <w:noProof/>
            <w:webHidden/>
          </w:rPr>
          <w:tab/>
        </w:r>
        <w:r>
          <w:rPr>
            <w:noProof/>
            <w:webHidden/>
          </w:rPr>
          <w:fldChar w:fldCharType="begin"/>
        </w:r>
        <w:r>
          <w:rPr>
            <w:noProof/>
            <w:webHidden/>
          </w:rPr>
          <w:instrText xml:space="preserve"> PAGEREF _Toc152891081 \h </w:instrText>
        </w:r>
        <w:r>
          <w:rPr>
            <w:noProof/>
            <w:webHidden/>
          </w:rPr>
        </w:r>
        <w:r>
          <w:rPr>
            <w:noProof/>
            <w:webHidden/>
          </w:rPr>
          <w:fldChar w:fldCharType="separate"/>
        </w:r>
        <w:r w:rsidR="00A363EC">
          <w:rPr>
            <w:noProof/>
            <w:webHidden/>
          </w:rPr>
          <w:t>23</w:t>
        </w:r>
        <w:r>
          <w:rPr>
            <w:noProof/>
            <w:webHidden/>
          </w:rPr>
          <w:fldChar w:fldCharType="end"/>
        </w:r>
      </w:hyperlink>
    </w:p>
    <w:p w14:paraId="42EA0DB0" w14:textId="49E0CC4E"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82" w:history="1">
        <w:r w:rsidRPr="00AE0553">
          <w:rPr>
            <w:rStyle w:val="Hypertextovodkaz"/>
            <w:noProof/>
          </w:rPr>
          <w:t>3.2</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Snímání barev</w:t>
        </w:r>
        <w:r>
          <w:rPr>
            <w:noProof/>
            <w:webHidden/>
          </w:rPr>
          <w:tab/>
        </w:r>
        <w:r>
          <w:rPr>
            <w:noProof/>
            <w:webHidden/>
          </w:rPr>
          <w:fldChar w:fldCharType="begin"/>
        </w:r>
        <w:r>
          <w:rPr>
            <w:noProof/>
            <w:webHidden/>
          </w:rPr>
          <w:instrText xml:space="preserve"> PAGEREF _Toc152891082 \h </w:instrText>
        </w:r>
        <w:r>
          <w:rPr>
            <w:noProof/>
            <w:webHidden/>
          </w:rPr>
        </w:r>
        <w:r>
          <w:rPr>
            <w:noProof/>
            <w:webHidden/>
          </w:rPr>
          <w:fldChar w:fldCharType="separate"/>
        </w:r>
        <w:r w:rsidR="00A363EC">
          <w:rPr>
            <w:noProof/>
            <w:webHidden/>
          </w:rPr>
          <w:t>23</w:t>
        </w:r>
        <w:r>
          <w:rPr>
            <w:noProof/>
            <w:webHidden/>
          </w:rPr>
          <w:fldChar w:fldCharType="end"/>
        </w:r>
      </w:hyperlink>
    </w:p>
    <w:p w14:paraId="281BE272" w14:textId="44FD2DDB"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83" w:history="1">
        <w:r w:rsidRPr="00AE0553">
          <w:rPr>
            <w:rStyle w:val="Hypertextovodkaz"/>
            <w:noProof/>
          </w:rPr>
          <w:t>3.2.1</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Model RGB</w:t>
        </w:r>
        <w:r>
          <w:rPr>
            <w:noProof/>
            <w:webHidden/>
          </w:rPr>
          <w:tab/>
        </w:r>
        <w:r>
          <w:rPr>
            <w:noProof/>
            <w:webHidden/>
          </w:rPr>
          <w:fldChar w:fldCharType="begin"/>
        </w:r>
        <w:r>
          <w:rPr>
            <w:noProof/>
            <w:webHidden/>
          </w:rPr>
          <w:instrText xml:space="preserve"> PAGEREF _Toc152891083 \h </w:instrText>
        </w:r>
        <w:r>
          <w:rPr>
            <w:noProof/>
            <w:webHidden/>
          </w:rPr>
        </w:r>
        <w:r>
          <w:rPr>
            <w:noProof/>
            <w:webHidden/>
          </w:rPr>
          <w:fldChar w:fldCharType="separate"/>
        </w:r>
        <w:r w:rsidR="00A363EC">
          <w:rPr>
            <w:noProof/>
            <w:webHidden/>
          </w:rPr>
          <w:t>24</w:t>
        </w:r>
        <w:r>
          <w:rPr>
            <w:noProof/>
            <w:webHidden/>
          </w:rPr>
          <w:fldChar w:fldCharType="end"/>
        </w:r>
      </w:hyperlink>
    </w:p>
    <w:p w14:paraId="50CAEA28" w14:textId="678FCBD3"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84" w:history="1">
        <w:r w:rsidRPr="00AE0553">
          <w:rPr>
            <w:rStyle w:val="Hypertextovodkaz"/>
            <w:noProof/>
          </w:rPr>
          <w:t>3.2.2</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Model HSV</w:t>
        </w:r>
        <w:r>
          <w:rPr>
            <w:noProof/>
            <w:webHidden/>
          </w:rPr>
          <w:tab/>
        </w:r>
        <w:r>
          <w:rPr>
            <w:noProof/>
            <w:webHidden/>
          </w:rPr>
          <w:fldChar w:fldCharType="begin"/>
        </w:r>
        <w:r>
          <w:rPr>
            <w:noProof/>
            <w:webHidden/>
          </w:rPr>
          <w:instrText xml:space="preserve"> PAGEREF _Toc152891084 \h </w:instrText>
        </w:r>
        <w:r>
          <w:rPr>
            <w:noProof/>
            <w:webHidden/>
          </w:rPr>
        </w:r>
        <w:r>
          <w:rPr>
            <w:noProof/>
            <w:webHidden/>
          </w:rPr>
          <w:fldChar w:fldCharType="separate"/>
        </w:r>
        <w:r w:rsidR="00A363EC">
          <w:rPr>
            <w:noProof/>
            <w:webHidden/>
          </w:rPr>
          <w:t>24</w:t>
        </w:r>
        <w:r>
          <w:rPr>
            <w:noProof/>
            <w:webHidden/>
          </w:rPr>
          <w:fldChar w:fldCharType="end"/>
        </w:r>
      </w:hyperlink>
    </w:p>
    <w:p w14:paraId="1385E9F5" w14:textId="02C583F9" w:rsidR="000373DC" w:rsidRDefault="000373DC">
      <w:pPr>
        <w:pStyle w:val="Obsah2"/>
        <w:tabs>
          <w:tab w:val="left" w:pos="720"/>
          <w:tab w:val="right" w:leader="dot" w:pos="8493"/>
        </w:tabs>
        <w:rPr>
          <w:rFonts w:asciiTheme="minorHAnsi" w:eastAsiaTheme="minorEastAsia" w:hAnsiTheme="minorHAnsi" w:cstheme="minorBidi"/>
          <w:smallCaps w:val="0"/>
          <w:noProof/>
          <w:kern w:val="2"/>
          <w:sz w:val="22"/>
          <w:szCs w:val="22"/>
          <w14:ligatures w14:val="standardContextual"/>
        </w:rPr>
      </w:pPr>
      <w:hyperlink w:anchor="_Toc152891085" w:history="1">
        <w:r w:rsidRPr="00AE0553">
          <w:rPr>
            <w:rStyle w:val="Hypertextovodkaz"/>
            <w:noProof/>
          </w:rPr>
          <w:t>3.3</w:t>
        </w:r>
        <w:r>
          <w:rPr>
            <w:rFonts w:asciiTheme="minorHAnsi" w:eastAsiaTheme="minorEastAsia" w:hAnsiTheme="minorHAnsi" w:cstheme="minorBidi"/>
            <w:smallCaps w:val="0"/>
            <w:noProof/>
            <w:kern w:val="2"/>
            <w:sz w:val="22"/>
            <w:szCs w:val="22"/>
            <w14:ligatures w14:val="standardContextual"/>
          </w:rPr>
          <w:tab/>
        </w:r>
        <w:r w:rsidRPr="00AE0553">
          <w:rPr>
            <w:rStyle w:val="Hypertextovodkaz"/>
            <w:noProof/>
          </w:rPr>
          <w:t>Granny Synth</w:t>
        </w:r>
        <w:r>
          <w:rPr>
            <w:noProof/>
            <w:webHidden/>
          </w:rPr>
          <w:tab/>
        </w:r>
        <w:r>
          <w:rPr>
            <w:noProof/>
            <w:webHidden/>
          </w:rPr>
          <w:fldChar w:fldCharType="begin"/>
        </w:r>
        <w:r>
          <w:rPr>
            <w:noProof/>
            <w:webHidden/>
          </w:rPr>
          <w:instrText xml:space="preserve"> PAGEREF _Toc152891085 \h </w:instrText>
        </w:r>
        <w:r>
          <w:rPr>
            <w:noProof/>
            <w:webHidden/>
          </w:rPr>
        </w:r>
        <w:r>
          <w:rPr>
            <w:noProof/>
            <w:webHidden/>
          </w:rPr>
          <w:fldChar w:fldCharType="separate"/>
        </w:r>
        <w:r w:rsidR="00A363EC">
          <w:rPr>
            <w:noProof/>
            <w:webHidden/>
          </w:rPr>
          <w:t>25</w:t>
        </w:r>
        <w:r>
          <w:rPr>
            <w:noProof/>
            <w:webHidden/>
          </w:rPr>
          <w:fldChar w:fldCharType="end"/>
        </w:r>
      </w:hyperlink>
    </w:p>
    <w:p w14:paraId="136D2549" w14:textId="263F217D"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86" w:history="1">
        <w:r w:rsidRPr="00AE0553">
          <w:rPr>
            <w:rStyle w:val="Hypertextovodkaz"/>
            <w:noProof/>
          </w:rPr>
          <w:t>3.3.1</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Načtení souboru</w:t>
        </w:r>
        <w:r>
          <w:rPr>
            <w:noProof/>
            <w:webHidden/>
          </w:rPr>
          <w:tab/>
        </w:r>
        <w:r>
          <w:rPr>
            <w:noProof/>
            <w:webHidden/>
          </w:rPr>
          <w:fldChar w:fldCharType="begin"/>
        </w:r>
        <w:r>
          <w:rPr>
            <w:noProof/>
            <w:webHidden/>
          </w:rPr>
          <w:instrText xml:space="preserve"> PAGEREF _Toc152891086 \h </w:instrText>
        </w:r>
        <w:r>
          <w:rPr>
            <w:noProof/>
            <w:webHidden/>
          </w:rPr>
        </w:r>
        <w:r>
          <w:rPr>
            <w:noProof/>
            <w:webHidden/>
          </w:rPr>
          <w:fldChar w:fldCharType="separate"/>
        </w:r>
        <w:r w:rsidR="00A363EC">
          <w:rPr>
            <w:noProof/>
            <w:webHidden/>
          </w:rPr>
          <w:t>26</w:t>
        </w:r>
        <w:r>
          <w:rPr>
            <w:noProof/>
            <w:webHidden/>
          </w:rPr>
          <w:fldChar w:fldCharType="end"/>
        </w:r>
      </w:hyperlink>
    </w:p>
    <w:p w14:paraId="5D3C2DB8" w14:textId="6670805F"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87" w:history="1">
        <w:r w:rsidRPr="00AE0553">
          <w:rPr>
            <w:rStyle w:val="Hypertextovodkaz"/>
            <w:noProof/>
          </w:rPr>
          <w:t>3.3.2</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Zobrazení amplitudy v čase</w:t>
        </w:r>
        <w:r>
          <w:rPr>
            <w:noProof/>
            <w:webHidden/>
          </w:rPr>
          <w:tab/>
        </w:r>
        <w:r>
          <w:rPr>
            <w:noProof/>
            <w:webHidden/>
          </w:rPr>
          <w:fldChar w:fldCharType="begin"/>
        </w:r>
        <w:r>
          <w:rPr>
            <w:noProof/>
            <w:webHidden/>
          </w:rPr>
          <w:instrText xml:space="preserve"> PAGEREF _Toc152891087 \h </w:instrText>
        </w:r>
        <w:r>
          <w:rPr>
            <w:noProof/>
            <w:webHidden/>
          </w:rPr>
        </w:r>
        <w:r>
          <w:rPr>
            <w:noProof/>
            <w:webHidden/>
          </w:rPr>
          <w:fldChar w:fldCharType="separate"/>
        </w:r>
        <w:r w:rsidR="00A363EC">
          <w:rPr>
            <w:noProof/>
            <w:webHidden/>
          </w:rPr>
          <w:t>26</w:t>
        </w:r>
        <w:r>
          <w:rPr>
            <w:noProof/>
            <w:webHidden/>
          </w:rPr>
          <w:fldChar w:fldCharType="end"/>
        </w:r>
      </w:hyperlink>
    </w:p>
    <w:p w14:paraId="68B2E1A1" w14:textId="76F581C2"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88" w:history="1">
        <w:r w:rsidRPr="00AE0553">
          <w:rPr>
            <w:rStyle w:val="Hypertextovodkaz"/>
            <w:noProof/>
          </w:rPr>
          <w:t>3.3.3</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Výběr úseku načteného souboru</w:t>
        </w:r>
        <w:r>
          <w:rPr>
            <w:noProof/>
            <w:webHidden/>
          </w:rPr>
          <w:tab/>
        </w:r>
        <w:r>
          <w:rPr>
            <w:noProof/>
            <w:webHidden/>
          </w:rPr>
          <w:fldChar w:fldCharType="begin"/>
        </w:r>
        <w:r>
          <w:rPr>
            <w:noProof/>
            <w:webHidden/>
          </w:rPr>
          <w:instrText xml:space="preserve"> PAGEREF _Toc152891088 \h </w:instrText>
        </w:r>
        <w:r>
          <w:rPr>
            <w:noProof/>
            <w:webHidden/>
          </w:rPr>
        </w:r>
        <w:r>
          <w:rPr>
            <w:noProof/>
            <w:webHidden/>
          </w:rPr>
          <w:fldChar w:fldCharType="separate"/>
        </w:r>
        <w:r w:rsidR="00A363EC">
          <w:rPr>
            <w:noProof/>
            <w:webHidden/>
          </w:rPr>
          <w:t>26</w:t>
        </w:r>
        <w:r>
          <w:rPr>
            <w:noProof/>
            <w:webHidden/>
          </w:rPr>
          <w:fldChar w:fldCharType="end"/>
        </w:r>
      </w:hyperlink>
    </w:p>
    <w:p w14:paraId="3186CC02" w14:textId="1F232C10"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89" w:history="1">
        <w:r w:rsidRPr="00AE0553">
          <w:rPr>
            <w:rStyle w:val="Hypertextovodkaz"/>
            <w:noProof/>
          </w:rPr>
          <w:t>3.3.4</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Granulizace</w:t>
        </w:r>
        <w:r>
          <w:rPr>
            <w:noProof/>
            <w:webHidden/>
          </w:rPr>
          <w:tab/>
        </w:r>
        <w:r>
          <w:rPr>
            <w:noProof/>
            <w:webHidden/>
          </w:rPr>
          <w:fldChar w:fldCharType="begin"/>
        </w:r>
        <w:r>
          <w:rPr>
            <w:noProof/>
            <w:webHidden/>
          </w:rPr>
          <w:instrText xml:space="preserve"> PAGEREF _Toc152891089 \h </w:instrText>
        </w:r>
        <w:r>
          <w:rPr>
            <w:noProof/>
            <w:webHidden/>
          </w:rPr>
        </w:r>
        <w:r>
          <w:rPr>
            <w:noProof/>
            <w:webHidden/>
          </w:rPr>
          <w:fldChar w:fldCharType="separate"/>
        </w:r>
        <w:r w:rsidR="00A363EC">
          <w:rPr>
            <w:noProof/>
            <w:webHidden/>
          </w:rPr>
          <w:t>26</w:t>
        </w:r>
        <w:r>
          <w:rPr>
            <w:noProof/>
            <w:webHidden/>
          </w:rPr>
          <w:fldChar w:fldCharType="end"/>
        </w:r>
      </w:hyperlink>
    </w:p>
    <w:p w14:paraId="1B4D3F7F" w14:textId="6D0A168B"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90" w:history="1">
        <w:r w:rsidRPr="00AE0553">
          <w:rPr>
            <w:rStyle w:val="Hypertextovodkaz"/>
            <w:noProof/>
          </w:rPr>
          <w:t>3.3.5</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Práce s grainy</w:t>
        </w:r>
        <w:r>
          <w:rPr>
            <w:noProof/>
            <w:webHidden/>
          </w:rPr>
          <w:tab/>
        </w:r>
        <w:r>
          <w:rPr>
            <w:noProof/>
            <w:webHidden/>
          </w:rPr>
          <w:fldChar w:fldCharType="begin"/>
        </w:r>
        <w:r>
          <w:rPr>
            <w:noProof/>
            <w:webHidden/>
          </w:rPr>
          <w:instrText xml:space="preserve"> PAGEREF _Toc152891090 \h </w:instrText>
        </w:r>
        <w:r>
          <w:rPr>
            <w:noProof/>
            <w:webHidden/>
          </w:rPr>
        </w:r>
        <w:r>
          <w:rPr>
            <w:noProof/>
            <w:webHidden/>
          </w:rPr>
          <w:fldChar w:fldCharType="separate"/>
        </w:r>
        <w:r w:rsidR="00A363EC">
          <w:rPr>
            <w:noProof/>
            <w:webHidden/>
          </w:rPr>
          <w:t>26</w:t>
        </w:r>
        <w:r>
          <w:rPr>
            <w:noProof/>
            <w:webHidden/>
          </w:rPr>
          <w:fldChar w:fldCharType="end"/>
        </w:r>
      </w:hyperlink>
    </w:p>
    <w:p w14:paraId="7D89ABA6" w14:textId="707583D9"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91" w:history="1">
        <w:r w:rsidRPr="00AE0553">
          <w:rPr>
            <w:rStyle w:val="Hypertextovodkaz"/>
            <w:noProof/>
          </w:rPr>
          <w:t>3.3.6</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Řazení grainů</w:t>
        </w:r>
        <w:r>
          <w:rPr>
            <w:noProof/>
            <w:webHidden/>
          </w:rPr>
          <w:tab/>
        </w:r>
        <w:r>
          <w:rPr>
            <w:noProof/>
            <w:webHidden/>
          </w:rPr>
          <w:fldChar w:fldCharType="begin"/>
        </w:r>
        <w:r>
          <w:rPr>
            <w:noProof/>
            <w:webHidden/>
          </w:rPr>
          <w:instrText xml:space="preserve"> PAGEREF _Toc152891091 \h </w:instrText>
        </w:r>
        <w:r>
          <w:rPr>
            <w:noProof/>
            <w:webHidden/>
          </w:rPr>
        </w:r>
        <w:r>
          <w:rPr>
            <w:noProof/>
            <w:webHidden/>
          </w:rPr>
          <w:fldChar w:fldCharType="separate"/>
        </w:r>
        <w:r w:rsidR="00A363EC">
          <w:rPr>
            <w:noProof/>
            <w:webHidden/>
          </w:rPr>
          <w:t>26</w:t>
        </w:r>
        <w:r>
          <w:rPr>
            <w:noProof/>
            <w:webHidden/>
          </w:rPr>
          <w:fldChar w:fldCharType="end"/>
        </w:r>
      </w:hyperlink>
    </w:p>
    <w:p w14:paraId="258AE835" w14:textId="081C6DEA"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92" w:history="1">
        <w:r w:rsidRPr="00AE0553">
          <w:rPr>
            <w:rStyle w:val="Hypertextovodkaz"/>
            <w:noProof/>
          </w:rPr>
          <w:t>3.3.7</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Efektová sekce</w:t>
        </w:r>
        <w:r>
          <w:rPr>
            <w:noProof/>
            <w:webHidden/>
          </w:rPr>
          <w:tab/>
        </w:r>
        <w:r>
          <w:rPr>
            <w:noProof/>
            <w:webHidden/>
          </w:rPr>
          <w:fldChar w:fldCharType="begin"/>
        </w:r>
        <w:r>
          <w:rPr>
            <w:noProof/>
            <w:webHidden/>
          </w:rPr>
          <w:instrText xml:space="preserve"> PAGEREF _Toc152891092 \h </w:instrText>
        </w:r>
        <w:r>
          <w:rPr>
            <w:noProof/>
            <w:webHidden/>
          </w:rPr>
        </w:r>
        <w:r>
          <w:rPr>
            <w:noProof/>
            <w:webHidden/>
          </w:rPr>
          <w:fldChar w:fldCharType="separate"/>
        </w:r>
        <w:r w:rsidR="00A363EC">
          <w:rPr>
            <w:noProof/>
            <w:webHidden/>
          </w:rPr>
          <w:t>26</w:t>
        </w:r>
        <w:r>
          <w:rPr>
            <w:noProof/>
            <w:webHidden/>
          </w:rPr>
          <w:fldChar w:fldCharType="end"/>
        </w:r>
      </w:hyperlink>
    </w:p>
    <w:p w14:paraId="5CFAF81E" w14:textId="3EC6E1F4"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93" w:history="1">
        <w:r w:rsidRPr="00AE0553">
          <w:rPr>
            <w:rStyle w:val="Hypertextovodkaz"/>
            <w:noProof/>
          </w:rPr>
          <w:t>3.3.8</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Řešení změny parametrů pomocí barvy</w:t>
        </w:r>
        <w:r>
          <w:rPr>
            <w:noProof/>
            <w:webHidden/>
          </w:rPr>
          <w:tab/>
        </w:r>
        <w:r>
          <w:rPr>
            <w:noProof/>
            <w:webHidden/>
          </w:rPr>
          <w:fldChar w:fldCharType="begin"/>
        </w:r>
        <w:r>
          <w:rPr>
            <w:noProof/>
            <w:webHidden/>
          </w:rPr>
          <w:instrText xml:space="preserve"> PAGEREF _Toc152891093 \h </w:instrText>
        </w:r>
        <w:r>
          <w:rPr>
            <w:noProof/>
            <w:webHidden/>
          </w:rPr>
        </w:r>
        <w:r>
          <w:rPr>
            <w:noProof/>
            <w:webHidden/>
          </w:rPr>
          <w:fldChar w:fldCharType="separate"/>
        </w:r>
        <w:r w:rsidR="00A363EC">
          <w:rPr>
            <w:noProof/>
            <w:webHidden/>
          </w:rPr>
          <w:t>26</w:t>
        </w:r>
        <w:r>
          <w:rPr>
            <w:noProof/>
            <w:webHidden/>
          </w:rPr>
          <w:fldChar w:fldCharType="end"/>
        </w:r>
      </w:hyperlink>
    </w:p>
    <w:p w14:paraId="230D7FF3" w14:textId="4FD8C26E" w:rsidR="000373DC" w:rsidRDefault="000373DC">
      <w:pPr>
        <w:pStyle w:val="Obsah3"/>
        <w:tabs>
          <w:tab w:val="left" w:pos="120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94" w:history="1">
        <w:r w:rsidRPr="00AE0553">
          <w:rPr>
            <w:rStyle w:val="Hypertextovodkaz"/>
            <w:noProof/>
          </w:rPr>
          <w:t>3.3.9</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LFO</w:t>
        </w:r>
        <w:r>
          <w:rPr>
            <w:noProof/>
            <w:webHidden/>
          </w:rPr>
          <w:tab/>
        </w:r>
        <w:r>
          <w:rPr>
            <w:noProof/>
            <w:webHidden/>
          </w:rPr>
          <w:fldChar w:fldCharType="begin"/>
        </w:r>
        <w:r>
          <w:rPr>
            <w:noProof/>
            <w:webHidden/>
          </w:rPr>
          <w:instrText xml:space="preserve"> PAGEREF _Toc152891094 \h </w:instrText>
        </w:r>
        <w:r>
          <w:rPr>
            <w:noProof/>
            <w:webHidden/>
          </w:rPr>
        </w:r>
        <w:r>
          <w:rPr>
            <w:noProof/>
            <w:webHidden/>
          </w:rPr>
          <w:fldChar w:fldCharType="separate"/>
        </w:r>
        <w:r w:rsidR="00A363EC">
          <w:rPr>
            <w:noProof/>
            <w:webHidden/>
          </w:rPr>
          <w:t>26</w:t>
        </w:r>
        <w:r>
          <w:rPr>
            <w:noProof/>
            <w:webHidden/>
          </w:rPr>
          <w:fldChar w:fldCharType="end"/>
        </w:r>
      </w:hyperlink>
    </w:p>
    <w:p w14:paraId="57F25A14" w14:textId="492E96DD" w:rsidR="000373DC" w:rsidRDefault="000373DC">
      <w:pPr>
        <w:pStyle w:val="Obsah3"/>
        <w:tabs>
          <w:tab w:val="left" w:pos="1440"/>
          <w:tab w:val="right" w:leader="dot" w:pos="8493"/>
        </w:tabs>
        <w:rPr>
          <w:rFonts w:asciiTheme="minorHAnsi" w:eastAsiaTheme="minorEastAsia" w:hAnsiTheme="minorHAnsi" w:cstheme="minorBidi"/>
          <w:i w:val="0"/>
          <w:iCs w:val="0"/>
          <w:noProof/>
          <w:kern w:val="2"/>
          <w:sz w:val="22"/>
          <w:szCs w:val="22"/>
          <w14:ligatures w14:val="standardContextual"/>
        </w:rPr>
      </w:pPr>
      <w:hyperlink w:anchor="_Toc152891095" w:history="1">
        <w:r w:rsidRPr="00AE0553">
          <w:rPr>
            <w:rStyle w:val="Hypertextovodkaz"/>
            <w:noProof/>
          </w:rPr>
          <w:t>3.3.10</w:t>
        </w:r>
        <w:r>
          <w:rPr>
            <w:rFonts w:asciiTheme="minorHAnsi" w:eastAsiaTheme="minorEastAsia" w:hAnsiTheme="minorHAnsi" w:cstheme="minorBidi"/>
            <w:i w:val="0"/>
            <w:iCs w:val="0"/>
            <w:noProof/>
            <w:kern w:val="2"/>
            <w:sz w:val="22"/>
            <w:szCs w:val="22"/>
            <w14:ligatures w14:val="standardContextual"/>
          </w:rPr>
          <w:tab/>
        </w:r>
        <w:r w:rsidRPr="00AE0553">
          <w:rPr>
            <w:rStyle w:val="Hypertextovodkaz"/>
            <w:noProof/>
          </w:rPr>
          <w:t>Grafické zpracování</w:t>
        </w:r>
        <w:r>
          <w:rPr>
            <w:noProof/>
            <w:webHidden/>
          </w:rPr>
          <w:tab/>
        </w:r>
        <w:r>
          <w:rPr>
            <w:noProof/>
            <w:webHidden/>
          </w:rPr>
          <w:fldChar w:fldCharType="begin"/>
        </w:r>
        <w:r>
          <w:rPr>
            <w:noProof/>
            <w:webHidden/>
          </w:rPr>
          <w:instrText xml:space="preserve"> PAGEREF _Toc152891095 \h </w:instrText>
        </w:r>
        <w:r>
          <w:rPr>
            <w:noProof/>
            <w:webHidden/>
          </w:rPr>
        </w:r>
        <w:r>
          <w:rPr>
            <w:noProof/>
            <w:webHidden/>
          </w:rPr>
          <w:fldChar w:fldCharType="separate"/>
        </w:r>
        <w:r w:rsidR="00A363EC">
          <w:rPr>
            <w:noProof/>
            <w:webHidden/>
          </w:rPr>
          <w:t>26</w:t>
        </w:r>
        <w:r>
          <w:rPr>
            <w:noProof/>
            <w:webHidden/>
          </w:rPr>
          <w:fldChar w:fldCharType="end"/>
        </w:r>
      </w:hyperlink>
    </w:p>
    <w:p w14:paraId="07769214" w14:textId="13002EA0" w:rsidR="000373DC" w:rsidRDefault="000373DC">
      <w:pPr>
        <w:pStyle w:val="Obsah1"/>
        <w:tabs>
          <w:tab w:val="left" w:pos="480"/>
          <w:tab w:val="right" w:leader="dot" w:pos="8493"/>
        </w:tabs>
        <w:rPr>
          <w:rFonts w:asciiTheme="minorHAnsi" w:eastAsiaTheme="minorEastAsia" w:hAnsiTheme="minorHAnsi" w:cstheme="minorBidi"/>
          <w:b w:val="0"/>
          <w:bCs w:val="0"/>
          <w:caps w:val="0"/>
          <w:noProof/>
          <w:kern w:val="2"/>
          <w:sz w:val="22"/>
          <w:szCs w:val="22"/>
          <w14:ligatures w14:val="standardContextual"/>
        </w:rPr>
      </w:pPr>
      <w:hyperlink w:anchor="_Toc152891096" w:history="1">
        <w:r w:rsidRPr="00AE0553">
          <w:rPr>
            <w:rStyle w:val="Hypertextovodkaz"/>
            <w:noProof/>
          </w:rPr>
          <w:t>4.</w:t>
        </w:r>
        <w:r>
          <w:rPr>
            <w:rFonts w:asciiTheme="minorHAnsi" w:eastAsiaTheme="minorEastAsia" w:hAnsiTheme="minorHAnsi" w:cstheme="minorBidi"/>
            <w:b w:val="0"/>
            <w:bCs w:val="0"/>
            <w:caps w:val="0"/>
            <w:noProof/>
            <w:kern w:val="2"/>
            <w:sz w:val="22"/>
            <w:szCs w:val="22"/>
            <w14:ligatures w14:val="standardContextual"/>
          </w:rPr>
          <w:tab/>
        </w:r>
        <w:r w:rsidRPr="00AE0553">
          <w:rPr>
            <w:rStyle w:val="Hypertextovodkaz"/>
            <w:noProof/>
          </w:rPr>
          <w:t>Závěr</w:t>
        </w:r>
        <w:r>
          <w:rPr>
            <w:noProof/>
            <w:webHidden/>
          </w:rPr>
          <w:tab/>
        </w:r>
        <w:r>
          <w:rPr>
            <w:noProof/>
            <w:webHidden/>
          </w:rPr>
          <w:fldChar w:fldCharType="begin"/>
        </w:r>
        <w:r>
          <w:rPr>
            <w:noProof/>
            <w:webHidden/>
          </w:rPr>
          <w:instrText xml:space="preserve"> PAGEREF _Toc152891096 \h </w:instrText>
        </w:r>
        <w:r>
          <w:rPr>
            <w:noProof/>
            <w:webHidden/>
          </w:rPr>
        </w:r>
        <w:r>
          <w:rPr>
            <w:noProof/>
            <w:webHidden/>
          </w:rPr>
          <w:fldChar w:fldCharType="separate"/>
        </w:r>
        <w:r w:rsidR="00A363EC">
          <w:rPr>
            <w:noProof/>
            <w:webHidden/>
          </w:rPr>
          <w:t>27</w:t>
        </w:r>
        <w:r>
          <w:rPr>
            <w:noProof/>
            <w:webHidden/>
          </w:rPr>
          <w:fldChar w:fldCharType="end"/>
        </w:r>
      </w:hyperlink>
    </w:p>
    <w:p w14:paraId="6ACEB073" w14:textId="4AE53E19" w:rsidR="000373DC" w:rsidRDefault="000373DC">
      <w:pPr>
        <w:pStyle w:val="Obsah1"/>
        <w:tabs>
          <w:tab w:val="right" w:leader="dot" w:pos="8493"/>
        </w:tabs>
        <w:rPr>
          <w:rFonts w:asciiTheme="minorHAnsi" w:eastAsiaTheme="minorEastAsia" w:hAnsiTheme="minorHAnsi" w:cstheme="minorBidi"/>
          <w:b w:val="0"/>
          <w:bCs w:val="0"/>
          <w:caps w:val="0"/>
          <w:noProof/>
          <w:kern w:val="2"/>
          <w:sz w:val="22"/>
          <w:szCs w:val="22"/>
          <w14:ligatures w14:val="standardContextual"/>
        </w:rPr>
      </w:pPr>
      <w:hyperlink w:anchor="_Toc152891097" w:history="1">
        <w:r w:rsidRPr="00AE0553">
          <w:rPr>
            <w:rStyle w:val="Hypertextovodkaz"/>
            <w:noProof/>
          </w:rPr>
          <w:t>Literatura</w:t>
        </w:r>
        <w:r>
          <w:rPr>
            <w:noProof/>
            <w:webHidden/>
          </w:rPr>
          <w:tab/>
        </w:r>
        <w:r>
          <w:rPr>
            <w:noProof/>
            <w:webHidden/>
          </w:rPr>
          <w:fldChar w:fldCharType="begin"/>
        </w:r>
        <w:r>
          <w:rPr>
            <w:noProof/>
            <w:webHidden/>
          </w:rPr>
          <w:instrText xml:space="preserve"> PAGEREF _Toc152891097 \h </w:instrText>
        </w:r>
        <w:r>
          <w:rPr>
            <w:noProof/>
            <w:webHidden/>
          </w:rPr>
        </w:r>
        <w:r>
          <w:rPr>
            <w:noProof/>
            <w:webHidden/>
          </w:rPr>
          <w:fldChar w:fldCharType="separate"/>
        </w:r>
        <w:r w:rsidR="00A363EC">
          <w:rPr>
            <w:noProof/>
            <w:webHidden/>
          </w:rPr>
          <w:t>28</w:t>
        </w:r>
        <w:r>
          <w:rPr>
            <w:noProof/>
            <w:webHidden/>
          </w:rPr>
          <w:fldChar w:fldCharType="end"/>
        </w:r>
      </w:hyperlink>
    </w:p>
    <w:p w14:paraId="16542BE8" w14:textId="33746D76" w:rsidR="000373DC" w:rsidRDefault="000373DC">
      <w:pPr>
        <w:pStyle w:val="Obsah1"/>
        <w:tabs>
          <w:tab w:val="right" w:leader="dot" w:pos="8493"/>
        </w:tabs>
        <w:rPr>
          <w:rFonts w:asciiTheme="minorHAnsi" w:eastAsiaTheme="minorEastAsia" w:hAnsiTheme="minorHAnsi" w:cstheme="minorBidi"/>
          <w:b w:val="0"/>
          <w:bCs w:val="0"/>
          <w:caps w:val="0"/>
          <w:noProof/>
          <w:kern w:val="2"/>
          <w:sz w:val="22"/>
          <w:szCs w:val="22"/>
          <w14:ligatures w14:val="standardContextual"/>
        </w:rPr>
      </w:pPr>
      <w:hyperlink w:anchor="_Toc152891098" w:history="1">
        <w:r w:rsidRPr="00AE0553">
          <w:rPr>
            <w:rStyle w:val="Hypertextovodkaz"/>
            <w:noProof/>
          </w:rPr>
          <w:t>Seznam symbolů a zkratek</w:t>
        </w:r>
        <w:r>
          <w:rPr>
            <w:noProof/>
            <w:webHidden/>
          </w:rPr>
          <w:tab/>
        </w:r>
        <w:r>
          <w:rPr>
            <w:noProof/>
            <w:webHidden/>
          </w:rPr>
          <w:fldChar w:fldCharType="begin"/>
        </w:r>
        <w:r>
          <w:rPr>
            <w:noProof/>
            <w:webHidden/>
          </w:rPr>
          <w:instrText xml:space="preserve"> PAGEREF _Toc152891098 \h </w:instrText>
        </w:r>
        <w:r>
          <w:rPr>
            <w:noProof/>
            <w:webHidden/>
          </w:rPr>
        </w:r>
        <w:r>
          <w:rPr>
            <w:noProof/>
            <w:webHidden/>
          </w:rPr>
          <w:fldChar w:fldCharType="separate"/>
        </w:r>
        <w:r w:rsidR="00A363EC">
          <w:rPr>
            <w:noProof/>
            <w:webHidden/>
          </w:rPr>
          <w:t>30</w:t>
        </w:r>
        <w:r>
          <w:rPr>
            <w:noProof/>
            <w:webHidden/>
          </w:rPr>
          <w:fldChar w:fldCharType="end"/>
        </w:r>
      </w:hyperlink>
    </w:p>
    <w:p w14:paraId="36252E23" w14:textId="2B23F07F" w:rsidR="000373DC" w:rsidRDefault="000373DC">
      <w:pPr>
        <w:pStyle w:val="Obsah1"/>
        <w:tabs>
          <w:tab w:val="right" w:leader="dot" w:pos="8493"/>
        </w:tabs>
        <w:rPr>
          <w:rFonts w:asciiTheme="minorHAnsi" w:eastAsiaTheme="minorEastAsia" w:hAnsiTheme="minorHAnsi" w:cstheme="minorBidi"/>
          <w:b w:val="0"/>
          <w:bCs w:val="0"/>
          <w:caps w:val="0"/>
          <w:noProof/>
          <w:kern w:val="2"/>
          <w:sz w:val="22"/>
          <w:szCs w:val="22"/>
          <w14:ligatures w14:val="standardContextual"/>
        </w:rPr>
      </w:pPr>
      <w:hyperlink w:anchor="_Toc152891099" w:history="1">
        <w:r w:rsidRPr="00AE0553">
          <w:rPr>
            <w:rStyle w:val="Hypertextovodkaz"/>
            <w:noProof/>
          </w:rPr>
          <w:t>Seznam příloh</w:t>
        </w:r>
        <w:r>
          <w:rPr>
            <w:noProof/>
            <w:webHidden/>
          </w:rPr>
          <w:tab/>
        </w:r>
        <w:r>
          <w:rPr>
            <w:noProof/>
            <w:webHidden/>
          </w:rPr>
          <w:fldChar w:fldCharType="begin"/>
        </w:r>
        <w:r>
          <w:rPr>
            <w:noProof/>
            <w:webHidden/>
          </w:rPr>
          <w:instrText xml:space="preserve"> PAGEREF _Toc152891099 \h </w:instrText>
        </w:r>
        <w:r>
          <w:rPr>
            <w:noProof/>
            <w:webHidden/>
          </w:rPr>
        </w:r>
        <w:r>
          <w:rPr>
            <w:noProof/>
            <w:webHidden/>
          </w:rPr>
          <w:fldChar w:fldCharType="separate"/>
        </w:r>
        <w:r w:rsidR="00A363EC">
          <w:rPr>
            <w:noProof/>
            <w:webHidden/>
          </w:rPr>
          <w:t>31</w:t>
        </w:r>
        <w:r>
          <w:rPr>
            <w:noProof/>
            <w:webHidden/>
          </w:rPr>
          <w:fldChar w:fldCharType="end"/>
        </w:r>
      </w:hyperlink>
    </w:p>
    <w:p w14:paraId="061186D4" w14:textId="4B67B9CC" w:rsidR="00BD1195" w:rsidRPr="00D713CC" w:rsidRDefault="00B770EF" w:rsidP="0019118E">
      <w:pPr>
        <w:spacing w:line="276" w:lineRule="auto"/>
      </w:pPr>
      <w:r>
        <w:rPr>
          <w:rFonts w:asciiTheme="majorHAnsi" w:hAnsiTheme="majorHAnsi" w:cstheme="majorHAnsi"/>
          <w:b/>
          <w:bCs/>
          <w:caps/>
          <w:sz w:val="20"/>
          <w:szCs w:val="20"/>
        </w:rPr>
        <w:fldChar w:fldCharType="end"/>
      </w:r>
    </w:p>
    <w:p w14:paraId="696E2E5B" w14:textId="77777777" w:rsidR="00EC7D6C" w:rsidRPr="00D713CC" w:rsidRDefault="00EC7D6C" w:rsidP="00F96216">
      <w:pPr>
        <w:pStyle w:val="Odstavecprvn"/>
      </w:pPr>
      <w:r w:rsidRPr="00D713CC">
        <w:t>Pozn.: Obsah se v rámci této šablony generuje automaticky z nadpisů 1</w:t>
      </w:r>
      <w:r w:rsidR="00B770EF">
        <w:t xml:space="preserve"> až 3</w:t>
      </w:r>
      <w:r w:rsidRPr="00D713CC">
        <w:t xml:space="preserve"> úrovně. Pro jeho aktualizaci stačí kliknout pravým tlačítkem na vytvořený obsah a vybrat položku </w:t>
      </w:r>
      <w:r w:rsidRPr="00D713CC">
        <w:rPr>
          <w:b/>
          <w:bCs/>
        </w:rPr>
        <w:t>Aktualizovat pole</w:t>
      </w:r>
      <w:r w:rsidR="00C912F4" w:rsidRPr="00D713CC">
        <w:rPr>
          <w:b/>
          <w:bCs/>
        </w:rPr>
        <w:t xml:space="preserve"> </w:t>
      </w:r>
      <w:r w:rsidR="00C912F4" w:rsidRPr="00D713CC">
        <w:sym w:font="Wingdings" w:char="F0E0"/>
      </w:r>
      <w:r w:rsidR="00C912F4" w:rsidRPr="00D713CC">
        <w:t xml:space="preserve"> </w:t>
      </w:r>
      <w:r w:rsidRPr="00D713CC">
        <w:rPr>
          <w:b/>
          <w:bCs/>
        </w:rPr>
        <w:t>Celá tabulka</w:t>
      </w:r>
      <w:r w:rsidRPr="00D713CC">
        <w:t>.</w:t>
      </w:r>
    </w:p>
    <w:p w14:paraId="42F553DE" w14:textId="77777777" w:rsidR="00FE39C5" w:rsidRPr="00D713CC" w:rsidRDefault="00877C96" w:rsidP="005F6275">
      <w:pPr>
        <w:pStyle w:val="Nadpis1-neslovan"/>
        <w:rPr>
          <w:b w:val="0"/>
        </w:rPr>
      </w:pPr>
      <w:r w:rsidRPr="00D713CC">
        <w:rPr>
          <w:lang w:val="cs-CZ"/>
        </w:rPr>
        <w:lastRenderedPageBreak/>
        <w:br w:type="page"/>
      </w:r>
    </w:p>
    <w:p w14:paraId="589F3A52" w14:textId="77777777" w:rsidR="00401828" w:rsidRPr="00D713CC" w:rsidRDefault="00401828" w:rsidP="00087314">
      <w:pPr>
        <w:pStyle w:val="Nadpis1-neslovan"/>
        <w:rPr>
          <w:lang w:val="cs-CZ"/>
        </w:rPr>
      </w:pPr>
      <w:bookmarkStart w:id="3" w:name="_Toc152891066"/>
      <w:r w:rsidRPr="00D713CC">
        <w:rPr>
          <w:lang w:val="cs-CZ"/>
        </w:rPr>
        <w:lastRenderedPageBreak/>
        <w:t>Seznam obrázků</w:t>
      </w:r>
      <w:bookmarkEnd w:id="3"/>
    </w:p>
    <w:p w14:paraId="11D2E01F" w14:textId="57CE6073" w:rsidR="000373DC" w:rsidRDefault="00253EC5">
      <w:pPr>
        <w:pStyle w:val="Seznamobrzk"/>
        <w:rPr>
          <w:rFonts w:asciiTheme="minorHAnsi" w:eastAsiaTheme="minorEastAsia" w:hAnsiTheme="minorHAnsi" w:cstheme="minorBidi"/>
          <w:kern w:val="2"/>
          <w:sz w:val="22"/>
          <w:szCs w:val="22"/>
          <w14:ligatures w14:val="standardContextual"/>
        </w:rPr>
      </w:pPr>
      <w:r>
        <w:fldChar w:fldCharType="begin"/>
      </w:r>
      <w:r>
        <w:instrText xml:space="preserve"> TOC \h \z \c "Obrázek" </w:instrText>
      </w:r>
      <w:r>
        <w:fldChar w:fldCharType="separate"/>
      </w:r>
      <w:hyperlink w:anchor="_Toc152891100" w:history="1">
        <w:r w:rsidR="000373DC" w:rsidRPr="00490EE0">
          <w:rPr>
            <w:rStyle w:val="Hypertextovodkaz"/>
          </w:rPr>
          <w:t>1.1</w:t>
        </w:r>
        <w:r w:rsidR="000373DC">
          <w:rPr>
            <w:rFonts w:asciiTheme="minorHAnsi" w:eastAsiaTheme="minorEastAsia" w:hAnsiTheme="minorHAnsi" w:cstheme="minorBidi"/>
            <w:kern w:val="2"/>
            <w:sz w:val="22"/>
            <w:szCs w:val="22"/>
            <w14:ligatures w14:val="standardContextual"/>
          </w:rPr>
          <w:tab/>
        </w:r>
        <w:r w:rsidR="000373DC" w:rsidRPr="00490EE0">
          <w:rPr>
            <w:rStyle w:val="Hypertextovodkaz"/>
          </w:rPr>
          <w:t>Tabulka rozložení zrn podle jejich frekvence a intenzity. Symbol + označuje přítomnost zrna na této pozici, 0 značí prázdnou buňku tabulky. Zdroj: [3]</w:t>
        </w:r>
        <w:r w:rsidR="000373DC">
          <w:rPr>
            <w:webHidden/>
          </w:rPr>
          <w:tab/>
        </w:r>
        <w:r w:rsidR="000373DC">
          <w:rPr>
            <w:webHidden/>
          </w:rPr>
          <w:fldChar w:fldCharType="begin"/>
        </w:r>
        <w:r w:rsidR="000373DC">
          <w:rPr>
            <w:webHidden/>
          </w:rPr>
          <w:instrText xml:space="preserve"> PAGEREF _Toc152891100 \h </w:instrText>
        </w:r>
        <w:r w:rsidR="000373DC">
          <w:rPr>
            <w:webHidden/>
          </w:rPr>
        </w:r>
        <w:r w:rsidR="000373DC">
          <w:rPr>
            <w:webHidden/>
          </w:rPr>
          <w:fldChar w:fldCharType="separate"/>
        </w:r>
        <w:r w:rsidR="00A363EC">
          <w:rPr>
            <w:webHidden/>
          </w:rPr>
          <w:t>13</w:t>
        </w:r>
        <w:r w:rsidR="000373DC">
          <w:rPr>
            <w:webHidden/>
          </w:rPr>
          <w:fldChar w:fldCharType="end"/>
        </w:r>
      </w:hyperlink>
    </w:p>
    <w:p w14:paraId="61ECB3F1" w14:textId="5B4A325C" w:rsidR="000373DC" w:rsidRDefault="000373DC">
      <w:pPr>
        <w:pStyle w:val="Seznamobrzk"/>
        <w:rPr>
          <w:rFonts w:asciiTheme="minorHAnsi" w:eastAsiaTheme="minorEastAsia" w:hAnsiTheme="minorHAnsi" w:cstheme="minorBidi"/>
          <w:kern w:val="2"/>
          <w:sz w:val="22"/>
          <w:szCs w:val="22"/>
          <w14:ligatures w14:val="standardContextual"/>
        </w:rPr>
      </w:pPr>
      <w:hyperlink w:anchor="_Toc152891101" w:history="1">
        <w:r w:rsidRPr="00490EE0">
          <w:rPr>
            <w:rStyle w:val="Hypertextovodkaz"/>
          </w:rPr>
          <w:t>1.2</w:t>
        </w:r>
        <w:r>
          <w:rPr>
            <w:rFonts w:asciiTheme="minorHAnsi" w:eastAsiaTheme="minorEastAsia" w:hAnsiTheme="minorHAnsi" w:cstheme="minorBidi"/>
            <w:kern w:val="2"/>
            <w:sz w:val="22"/>
            <w:szCs w:val="22"/>
            <w14:ligatures w14:val="standardContextual"/>
          </w:rPr>
          <w:tab/>
        </w:r>
        <w:r w:rsidRPr="00490EE0">
          <w:rPr>
            <w:rStyle w:val="Hypertextovodkaz"/>
          </w:rPr>
          <w:t>Tabulka pravděpodobnosti přehrání jednotlivých buněk. Výsledná pravděpodobnost pro danou frekvenci je vždy rovna 100 %. Zdroj: [3]</w:t>
        </w:r>
        <w:r>
          <w:rPr>
            <w:webHidden/>
          </w:rPr>
          <w:tab/>
        </w:r>
        <w:r>
          <w:rPr>
            <w:webHidden/>
          </w:rPr>
          <w:fldChar w:fldCharType="begin"/>
        </w:r>
        <w:r>
          <w:rPr>
            <w:webHidden/>
          </w:rPr>
          <w:instrText xml:space="preserve"> PAGEREF _Toc152891101 \h </w:instrText>
        </w:r>
        <w:r>
          <w:rPr>
            <w:webHidden/>
          </w:rPr>
        </w:r>
        <w:r>
          <w:rPr>
            <w:webHidden/>
          </w:rPr>
          <w:fldChar w:fldCharType="separate"/>
        </w:r>
        <w:r w:rsidR="00A363EC">
          <w:rPr>
            <w:webHidden/>
          </w:rPr>
          <w:t>14</w:t>
        </w:r>
        <w:r>
          <w:rPr>
            <w:webHidden/>
          </w:rPr>
          <w:fldChar w:fldCharType="end"/>
        </w:r>
      </w:hyperlink>
    </w:p>
    <w:p w14:paraId="50C0049C" w14:textId="2D96AD2E" w:rsidR="000373DC" w:rsidRDefault="000373DC">
      <w:pPr>
        <w:pStyle w:val="Seznamobrzk"/>
        <w:rPr>
          <w:rFonts w:asciiTheme="minorHAnsi" w:eastAsiaTheme="minorEastAsia" w:hAnsiTheme="minorHAnsi" w:cstheme="minorBidi"/>
          <w:kern w:val="2"/>
          <w:sz w:val="22"/>
          <w:szCs w:val="22"/>
          <w14:ligatures w14:val="standardContextual"/>
        </w:rPr>
      </w:pPr>
      <w:hyperlink w:anchor="_Toc152891102" w:history="1">
        <w:r w:rsidRPr="00490EE0">
          <w:rPr>
            <w:rStyle w:val="Hypertextovodkaz"/>
          </w:rPr>
          <w:t>1.3</w:t>
        </w:r>
        <w:r>
          <w:rPr>
            <w:rFonts w:asciiTheme="minorHAnsi" w:eastAsiaTheme="minorEastAsia" w:hAnsiTheme="minorHAnsi" w:cstheme="minorBidi"/>
            <w:kern w:val="2"/>
            <w:sz w:val="22"/>
            <w:szCs w:val="22"/>
            <w14:ligatures w14:val="standardContextual"/>
          </w:rPr>
          <w:tab/>
        </w:r>
        <w:r w:rsidRPr="00490EE0">
          <w:rPr>
            <w:rStyle w:val="Hypertextovodkaz"/>
          </w:rPr>
          <w:t>Vizualizace několika oblaků (clouds) v čase. Jednotlivé body reprezentují zrna rozložená ve frekvenční a časové ose. Zdroj: [5]</w:t>
        </w:r>
        <w:r>
          <w:rPr>
            <w:webHidden/>
          </w:rPr>
          <w:tab/>
        </w:r>
        <w:r>
          <w:rPr>
            <w:webHidden/>
          </w:rPr>
          <w:fldChar w:fldCharType="begin"/>
        </w:r>
        <w:r>
          <w:rPr>
            <w:webHidden/>
          </w:rPr>
          <w:instrText xml:space="preserve"> PAGEREF _Toc152891102 \h </w:instrText>
        </w:r>
        <w:r>
          <w:rPr>
            <w:webHidden/>
          </w:rPr>
        </w:r>
        <w:r>
          <w:rPr>
            <w:webHidden/>
          </w:rPr>
          <w:fldChar w:fldCharType="separate"/>
        </w:r>
        <w:r w:rsidR="00A363EC">
          <w:rPr>
            <w:webHidden/>
          </w:rPr>
          <w:t>14</w:t>
        </w:r>
        <w:r>
          <w:rPr>
            <w:webHidden/>
          </w:rPr>
          <w:fldChar w:fldCharType="end"/>
        </w:r>
      </w:hyperlink>
    </w:p>
    <w:p w14:paraId="717DA943" w14:textId="7AF9145C" w:rsidR="000373DC" w:rsidRDefault="000373DC">
      <w:pPr>
        <w:pStyle w:val="Seznamobrzk"/>
        <w:rPr>
          <w:rFonts w:asciiTheme="minorHAnsi" w:eastAsiaTheme="minorEastAsia" w:hAnsiTheme="minorHAnsi" w:cstheme="minorBidi"/>
          <w:kern w:val="2"/>
          <w:sz w:val="22"/>
          <w:szCs w:val="22"/>
          <w14:ligatures w14:val="standardContextual"/>
        </w:rPr>
      </w:pPr>
      <w:hyperlink w:anchor="_Toc152891103" w:history="1">
        <w:r w:rsidRPr="00490EE0">
          <w:rPr>
            <w:rStyle w:val="Hypertextovodkaz"/>
          </w:rPr>
          <w:t>2.1</w:t>
        </w:r>
        <w:r>
          <w:rPr>
            <w:rFonts w:asciiTheme="minorHAnsi" w:eastAsiaTheme="minorEastAsia" w:hAnsiTheme="minorHAnsi" w:cstheme="minorBidi"/>
            <w:kern w:val="2"/>
            <w:sz w:val="22"/>
            <w:szCs w:val="22"/>
            <w14:ligatures w14:val="standardContextual"/>
          </w:rPr>
          <w:tab/>
        </w:r>
        <w:r w:rsidRPr="00490EE0">
          <w:rPr>
            <w:rStyle w:val="Hypertextovodkaz"/>
          </w:rPr>
          <w:t>Grafické rozhraní VST granulárního syntezátoru Ribs</w:t>
        </w:r>
        <w:r>
          <w:rPr>
            <w:webHidden/>
          </w:rPr>
          <w:tab/>
        </w:r>
        <w:r>
          <w:rPr>
            <w:webHidden/>
          </w:rPr>
          <w:fldChar w:fldCharType="begin"/>
        </w:r>
        <w:r>
          <w:rPr>
            <w:webHidden/>
          </w:rPr>
          <w:instrText xml:space="preserve"> PAGEREF _Toc152891103 \h </w:instrText>
        </w:r>
        <w:r>
          <w:rPr>
            <w:webHidden/>
          </w:rPr>
        </w:r>
        <w:r>
          <w:rPr>
            <w:webHidden/>
          </w:rPr>
          <w:fldChar w:fldCharType="separate"/>
        </w:r>
        <w:r w:rsidR="00A363EC">
          <w:rPr>
            <w:webHidden/>
          </w:rPr>
          <w:t>18</w:t>
        </w:r>
        <w:r>
          <w:rPr>
            <w:webHidden/>
          </w:rPr>
          <w:fldChar w:fldCharType="end"/>
        </w:r>
      </w:hyperlink>
    </w:p>
    <w:p w14:paraId="7CD37250" w14:textId="475BAF4A" w:rsidR="000373DC" w:rsidRDefault="000373DC">
      <w:pPr>
        <w:pStyle w:val="Seznamobrzk"/>
        <w:rPr>
          <w:rFonts w:asciiTheme="minorHAnsi" w:eastAsiaTheme="minorEastAsia" w:hAnsiTheme="minorHAnsi" w:cstheme="minorBidi"/>
          <w:kern w:val="2"/>
          <w:sz w:val="22"/>
          <w:szCs w:val="22"/>
          <w14:ligatures w14:val="standardContextual"/>
        </w:rPr>
      </w:pPr>
      <w:hyperlink w:anchor="_Toc152891104" w:history="1">
        <w:r w:rsidRPr="00490EE0">
          <w:rPr>
            <w:rStyle w:val="Hypertextovodkaz"/>
          </w:rPr>
          <w:t>2.2</w:t>
        </w:r>
        <w:r>
          <w:rPr>
            <w:rFonts w:asciiTheme="minorHAnsi" w:eastAsiaTheme="minorEastAsia" w:hAnsiTheme="minorHAnsi" w:cstheme="minorBidi"/>
            <w:kern w:val="2"/>
            <w:sz w:val="22"/>
            <w:szCs w:val="22"/>
            <w14:ligatures w14:val="standardContextual"/>
          </w:rPr>
          <w:tab/>
        </w:r>
        <w:r w:rsidRPr="00490EE0">
          <w:rPr>
            <w:rStyle w:val="Hypertextovodkaz"/>
          </w:rPr>
          <w:t>Grafické rozhraní VST granulárního syntezátoru Emergence</w:t>
        </w:r>
        <w:r>
          <w:rPr>
            <w:webHidden/>
          </w:rPr>
          <w:tab/>
        </w:r>
        <w:r>
          <w:rPr>
            <w:webHidden/>
          </w:rPr>
          <w:fldChar w:fldCharType="begin"/>
        </w:r>
        <w:r>
          <w:rPr>
            <w:webHidden/>
          </w:rPr>
          <w:instrText xml:space="preserve"> PAGEREF _Toc152891104 \h </w:instrText>
        </w:r>
        <w:r>
          <w:rPr>
            <w:webHidden/>
          </w:rPr>
        </w:r>
        <w:r>
          <w:rPr>
            <w:webHidden/>
          </w:rPr>
          <w:fldChar w:fldCharType="separate"/>
        </w:r>
        <w:r w:rsidR="00A363EC">
          <w:rPr>
            <w:webHidden/>
          </w:rPr>
          <w:t>19</w:t>
        </w:r>
        <w:r>
          <w:rPr>
            <w:webHidden/>
          </w:rPr>
          <w:fldChar w:fldCharType="end"/>
        </w:r>
      </w:hyperlink>
    </w:p>
    <w:p w14:paraId="56D55462" w14:textId="4AFD271C" w:rsidR="000373DC" w:rsidRDefault="000373DC">
      <w:pPr>
        <w:pStyle w:val="Seznamobrzk"/>
        <w:rPr>
          <w:rFonts w:asciiTheme="minorHAnsi" w:eastAsiaTheme="minorEastAsia" w:hAnsiTheme="minorHAnsi" w:cstheme="minorBidi"/>
          <w:kern w:val="2"/>
          <w:sz w:val="22"/>
          <w:szCs w:val="22"/>
          <w14:ligatures w14:val="standardContextual"/>
        </w:rPr>
      </w:pPr>
      <w:hyperlink w:anchor="_Toc152891105" w:history="1">
        <w:r w:rsidRPr="00490EE0">
          <w:rPr>
            <w:rStyle w:val="Hypertextovodkaz"/>
          </w:rPr>
          <w:t>2.3</w:t>
        </w:r>
        <w:r>
          <w:rPr>
            <w:rFonts w:asciiTheme="minorHAnsi" w:eastAsiaTheme="minorEastAsia" w:hAnsiTheme="minorHAnsi" w:cstheme="minorBidi"/>
            <w:kern w:val="2"/>
            <w:sz w:val="22"/>
            <w:szCs w:val="22"/>
            <w14:ligatures w14:val="standardContextual"/>
          </w:rPr>
          <w:tab/>
        </w:r>
        <w:r w:rsidRPr="00490EE0">
          <w:rPr>
            <w:rStyle w:val="Hypertextovodkaz"/>
          </w:rPr>
          <w:t>Grafické rozhraní VST granulárního syntezátoru Grain Strain</w:t>
        </w:r>
        <w:r>
          <w:rPr>
            <w:webHidden/>
          </w:rPr>
          <w:tab/>
        </w:r>
        <w:r>
          <w:rPr>
            <w:webHidden/>
          </w:rPr>
          <w:fldChar w:fldCharType="begin"/>
        </w:r>
        <w:r>
          <w:rPr>
            <w:webHidden/>
          </w:rPr>
          <w:instrText xml:space="preserve"> PAGEREF _Toc152891105 \h </w:instrText>
        </w:r>
        <w:r>
          <w:rPr>
            <w:webHidden/>
          </w:rPr>
        </w:r>
        <w:r>
          <w:rPr>
            <w:webHidden/>
          </w:rPr>
          <w:fldChar w:fldCharType="separate"/>
        </w:r>
        <w:r w:rsidR="00A363EC">
          <w:rPr>
            <w:webHidden/>
          </w:rPr>
          <w:t>20</w:t>
        </w:r>
        <w:r>
          <w:rPr>
            <w:webHidden/>
          </w:rPr>
          <w:fldChar w:fldCharType="end"/>
        </w:r>
      </w:hyperlink>
    </w:p>
    <w:p w14:paraId="51130E0A" w14:textId="5628302F" w:rsidR="000373DC" w:rsidRDefault="000373DC">
      <w:pPr>
        <w:pStyle w:val="Seznamobrzk"/>
        <w:rPr>
          <w:rFonts w:asciiTheme="minorHAnsi" w:eastAsiaTheme="minorEastAsia" w:hAnsiTheme="minorHAnsi" w:cstheme="minorBidi"/>
          <w:kern w:val="2"/>
          <w:sz w:val="22"/>
          <w:szCs w:val="22"/>
          <w14:ligatures w14:val="standardContextual"/>
        </w:rPr>
      </w:pPr>
      <w:hyperlink w:anchor="_Toc152891106" w:history="1">
        <w:r w:rsidRPr="00490EE0">
          <w:rPr>
            <w:rStyle w:val="Hypertextovodkaz"/>
          </w:rPr>
          <w:t>3.1</w:t>
        </w:r>
        <w:r>
          <w:rPr>
            <w:rFonts w:asciiTheme="minorHAnsi" w:eastAsiaTheme="minorEastAsia" w:hAnsiTheme="minorHAnsi" w:cstheme="minorBidi"/>
            <w:kern w:val="2"/>
            <w:sz w:val="22"/>
            <w:szCs w:val="22"/>
            <w14:ligatures w14:val="standardContextual"/>
          </w:rPr>
          <w:tab/>
        </w:r>
        <w:r w:rsidRPr="00490EE0">
          <w:rPr>
            <w:rStyle w:val="Hypertextovodkaz"/>
          </w:rPr>
          <w:t>3D vizualizace barevného modelu RGB. Zdroj: [zdroj]</w:t>
        </w:r>
        <w:r>
          <w:rPr>
            <w:webHidden/>
          </w:rPr>
          <w:tab/>
        </w:r>
        <w:r>
          <w:rPr>
            <w:webHidden/>
          </w:rPr>
          <w:fldChar w:fldCharType="begin"/>
        </w:r>
        <w:r>
          <w:rPr>
            <w:webHidden/>
          </w:rPr>
          <w:instrText xml:space="preserve"> PAGEREF _Toc152891106 \h </w:instrText>
        </w:r>
        <w:r>
          <w:rPr>
            <w:webHidden/>
          </w:rPr>
        </w:r>
        <w:r>
          <w:rPr>
            <w:webHidden/>
          </w:rPr>
          <w:fldChar w:fldCharType="separate"/>
        </w:r>
        <w:r w:rsidR="00A363EC">
          <w:rPr>
            <w:webHidden/>
          </w:rPr>
          <w:t>24</w:t>
        </w:r>
        <w:r>
          <w:rPr>
            <w:webHidden/>
          </w:rPr>
          <w:fldChar w:fldCharType="end"/>
        </w:r>
      </w:hyperlink>
    </w:p>
    <w:p w14:paraId="630E78B0" w14:textId="09E2BCC8" w:rsidR="000373DC" w:rsidRDefault="000373DC">
      <w:pPr>
        <w:pStyle w:val="Seznamobrzk"/>
        <w:rPr>
          <w:rFonts w:asciiTheme="minorHAnsi" w:eastAsiaTheme="minorEastAsia" w:hAnsiTheme="minorHAnsi" w:cstheme="minorBidi"/>
          <w:kern w:val="2"/>
          <w:sz w:val="22"/>
          <w:szCs w:val="22"/>
          <w14:ligatures w14:val="standardContextual"/>
        </w:rPr>
      </w:pPr>
      <w:hyperlink w:anchor="_Toc152891107" w:history="1">
        <w:r w:rsidRPr="00490EE0">
          <w:rPr>
            <w:rStyle w:val="Hypertextovodkaz"/>
          </w:rPr>
          <w:t>3.2</w:t>
        </w:r>
        <w:r>
          <w:rPr>
            <w:rFonts w:asciiTheme="minorHAnsi" w:eastAsiaTheme="minorEastAsia" w:hAnsiTheme="minorHAnsi" w:cstheme="minorBidi"/>
            <w:kern w:val="2"/>
            <w:sz w:val="22"/>
            <w:szCs w:val="22"/>
            <w14:ligatures w14:val="standardContextual"/>
          </w:rPr>
          <w:tab/>
        </w:r>
        <w:r w:rsidRPr="00490EE0">
          <w:rPr>
            <w:rStyle w:val="Hypertextovodkaz"/>
          </w:rPr>
          <w:t>Srovnání 3D vizualizace modelů HSL a HSV. Zdroj: [zdroj]</w:t>
        </w:r>
        <w:r>
          <w:rPr>
            <w:webHidden/>
          </w:rPr>
          <w:tab/>
        </w:r>
        <w:r>
          <w:rPr>
            <w:webHidden/>
          </w:rPr>
          <w:fldChar w:fldCharType="begin"/>
        </w:r>
        <w:r>
          <w:rPr>
            <w:webHidden/>
          </w:rPr>
          <w:instrText xml:space="preserve"> PAGEREF _Toc152891107 \h </w:instrText>
        </w:r>
        <w:r>
          <w:rPr>
            <w:webHidden/>
          </w:rPr>
        </w:r>
        <w:r>
          <w:rPr>
            <w:webHidden/>
          </w:rPr>
          <w:fldChar w:fldCharType="separate"/>
        </w:r>
        <w:r w:rsidR="00A363EC">
          <w:rPr>
            <w:webHidden/>
          </w:rPr>
          <w:t>25</w:t>
        </w:r>
        <w:r>
          <w:rPr>
            <w:webHidden/>
          </w:rPr>
          <w:fldChar w:fldCharType="end"/>
        </w:r>
      </w:hyperlink>
    </w:p>
    <w:p w14:paraId="3D38D6B9" w14:textId="3BFA35DE" w:rsidR="000373DC" w:rsidRDefault="000373DC">
      <w:pPr>
        <w:pStyle w:val="Seznamobrzk"/>
        <w:rPr>
          <w:rFonts w:asciiTheme="minorHAnsi" w:eastAsiaTheme="minorEastAsia" w:hAnsiTheme="minorHAnsi" w:cstheme="minorBidi"/>
          <w:kern w:val="2"/>
          <w:sz w:val="22"/>
          <w:szCs w:val="22"/>
          <w14:ligatures w14:val="standardContextual"/>
        </w:rPr>
      </w:pPr>
      <w:hyperlink w:anchor="_Toc152891108" w:history="1">
        <w:r w:rsidRPr="00490EE0">
          <w:rPr>
            <w:rStyle w:val="Hypertextovodkaz"/>
          </w:rPr>
          <w:t>3.3</w:t>
        </w:r>
        <w:r>
          <w:rPr>
            <w:rFonts w:asciiTheme="minorHAnsi" w:eastAsiaTheme="minorEastAsia" w:hAnsiTheme="minorHAnsi" w:cstheme="minorBidi"/>
            <w:kern w:val="2"/>
            <w:sz w:val="22"/>
            <w:szCs w:val="22"/>
            <w14:ligatures w14:val="standardContextual"/>
          </w:rPr>
          <w:tab/>
        </w:r>
        <w:r w:rsidRPr="00490EE0">
          <w:rPr>
            <w:rStyle w:val="Hypertextovodkaz"/>
          </w:rPr>
          <w:t>Blokové schéma granulárního VST syntezátoru Synth Granny</w:t>
        </w:r>
        <w:r>
          <w:rPr>
            <w:webHidden/>
          </w:rPr>
          <w:tab/>
        </w:r>
        <w:r>
          <w:rPr>
            <w:webHidden/>
          </w:rPr>
          <w:fldChar w:fldCharType="begin"/>
        </w:r>
        <w:r>
          <w:rPr>
            <w:webHidden/>
          </w:rPr>
          <w:instrText xml:space="preserve"> PAGEREF _Toc152891108 \h </w:instrText>
        </w:r>
        <w:r>
          <w:rPr>
            <w:webHidden/>
          </w:rPr>
        </w:r>
        <w:r>
          <w:rPr>
            <w:webHidden/>
          </w:rPr>
          <w:fldChar w:fldCharType="separate"/>
        </w:r>
        <w:r w:rsidR="00A363EC">
          <w:rPr>
            <w:webHidden/>
          </w:rPr>
          <w:t>25</w:t>
        </w:r>
        <w:r>
          <w:rPr>
            <w:webHidden/>
          </w:rPr>
          <w:fldChar w:fldCharType="end"/>
        </w:r>
      </w:hyperlink>
    </w:p>
    <w:p w14:paraId="1B76C350" w14:textId="4892486E" w:rsidR="00401828" w:rsidRPr="00D713CC" w:rsidRDefault="00253EC5" w:rsidP="000B5EAC">
      <w:pPr>
        <w:pStyle w:val="Odstavec"/>
      </w:pPr>
      <w:r>
        <w:fldChar w:fldCharType="end"/>
      </w:r>
    </w:p>
    <w:p w14:paraId="362F90D5" w14:textId="77777777" w:rsidR="00FE39C5" w:rsidRPr="00D713CC" w:rsidRDefault="009648FE" w:rsidP="00F96216">
      <w:pPr>
        <w:pStyle w:val="Odstavecprvn"/>
      </w:pPr>
      <w:r w:rsidRPr="00D713CC">
        <w:t xml:space="preserve">Pozn.: Seznam obrázků se generuje automaticky z vložených titulků. Pro jeho aktualizaci stačí kliknout pravým tlačítkem na vytvořený </w:t>
      </w:r>
      <w:r w:rsidR="00C06A74">
        <w:t>seznam</w:t>
      </w:r>
      <w:r w:rsidRPr="00D713CC">
        <w:t xml:space="preserve"> a vybrat položku </w:t>
      </w:r>
      <w:r w:rsidRPr="00D713CC">
        <w:rPr>
          <w:b/>
          <w:bCs/>
        </w:rPr>
        <w:t>Aktualizovat pole</w:t>
      </w:r>
      <w:r w:rsidR="00C912F4" w:rsidRPr="00D713CC">
        <w:rPr>
          <w:b/>
          <w:bCs/>
        </w:rPr>
        <w:t xml:space="preserve"> </w:t>
      </w:r>
      <w:r w:rsidR="00C912F4" w:rsidRPr="00D713CC">
        <w:rPr>
          <w:b/>
          <w:bCs/>
        </w:rPr>
        <w:sym w:font="Wingdings" w:char="F0E0"/>
      </w:r>
      <w:r w:rsidR="00C912F4" w:rsidRPr="00D713CC">
        <w:rPr>
          <w:b/>
          <w:bCs/>
        </w:rPr>
        <w:t xml:space="preserve"> </w:t>
      </w:r>
      <w:r w:rsidRPr="00D713CC">
        <w:rPr>
          <w:b/>
          <w:bCs/>
        </w:rPr>
        <w:t>Celá tabulka</w:t>
      </w:r>
      <w:r w:rsidRPr="00D713CC">
        <w:t>. Všechny položky formátované zmíněným stylem se přidají do seznamu.</w:t>
      </w:r>
    </w:p>
    <w:p w14:paraId="59D3FAC4" w14:textId="77777777" w:rsidR="009648FE" w:rsidRPr="00D713CC" w:rsidRDefault="009648FE" w:rsidP="00F96216">
      <w:pPr>
        <w:pStyle w:val="Odstavecprvn"/>
      </w:pPr>
      <w:r w:rsidRPr="00D713CC">
        <w:t xml:space="preserve">Pokud závěrečná práce neobsahuje </w:t>
      </w:r>
      <w:r w:rsidR="007504B5" w:rsidRPr="00D713CC">
        <w:t>obrázky</w:t>
      </w:r>
      <w:r w:rsidRPr="00D713CC">
        <w:t xml:space="preserve">, tuto </w:t>
      </w:r>
      <w:r w:rsidR="00FE39C5" w:rsidRPr="00D713CC">
        <w:t>stránku</w:t>
      </w:r>
      <w:r w:rsidRPr="00D713CC">
        <w:t xml:space="preserve"> smažte</w:t>
      </w:r>
      <w:r w:rsidR="00FE39C5" w:rsidRPr="00D713CC">
        <w:t>.</w:t>
      </w:r>
    </w:p>
    <w:p w14:paraId="344824AB" w14:textId="77777777" w:rsidR="00FE39C5" w:rsidRPr="00D713CC" w:rsidRDefault="00FE39C5">
      <w:pPr>
        <w:spacing w:line="240" w:lineRule="auto"/>
        <w:ind w:left="0"/>
        <w:rPr>
          <w:b/>
          <w:sz w:val="40"/>
          <w:szCs w:val="40"/>
        </w:rPr>
      </w:pPr>
      <w:r w:rsidRPr="00D713CC">
        <w:br w:type="page"/>
      </w:r>
    </w:p>
    <w:p w14:paraId="4EB38A70" w14:textId="77777777" w:rsidR="00401828" w:rsidRPr="00D713CC" w:rsidRDefault="00401828" w:rsidP="00087314">
      <w:pPr>
        <w:pStyle w:val="Nadpis1-neslovan"/>
        <w:rPr>
          <w:lang w:val="cs-CZ"/>
        </w:rPr>
      </w:pPr>
      <w:bookmarkStart w:id="4" w:name="_Toc152891067"/>
      <w:r w:rsidRPr="00D713CC">
        <w:rPr>
          <w:lang w:val="cs-CZ"/>
        </w:rPr>
        <w:lastRenderedPageBreak/>
        <w:t>Seznam tabulek</w:t>
      </w:r>
      <w:bookmarkEnd w:id="4"/>
    </w:p>
    <w:p w14:paraId="599F2BA0" w14:textId="2E481753" w:rsidR="000373DC" w:rsidRDefault="00AC4FBE">
      <w:pPr>
        <w:pStyle w:val="Seznamobrzk"/>
        <w:rPr>
          <w:rFonts w:asciiTheme="minorHAnsi" w:eastAsiaTheme="minorEastAsia" w:hAnsiTheme="minorHAnsi" w:cstheme="minorBidi"/>
          <w:kern w:val="2"/>
          <w:sz w:val="22"/>
          <w:szCs w:val="22"/>
          <w14:ligatures w14:val="standardContextual"/>
        </w:rPr>
      </w:pPr>
      <w:r>
        <w:fldChar w:fldCharType="begin"/>
      </w:r>
      <w:r>
        <w:instrText xml:space="preserve"> TOC \h \z \c "Tabulka" </w:instrText>
      </w:r>
      <w:r>
        <w:fldChar w:fldCharType="separate"/>
      </w:r>
      <w:hyperlink w:anchor="_Toc152891109" w:history="1">
        <w:r w:rsidR="000373DC" w:rsidRPr="003B116B">
          <w:rPr>
            <w:rStyle w:val="Hypertextovodkaz"/>
          </w:rPr>
          <w:t>2.1</w:t>
        </w:r>
        <w:r w:rsidR="000373DC">
          <w:rPr>
            <w:rFonts w:asciiTheme="minorHAnsi" w:eastAsiaTheme="minorEastAsia" w:hAnsiTheme="minorHAnsi" w:cstheme="minorBidi"/>
            <w:kern w:val="2"/>
            <w:sz w:val="22"/>
            <w:szCs w:val="22"/>
            <w14:ligatures w14:val="standardContextual"/>
          </w:rPr>
          <w:tab/>
        </w:r>
        <w:r w:rsidR="000373DC" w:rsidRPr="003B116B">
          <w:rPr>
            <w:rStyle w:val="Hypertextovodkaz"/>
          </w:rPr>
          <w:t>V této šabloně jsou definované následující důležité styly</w:t>
        </w:r>
        <w:r w:rsidR="000373DC">
          <w:rPr>
            <w:webHidden/>
          </w:rPr>
          <w:tab/>
        </w:r>
        <w:r w:rsidR="000373DC">
          <w:rPr>
            <w:webHidden/>
          </w:rPr>
          <w:fldChar w:fldCharType="begin"/>
        </w:r>
        <w:r w:rsidR="000373DC">
          <w:rPr>
            <w:webHidden/>
          </w:rPr>
          <w:instrText xml:space="preserve"> PAGEREF _Toc152891109 \h </w:instrText>
        </w:r>
        <w:r w:rsidR="000373DC">
          <w:rPr>
            <w:webHidden/>
          </w:rPr>
        </w:r>
        <w:r w:rsidR="000373DC">
          <w:rPr>
            <w:webHidden/>
          </w:rPr>
          <w:fldChar w:fldCharType="separate"/>
        </w:r>
        <w:r w:rsidR="00A363EC">
          <w:rPr>
            <w:webHidden/>
          </w:rPr>
          <w:t>21</w:t>
        </w:r>
        <w:r w:rsidR="000373DC">
          <w:rPr>
            <w:webHidden/>
          </w:rPr>
          <w:fldChar w:fldCharType="end"/>
        </w:r>
      </w:hyperlink>
    </w:p>
    <w:p w14:paraId="2A3A302A" w14:textId="4A596DF6" w:rsidR="00B143C3" w:rsidRPr="00D713CC" w:rsidRDefault="00AC4FBE" w:rsidP="000B5EAC">
      <w:pPr>
        <w:pStyle w:val="Odstavec"/>
      </w:pPr>
      <w:r>
        <w:rPr>
          <w:noProof/>
        </w:rPr>
        <w:fldChar w:fldCharType="end"/>
      </w:r>
    </w:p>
    <w:p w14:paraId="155677E1" w14:textId="77777777" w:rsidR="00B143C3" w:rsidRPr="00D713CC" w:rsidRDefault="00B143C3" w:rsidP="00F96216">
      <w:pPr>
        <w:pStyle w:val="Odstavecprvn"/>
      </w:pPr>
      <w:r w:rsidRPr="00D713CC">
        <w:t xml:space="preserve">Pozn.: Seznam tabulek se generuje automaticky </w:t>
      </w:r>
      <w:r w:rsidR="00437C28" w:rsidRPr="00D713CC">
        <w:t xml:space="preserve">z vložených titulků. </w:t>
      </w:r>
      <w:r w:rsidRPr="00D713CC">
        <w:t xml:space="preserve">Pro jeho aktualizaci stačí kliknout pravým tlačítkem na vytvořený </w:t>
      </w:r>
      <w:r w:rsidR="00C06A74">
        <w:t>seznam</w:t>
      </w:r>
      <w:r w:rsidRPr="00D713CC">
        <w:t xml:space="preserve"> a vybrat položku </w:t>
      </w:r>
      <w:r w:rsidR="00C912F4" w:rsidRPr="00D713CC">
        <w:rPr>
          <w:b/>
          <w:bCs/>
        </w:rPr>
        <w:t xml:space="preserve">Aktualizovat pole </w:t>
      </w:r>
      <w:r w:rsidR="00C912F4" w:rsidRPr="00D713CC">
        <w:rPr>
          <w:b/>
          <w:bCs/>
        </w:rPr>
        <w:sym w:font="Wingdings" w:char="F0E0"/>
      </w:r>
      <w:r w:rsidR="00C912F4" w:rsidRPr="00D713CC">
        <w:rPr>
          <w:b/>
          <w:bCs/>
        </w:rPr>
        <w:t xml:space="preserve"> Celá tabulka</w:t>
      </w:r>
      <w:r w:rsidRPr="00D713CC">
        <w:t>. Všechny položky formátované zmíněným stylem se přid</w:t>
      </w:r>
      <w:r w:rsidR="009648FE" w:rsidRPr="00D713CC">
        <w:t>a</w:t>
      </w:r>
      <w:r w:rsidRPr="00D713CC">
        <w:t>jí do seznamu.</w:t>
      </w:r>
    </w:p>
    <w:p w14:paraId="3141A431" w14:textId="77777777" w:rsidR="00FE39C5" w:rsidRPr="00D713CC" w:rsidRDefault="00FE39C5" w:rsidP="00F96216">
      <w:pPr>
        <w:pStyle w:val="Odstavecprvn"/>
      </w:pPr>
      <w:r w:rsidRPr="00D713CC">
        <w:t>Pokud závěrečná práce neobsahuje obrázky, tuto stránku smažte.</w:t>
      </w:r>
    </w:p>
    <w:p w14:paraId="3E44C125" w14:textId="77777777" w:rsidR="00FE39C5" w:rsidRPr="00D713CC" w:rsidRDefault="00FE39C5">
      <w:pPr>
        <w:spacing w:line="240" w:lineRule="auto"/>
        <w:ind w:left="0"/>
        <w:rPr>
          <w:b/>
          <w:sz w:val="40"/>
          <w:szCs w:val="40"/>
        </w:rPr>
      </w:pPr>
      <w:r w:rsidRPr="00D713CC">
        <w:br w:type="page"/>
      </w:r>
    </w:p>
    <w:p w14:paraId="6EB27E02" w14:textId="77777777" w:rsidR="005009B0" w:rsidRPr="00D713CC" w:rsidRDefault="007B0621" w:rsidP="0041674D">
      <w:pPr>
        <w:pStyle w:val="Nadpis1-neslovan"/>
      </w:pPr>
      <w:bookmarkStart w:id="5" w:name="_Toc56549754"/>
      <w:bookmarkStart w:id="6" w:name="_Ref56592225"/>
      <w:bookmarkStart w:id="7" w:name="_Toc152891068"/>
      <w:bookmarkEnd w:id="1"/>
      <w:bookmarkEnd w:id="2"/>
      <w:r w:rsidRPr="00D713CC">
        <w:lastRenderedPageBreak/>
        <w:t>Úvod</w:t>
      </w:r>
      <w:bookmarkEnd w:id="5"/>
      <w:bookmarkEnd w:id="6"/>
      <w:bookmarkEnd w:id="7"/>
    </w:p>
    <w:p w14:paraId="5098FD33" w14:textId="58900BBA" w:rsidR="00406801" w:rsidRPr="00EF275F" w:rsidRDefault="00EF275F" w:rsidP="006A1D10">
      <w:pPr>
        <w:pStyle w:val="Prvnodstavec"/>
        <w:rPr>
          <w:color w:val="auto"/>
        </w:rPr>
      </w:pPr>
      <w:r>
        <w:rPr>
          <w:color w:val="auto"/>
        </w:rPr>
        <w:t xml:space="preserve">Syntezátory </w:t>
      </w:r>
      <w:r w:rsidR="00F6266B">
        <w:rPr>
          <w:color w:val="auto"/>
        </w:rPr>
        <w:t xml:space="preserve">jsou součástí hudebního světa již desítky let. První z nich byly sestrojeny před více než stoletím a </w:t>
      </w:r>
      <w:r w:rsidR="0046752B">
        <w:rPr>
          <w:color w:val="auto"/>
        </w:rPr>
        <w:t>připomínaly dnešní elektrické varhany</w:t>
      </w:r>
      <w:r w:rsidR="00323EDC">
        <w:rPr>
          <w:color w:val="auto"/>
        </w:rPr>
        <w:t xml:space="preserve"> </w:t>
      </w:r>
      <w:r w:rsidR="002F015F">
        <w:rPr>
          <w:color w:val="auto"/>
        </w:rPr>
        <w:fldChar w:fldCharType="begin"/>
      </w:r>
      <w:r w:rsidR="002F015F">
        <w:rPr>
          <w:color w:val="auto"/>
        </w:rPr>
        <w:instrText xml:space="preserve"> REF _Ref152286042 \r \h </w:instrText>
      </w:r>
      <w:r w:rsidR="002F015F">
        <w:rPr>
          <w:color w:val="auto"/>
        </w:rPr>
      </w:r>
      <w:r w:rsidR="002F015F">
        <w:rPr>
          <w:color w:val="auto"/>
        </w:rPr>
        <w:fldChar w:fldCharType="separate"/>
      </w:r>
      <w:r w:rsidR="00A363EC">
        <w:rPr>
          <w:color w:val="auto"/>
        </w:rPr>
        <w:t>[1]</w:t>
      </w:r>
      <w:r w:rsidR="002F015F">
        <w:rPr>
          <w:color w:val="auto"/>
        </w:rPr>
        <w:fldChar w:fldCharType="end"/>
      </w:r>
      <w:r w:rsidR="0046752B">
        <w:rPr>
          <w:color w:val="auto"/>
        </w:rPr>
        <w:t xml:space="preserve">. </w:t>
      </w:r>
      <w:r w:rsidR="009916FC">
        <w:rPr>
          <w:color w:val="auto"/>
        </w:rPr>
        <w:t>Za základ dnešních syntezátorů je považován prototyp Roberta Mooga</w:t>
      </w:r>
      <w:r w:rsidR="007830EA">
        <w:rPr>
          <w:color w:val="auto"/>
        </w:rPr>
        <w:t xml:space="preserve"> </w:t>
      </w:r>
      <w:r w:rsidR="006876F3">
        <w:rPr>
          <w:color w:val="auto"/>
        </w:rPr>
        <w:t>představený na sdružení Audio Engineering Society</w:t>
      </w:r>
      <w:r w:rsidR="007830EA">
        <w:rPr>
          <w:color w:val="auto"/>
        </w:rPr>
        <w:t xml:space="preserve"> v roce 1964</w:t>
      </w:r>
      <w:r w:rsidR="006876F3">
        <w:rPr>
          <w:color w:val="auto"/>
        </w:rPr>
        <w:t>.</w:t>
      </w:r>
      <w:r w:rsidR="00BE667C">
        <w:rPr>
          <w:color w:val="auto"/>
        </w:rPr>
        <w:t xml:space="preserve"> Dnešní nástroje jsou schopny pokrýt obrovskou paletu zvuků a jejich barev</w:t>
      </w:r>
      <w:r w:rsidR="00A95B5D">
        <w:rPr>
          <w:color w:val="auto"/>
        </w:rPr>
        <w:t xml:space="preserve"> a existuje jich nepřeberné množství. </w:t>
      </w:r>
      <w:r w:rsidR="005F5F62">
        <w:rPr>
          <w:color w:val="auto"/>
        </w:rPr>
        <w:t>Technická vyspělost umožňuje přenesení jejich existence z</w:t>
      </w:r>
      <w:r w:rsidR="00F15B1C">
        <w:rPr>
          <w:color w:val="auto"/>
        </w:rPr>
        <w:t> </w:t>
      </w:r>
      <w:r w:rsidR="005F5F62">
        <w:rPr>
          <w:color w:val="auto"/>
        </w:rPr>
        <w:t>fyzického</w:t>
      </w:r>
      <w:r w:rsidR="00F15B1C">
        <w:rPr>
          <w:color w:val="auto"/>
        </w:rPr>
        <w:t xml:space="preserve"> světa</w:t>
      </w:r>
      <w:r w:rsidR="005F5F62">
        <w:rPr>
          <w:color w:val="auto"/>
        </w:rPr>
        <w:t xml:space="preserve"> do světa virtuálního</w:t>
      </w:r>
      <w:r w:rsidR="009F44BC">
        <w:rPr>
          <w:color w:val="auto"/>
        </w:rPr>
        <w:t xml:space="preserve"> a otevírá tím </w:t>
      </w:r>
      <w:r w:rsidR="00E37021">
        <w:rPr>
          <w:color w:val="auto"/>
        </w:rPr>
        <w:t>nové možnosti zvukovým tvůrcům</w:t>
      </w:r>
      <w:r w:rsidR="0023180A">
        <w:rPr>
          <w:color w:val="auto"/>
        </w:rPr>
        <w:t>.</w:t>
      </w:r>
      <w:r w:rsidR="00FC2CE7">
        <w:rPr>
          <w:color w:val="auto"/>
        </w:rPr>
        <w:t xml:space="preserve"> </w:t>
      </w:r>
      <w:r w:rsidR="0015508C">
        <w:rPr>
          <w:color w:val="auto"/>
        </w:rPr>
        <w:t>Stejně jako existuje obrovské množství syntezátorů, existuje i množství druhů syntézy</w:t>
      </w:r>
      <w:r w:rsidR="007F696B">
        <w:rPr>
          <w:color w:val="auto"/>
        </w:rPr>
        <w:t xml:space="preserve">, například </w:t>
      </w:r>
      <w:r w:rsidR="005B5996">
        <w:rPr>
          <w:color w:val="auto"/>
        </w:rPr>
        <w:t xml:space="preserve">aditivní, subtraktivní, </w:t>
      </w:r>
      <w:r w:rsidR="00D8232B">
        <w:rPr>
          <w:color w:val="auto"/>
        </w:rPr>
        <w:t>modulační (AM a FM),</w:t>
      </w:r>
      <w:r w:rsidR="005B5996">
        <w:rPr>
          <w:color w:val="auto"/>
        </w:rPr>
        <w:t xml:space="preserve"> granulární</w:t>
      </w:r>
      <w:r w:rsidR="00AD7327">
        <w:rPr>
          <w:color w:val="auto"/>
        </w:rPr>
        <w:t>, sampling aj</w:t>
      </w:r>
      <w:r w:rsidR="005B5996">
        <w:rPr>
          <w:color w:val="auto"/>
        </w:rPr>
        <w:t>.</w:t>
      </w:r>
    </w:p>
    <w:p w14:paraId="18366BB7" w14:textId="5E9FADB9" w:rsidR="00406801" w:rsidRDefault="00103DDD" w:rsidP="000B5EAC">
      <w:pPr>
        <w:pStyle w:val="Odstavec"/>
      </w:pPr>
      <w:r>
        <w:t>Granulární syntéza je způsob tvorby zvuku pomocí rozdělení vstupního signálu na spoustu drobných úseků a jejich následné skládání</w:t>
      </w:r>
      <w:r w:rsidR="006A0AB6">
        <w:t xml:space="preserve"> zpět za sebe</w:t>
      </w:r>
      <w:r>
        <w:t xml:space="preserve">. </w:t>
      </w:r>
      <w:r w:rsidR="006F727F">
        <w:t>V praxi se používají úseky (jinak také granul</w:t>
      </w:r>
      <w:r w:rsidR="007B6184">
        <w:t>e</w:t>
      </w:r>
      <w:r w:rsidR="006F727F">
        <w:t xml:space="preserve"> neboli zrna) o délce </w:t>
      </w:r>
      <w:r w:rsidR="00216FA3">
        <w:t>přibližně</w:t>
      </w:r>
      <w:r w:rsidR="006F727F">
        <w:t xml:space="preserve"> </w:t>
      </w:r>
      <w:r w:rsidR="001E4175">
        <w:t>1</w:t>
      </w:r>
      <w:r w:rsidR="00216FA3">
        <w:t>–</w:t>
      </w:r>
      <w:r w:rsidR="006F727F">
        <w:t>100 ms.</w:t>
      </w:r>
      <w:r w:rsidR="005455C5">
        <w:t xml:space="preserve"> Způsob</w:t>
      </w:r>
      <w:r w:rsidR="00CC418A">
        <w:t>y</w:t>
      </w:r>
      <w:r w:rsidR="005455C5">
        <w:t xml:space="preserve">, kterými jsou jednotlivá zrna za sebe </w:t>
      </w:r>
      <w:r w:rsidR="001F386E">
        <w:t>řazena,</w:t>
      </w:r>
      <w:r w:rsidR="005455C5">
        <w:t xml:space="preserve"> existu</w:t>
      </w:r>
      <w:r w:rsidR="00CC418A">
        <w:t>jí primárně dva – synchronní a asynchronní</w:t>
      </w:r>
      <w:r w:rsidR="00FA5F07">
        <w:t>.</w:t>
      </w:r>
      <w:r w:rsidR="00145E2C">
        <w:t xml:space="preserve"> Důležitým parametrem pro řízení syntézy je </w:t>
      </w:r>
      <w:r w:rsidR="00EF40B6">
        <w:t>hustota zrn, tedy jejich počet na jednotku času.</w:t>
      </w:r>
      <w:r w:rsidR="00FA5F07">
        <w:t xml:space="preserve"> Dalšími parametry, které mohou obohatit výsledný zvuk</w:t>
      </w:r>
      <w:r w:rsidR="001F386E">
        <w:t>,</w:t>
      </w:r>
      <w:r w:rsidR="00FA5F07">
        <w:t xml:space="preserve"> jsou například</w:t>
      </w:r>
      <w:r w:rsidR="00D4758F">
        <w:t xml:space="preserve"> délka granul</w:t>
      </w:r>
      <w:r w:rsidR="00C15B46">
        <w:t>í</w:t>
      </w:r>
      <w:r w:rsidR="00BF0AFA">
        <w:t>,</w:t>
      </w:r>
      <w:r w:rsidR="00E94577">
        <w:t xml:space="preserve"> změny vzdálenosti mezi jednotlivými granul</w:t>
      </w:r>
      <w:r w:rsidR="007E4899">
        <w:t>e</w:t>
      </w:r>
      <w:r w:rsidR="00E94577">
        <w:t xml:space="preserve">mi, </w:t>
      </w:r>
      <w:r w:rsidR="0086647E">
        <w:t>jejich překrývání</w:t>
      </w:r>
      <w:r w:rsidR="003C2F7D">
        <w:t xml:space="preserve">, </w:t>
      </w:r>
      <w:r w:rsidR="001B6665">
        <w:t xml:space="preserve">rychlost přehrávání, přidávání různých </w:t>
      </w:r>
      <w:r w:rsidR="00D30408">
        <w:t xml:space="preserve">typů </w:t>
      </w:r>
      <w:r w:rsidR="001B6665">
        <w:t>obálek</w:t>
      </w:r>
      <w:r w:rsidR="00DF747F">
        <w:t xml:space="preserve"> a spoustu dalších.</w:t>
      </w:r>
    </w:p>
    <w:p w14:paraId="083D57AE" w14:textId="2FCD99F3" w:rsidR="0090736B" w:rsidRPr="00D713CC" w:rsidRDefault="0090736B" w:rsidP="000B5EAC">
      <w:pPr>
        <w:pStyle w:val="Odstavec"/>
      </w:pPr>
      <w:r>
        <w:t>Tato práce se věnuje problematice vývoje softwarového granulárního syntezátoru</w:t>
      </w:r>
      <w:r w:rsidR="00C64860">
        <w:t xml:space="preserve"> ve vývojovém prostředí JUCE. </w:t>
      </w:r>
      <w:r w:rsidR="004B5887">
        <w:t>Jejím hlavním cílem je vytvoření VST plug-inu</w:t>
      </w:r>
      <w:r w:rsidR="007A082F">
        <w:t xml:space="preserve"> schopného vstupní zvuková data jednak rozdělit na granul</w:t>
      </w:r>
      <w:r w:rsidR="009C2337">
        <w:t>e</w:t>
      </w:r>
      <w:r w:rsidR="00C729DD">
        <w:t>, zároveň na ně aplikovat výše zmíněné parametry</w:t>
      </w:r>
      <w:r w:rsidR="00CB4079">
        <w:t xml:space="preserve">. </w:t>
      </w:r>
      <w:r w:rsidR="00C72E2A">
        <w:t>Neobvyklost řešení spočívá v možnosti ovládání syntezátoru pomocí</w:t>
      </w:r>
      <w:r w:rsidR="003D61CC">
        <w:t xml:space="preserve"> vlnové délky</w:t>
      </w:r>
      <w:r w:rsidR="0071138D">
        <w:t xml:space="preserve"> světla –</w:t>
      </w:r>
      <w:r w:rsidR="00C72E2A">
        <w:t xml:space="preserve"> barev snímaných webkamerou.</w:t>
      </w:r>
    </w:p>
    <w:p w14:paraId="64651DBE" w14:textId="4B01F11E" w:rsidR="00F22FDF" w:rsidRPr="00D713CC" w:rsidRDefault="00F93FC2" w:rsidP="00F22FDF">
      <w:pPr>
        <w:pStyle w:val="Odstavec"/>
      </w:pPr>
      <w:r>
        <w:t>Semestrální práce</w:t>
      </w:r>
      <w:r w:rsidR="00057141">
        <w:t xml:space="preserve"> je členěna do </w:t>
      </w:r>
      <w:r w:rsidR="00F12A5B">
        <w:rPr>
          <w:color w:val="FF0000"/>
        </w:rPr>
        <w:t xml:space="preserve">X </w:t>
      </w:r>
      <w:r w:rsidR="00057141">
        <w:t xml:space="preserve">kapitol. V kapitole </w:t>
      </w:r>
      <w:r w:rsidR="009916F0">
        <w:fldChar w:fldCharType="begin"/>
      </w:r>
      <w:r w:rsidR="009916F0">
        <w:instrText xml:space="preserve"> REF _Ref152450236 \r \h </w:instrText>
      </w:r>
      <w:r w:rsidR="009916F0">
        <w:fldChar w:fldCharType="separate"/>
      </w:r>
      <w:r w:rsidR="00A363EC">
        <w:t>1</w:t>
      </w:r>
      <w:r w:rsidR="009916F0">
        <w:fldChar w:fldCharType="end"/>
      </w:r>
      <w:r w:rsidR="00057141">
        <w:t xml:space="preserve"> je popsán princip a historie granulární syntézy, srovnání dalších veřejně dostupných řešení</w:t>
      </w:r>
      <w:r w:rsidR="00064D7F">
        <w:t xml:space="preserve"> je obsaženo v kapitole </w:t>
      </w:r>
      <w:r w:rsidR="00B413B0">
        <w:fldChar w:fldCharType="begin"/>
      </w:r>
      <w:r w:rsidR="00B413B0">
        <w:instrText xml:space="preserve"> REF _Ref152590189 \r \h </w:instrText>
      </w:r>
      <w:r w:rsidR="00B413B0">
        <w:fldChar w:fldCharType="separate"/>
      </w:r>
      <w:r w:rsidR="00A363EC">
        <w:t>2</w:t>
      </w:r>
      <w:r w:rsidR="00B413B0">
        <w:fldChar w:fldCharType="end"/>
      </w:r>
      <w:r w:rsidR="00064D7F">
        <w:t>.</w:t>
      </w:r>
      <w:r w:rsidR="000C5207">
        <w:t xml:space="preserve"> Vývojové prostředí JUCE je představeno v kapitole 3</w:t>
      </w:r>
      <w:r w:rsidR="000F5211">
        <w:t>, kapitola 4 se věnuje vývoji</w:t>
      </w:r>
      <w:r w:rsidR="00635636">
        <w:t xml:space="preserve"> samotného plug-inu.</w:t>
      </w:r>
      <w:r w:rsidR="00520118">
        <w:t xml:space="preserve"> V kapitole 5 se nachází shrnutí a závěr semestrální práce.</w:t>
      </w:r>
    </w:p>
    <w:p w14:paraId="73F21956" w14:textId="73D57AD0" w:rsidR="00493F19" w:rsidRPr="00D713CC" w:rsidRDefault="00785C2C" w:rsidP="00406801">
      <w:pPr>
        <w:pStyle w:val="Nadpis1"/>
      </w:pPr>
      <w:bookmarkStart w:id="8" w:name="_Ref152450236"/>
      <w:bookmarkStart w:id="9" w:name="_Toc152891069"/>
      <w:r>
        <w:lastRenderedPageBreak/>
        <w:t>Granulární syntéza</w:t>
      </w:r>
      <w:bookmarkEnd w:id="8"/>
      <w:bookmarkEnd w:id="9"/>
    </w:p>
    <w:p w14:paraId="29C2DC46" w14:textId="24F0E13B" w:rsidR="00406801" w:rsidRPr="00565B40" w:rsidRDefault="00565B40" w:rsidP="006A1D10">
      <w:pPr>
        <w:pStyle w:val="Prvnodstavec"/>
        <w:rPr>
          <w:color w:val="auto"/>
        </w:rPr>
      </w:pPr>
      <w:r>
        <w:rPr>
          <w:color w:val="auto"/>
        </w:rPr>
        <w:t xml:space="preserve">Granulární syntéza je </w:t>
      </w:r>
      <w:r w:rsidR="0038566D">
        <w:rPr>
          <w:color w:val="auto"/>
        </w:rPr>
        <w:t>dnes již jednou ze</w:t>
      </w:r>
      <w:r>
        <w:rPr>
          <w:color w:val="auto"/>
        </w:rPr>
        <w:t xml:space="preserve"> </w:t>
      </w:r>
      <w:r w:rsidR="0038566D">
        <w:rPr>
          <w:color w:val="auto"/>
        </w:rPr>
        <w:t>zavedených</w:t>
      </w:r>
      <w:r w:rsidR="001E1F78">
        <w:rPr>
          <w:color w:val="auto"/>
        </w:rPr>
        <w:t>, ale přesto velmi kreativních</w:t>
      </w:r>
      <w:r>
        <w:rPr>
          <w:color w:val="auto"/>
        </w:rPr>
        <w:t xml:space="preserve"> forem </w:t>
      </w:r>
      <w:r w:rsidR="006F6EF2">
        <w:rPr>
          <w:color w:val="auto"/>
        </w:rPr>
        <w:t xml:space="preserve">tvorby umělých zvuků. </w:t>
      </w:r>
      <w:r w:rsidR="00021C75">
        <w:rPr>
          <w:color w:val="auto"/>
        </w:rPr>
        <w:t>Její masová využitelnost přišla až s nástupem výkonnějších počítačů</w:t>
      </w:r>
      <w:r w:rsidR="00F549AB">
        <w:rPr>
          <w:color w:val="auto"/>
        </w:rPr>
        <w:t xml:space="preserve">, </w:t>
      </w:r>
      <w:r w:rsidR="00042DB9">
        <w:rPr>
          <w:color w:val="auto"/>
        </w:rPr>
        <w:t xml:space="preserve">které jsou schopny zpracovat i </w:t>
      </w:r>
      <w:r w:rsidR="00534ACF">
        <w:rPr>
          <w:color w:val="auto"/>
        </w:rPr>
        <w:t xml:space="preserve">digitální zvukové soubory s větší bitovou hloubkou, </w:t>
      </w:r>
      <w:r w:rsidR="00F549AB">
        <w:rPr>
          <w:color w:val="auto"/>
        </w:rPr>
        <w:t>avšak</w:t>
      </w:r>
      <w:r w:rsidR="00B41F9B">
        <w:rPr>
          <w:color w:val="auto"/>
        </w:rPr>
        <w:t xml:space="preserve"> myšlenka tvorby zvuku podobným způsobem </w:t>
      </w:r>
      <w:r w:rsidR="004B4248">
        <w:rPr>
          <w:color w:val="auto"/>
        </w:rPr>
        <w:t xml:space="preserve">byla </w:t>
      </w:r>
      <w:r w:rsidR="00702CE9">
        <w:rPr>
          <w:color w:val="auto"/>
        </w:rPr>
        <w:t xml:space="preserve">poprvé realizována </w:t>
      </w:r>
      <w:r w:rsidR="00752B19">
        <w:rPr>
          <w:color w:val="auto"/>
        </w:rPr>
        <w:t>s počítači pouze jako pomocnými nástroji</w:t>
      </w:r>
      <w:r w:rsidR="009F1DA4">
        <w:rPr>
          <w:color w:val="auto"/>
        </w:rPr>
        <w:t xml:space="preserve"> </w:t>
      </w:r>
      <w:r w:rsidR="000B747F">
        <w:rPr>
          <w:color w:val="auto"/>
        </w:rPr>
        <w:t xml:space="preserve">pro </w:t>
      </w:r>
      <w:r w:rsidR="00B265A9">
        <w:rPr>
          <w:color w:val="auto"/>
        </w:rPr>
        <w:t>výpoče</w:t>
      </w:r>
      <w:r w:rsidR="009C404B">
        <w:rPr>
          <w:color w:val="auto"/>
        </w:rPr>
        <w:t xml:space="preserve">t </w:t>
      </w:r>
      <w:r w:rsidR="005B5599">
        <w:rPr>
          <w:color w:val="auto"/>
        </w:rPr>
        <w:t>některých parametrů</w:t>
      </w:r>
      <w:r w:rsidR="00462A75">
        <w:rPr>
          <w:color w:val="auto"/>
        </w:rPr>
        <w:t>, nikoliv jako provádějícími přístroji</w:t>
      </w:r>
      <w:r w:rsidR="00FE2214">
        <w:rPr>
          <w:color w:val="auto"/>
        </w:rPr>
        <w:t xml:space="preserve"> – hlavním</w:t>
      </w:r>
      <w:r w:rsidR="00745482">
        <w:rPr>
          <w:color w:val="auto"/>
        </w:rPr>
        <w:t xml:space="preserve"> </w:t>
      </w:r>
      <w:r w:rsidR="001D153C">
        <w:rPr>
          <w:color w:val="auto"/>
        </w:rPr>
        <w:t xml:space="preserve">krokem pro </w:t>
      </w:r>
      <w:r w:rsidR="00A050B7">
        <w:rPr>
          <w:color w:val="auto"/>
        </w:rPr>
        <w:t xml:space="preserve">realizaci </w:t>
      </w:r>
      <w:r w:rsidR="00745482">
        <w:rPr>
          <w:color w:val="auto"/>
        </w:rPr>
        <w:t>podobn</w:t>
      </w:r>
      <w:r w:rsidR="00A050B7">
        <w:rPr>
          <w:color w:val="auto"/>
        </w:rPr>
        <w:t>ých</w:t>
      </w:r>
      <w:r w:rsidR="00745482">
        <w:rPr>
          <w:color w:val="auto"/>
        </w:rPr>
        <w:t xml:space="preserve"> pokus</w:t>
      </w:r>
      <w:r w:rsidR="00A050B7">
        <w:rPr>
          <w:color w:val="auto"/>
        </w:rPr>
        <w:t>ů</w:t>
      </w:r>
      <w:r w:rsidR="00745482">
        <w:rPr>
          <w:color w:val="auto"/>
        </w:rPr>
        <w:t xml:space="preserve"> </w:t>
      </w:r>
      <w:r w:rsidR="00013FC7">
        <w:rPr>
          <w:color w:val="auto"/>
        </w:rPr>
        <w:t>bylo</w:t>
      </w:r>
      <w:r w:rsidR="00745482">
        <w:rPr>
          <w:color w:val="auto"/>
        </w:rPr>
        <w:t xml:space="preserve"> stříhání a následn</w:t>
      </w:r>
      <w:r w:rsidR="00013FC7">
        <w:rPr>
          <w:color w:val="auto"/>
        </w:rPr>
        <w:t>é</w:t>
      </w:r>
      <w:r w:rsidR="00745482">
        <w:rPr>
          <w:color w:val="auto"/>
        </w:rPr>
        <w:t xml:space="preserve"> spojování magnetofonových pásů.</w:t>
      </w:r>
      <w:r w:rsidR="001E1F78">
        <w:rPr>
          <w:color w:val="auto"/>
        </w:rPr>
        <w:t xml:space="preserve"> Tato kapitola</w:t>
      </w:r>
      <w:r w:rsidR="00C967E0">
        <w:rPr>
          <w:color w:val="auto"/>
        </w:rPr>
        <w:t xml:space="preserve"> se věnuje principu tohoto typu syntézy a popisuje některé druhy třídění grainů.</w:t>
      </w:r>
      <w:r w:rsidR="002D19E8">
        <w:rPr>
          <w:color w:val="auto"/>
        </w:rPr>
        <w:t xml:space="preserve"> </w:t>
      </w:r>
      <w:r w:rsidR="00127DAB">
        <w:rPr>
          <w:color w:val="auto"/>
        </w:rPr>
        <w:t>Stručné h</w:t>
      </w:r>
      <w:r w:rsidR="002D19E8">
        <w:rPr>
          <w:color w:val="auto"/>
        </w:rPr>
        <w:t xml:space="preserve">istorii granulární syntézy se věnuje kapitola </w:t>
      </w:r>
      <w:r w:rsidR="00FC7267">
        <w:rPr>
          <w:color w:val="auto"/>
        </w:rPr>
        <w:fldChar w:fldCharType="begin"/>
      </w:r>
      <w:r w:rsidR="00FC7267">
        <w:rPr>
          <w:color w:val="auto"/>
        </w:rPr>
        <w:instrText xml:space="preserve"> REF _Ref152450211 \r \h </w:instrText>
      </w:r>
      <w:r w:rsidR="00FC7267">
        <w:rPr>
          <w:color w:val="auto"/>
        </w:rPr>
      </w:r>
      <w:r w:rsidR="00FC7267">
        <w:rPr>
          <w:color w:val="auto"/>
        </w:rPr>
        <w:fldChar w:fldCharType="separate"/>
      </w:r>
      <w:r w:rsidR="00A363EC">
        <w:rPr>
          <w:color w:val="auto"/>
        </w:rPr>
        <w:t>1.2</w:t>
      </w:r>
      <w:r w:rsidR="00FC7267">
        <w:rPr>
          <w:color w:val="auto"/>
        </w:rPr>
        <w:fldChar w:fldCharType="end"/>
      </w:r>
      <w:r w:rsidR="002D19E8">
        <w:rPr>
          <w:color w:val="auto"/>
        </w:rPr>
        <w:t>.</w:t>
      </w:r>
    </w:p>
    <w:p w14:paraId="33892FCA" w14:textId="03A48613" w:rsidR="00406801" w:rsidRPr="00D713CC" w:rsidRDefault="009A7912" w:rsidP="00406801">
      <w:pPr>
        <w:pStyle w:val="Nadpis2"/>
      </w:pPr>
      <w:bookmarkStart w:id="10" w:name="_Toc152891070"/>
      <w:r>
        <w:t>Princip</w:t>
      </w:r>
      <w:r w:rsidR="002638D6">
        <w:t xml:space="preserve"> a metody granulární syntézy</w:t>
      </w:r>
      <w:bookmarkEnd w:id="10"/>
    </w:p>
    <w:p w14:paraId="353A4118" w14:textId="5FBE8DA3" w:rsidR="00406801" w:rsidRDefault="00B2727B" w:rsidP="001E408A">
      <w:pPr>
        <w:pStyle w:val="Prvnodstavec"/>
      </w:pPr>
      <w:r>
        <w:t xml:space="preserve">Jak již bylo popsáno v úvodu, </w:t>
      </w:r>
      <w:r w:rsidR="00D542FD">
        <w:t>koncept granulární syntézy pracuje s krátkými zvukovými úseky v řádech jednotek až desítek milisekund.</w:t>
      </w:r>
      <w:r w:rsidR="00165B91">
        <w:t xml:space="preserve"> </w:t>
      </w:r>
      <w:r w:rsidR="009D4B62">
        <w:t xml:space="preserve">Tato délka zejména ovlivňuje charakter zvuku z hlediska vnímání tónu. </w:t>
      </w:r>
      <w:r w:rsidR="00925FFD">
        <w:t>Maďarsko-britský fyzik Dennis Gabor</w:t>
      </w:r>
      <w:r w:rsidR="008A3FB4">
        <w:t xml:space="preserve"> na základě výzkumu stanovil minimální dobu trvání potřebnou pro rozeznání tónu od šumu </w:t>
      </w:r>
      <w:r w:rsidR="00C5632B">
        <w:t>na</w:t>
      </w:r>
      <w:r w:rsidR="008A3FB4">
        <w:t xml:space="preserve"> 10 ms</w:t>
      </w:r>
      <w:r w:rsidR="00E219D0">
        <w:t xml:space="preserve"> </w:t>
      </w:r>
      <w:r w:rsidR="00E24590">
        <w:fldChar w:fldCharType="begin"/>
      </w:r>
      <w:r w:rsidR="00E24590">
        <w:instrText xml:space="preserve"> REF _Ref152286065 \r \h </w:instrText>
      </w:r>
      <w:r w:rsidR="00E24590">
        <w:fldChar w:fldCharType="separate"/>
      </w:r>
      <w:r w:rsidR="00A363EC">
        <w:t>[2]</w:t>
      </w:r>
      <w:r w:rsidR="00E24590">
        <w:fldChar w:fldCharType="end"/>
      </w:r>
      <w:r w:rsidR="008A3FB4">
        <w:t>.</w:t>
      </w:r>
      <w:r w:rsidR="00852185">
        <w:t xml:space="preserve"> Můžeme tedy říct, že </w:t>
      </w:r>
      <w:r w:rsidR="000A0FD4">
        <w:t>délka granul</w:t>
      </w:r>
      <w:r w:rsidR="00EC65D4">
        <w:t>í</w:t>
      </w:r>
      <w:r w:rsidR="000A0FD4">
        <w:t xml:space="preserve"> kratší než </w:t>
      </w:r>
      <w:r w:rsidR="000904C2">
        <w:t>tato hodnota</w:t>
      </w:r>
      <w:r w:rsidR="00132205">
        <w:t xml:space="preserve"> vytvoří dojem perkusivního zvuku,</w:t>
      </w:r>
      <w:r w:rsidR="00345969">
        <w:t xml:space="preserve"> zatímco </w:t>
      </w:r>
      <w:r w:rsidR="0021133F">
        <w:t>delší granul</w:t>
      </w:r>
      <w:r w:rsidR="00B40451">
        <w:t>e</w:t>
      </w:r>
      <w:r w:rsidR="0021133F">
        <w:t xml:space="preserve"> budou </w:t>
      </w:r>
      <w:r w:rsidR="005E6BF1">
        <w:t>mít</w:t>
      </w:r>
      <w:r w:rsidR="001A6480">
        <w:t xml:space="preserve"> spíše</w:t>
      </w:r>
      <w:r w:rsidR="005E6BF1">
        <w:t xml:space="preserve"> tónový charakter.</w:t>
      </w:r>
    </w:p>
    <w:p w14:paraId="601E137C" w14:textId="0007AFC9" w:rsidR="00327A12" w:rsidRDefault="00327A12" w:rsidP="000B5EAC">
      <w:pPr>
        <w:pStyle w:val="Odstavec"/>
      </w:pPr>
      <w:r>
        <w:t>Důležitým parametrem je také hustota</w:t>
      </w:r>
      <w:r w:rsidR="00F011A7">
        <w:t xml:space="preserve"> grainů ve výsledném zvuku. S menší hustotou vzniká dojem větší trhanosti, při větší hustotě, či dokonce překryvu zrnek</w:t>
      </w:r>
      <w:r w:rsidR="00886952">
        <w:t xml:space="preserve"> vznikají nové harmonické složky a formantové oblasti v původním signálu neobsažené.</w:t>
      </w:r>
    </w:p>
    <w:p w14:paraId="3A70BE70" w14:textId="0E4C6597" w:rsidR="008A0BAE" w:rsidRDefault="008F2EA5" w:rsidP="000B5EAC">
      <w:pPr>
        <w:pStyle w:val="Odstavec"/>
      </w:pPr>
      <w:r>
        <w:t xml:space="preserve">Pro </w:t>
      </w:r>
      <w:r w:rsidR="002D1469">
        <w:t xml:space="preserve">samotný </w:t>
      </w:r>
      <w:r>
        <w:t>vznik umělého zvuku</w:t>
      </w:r>
      <w:r w:rsidR="002D1469">
        <w:t xml:space="preserve"> za pomoci granulární syntézy</w:t>
      </w:r>
      <w:r>
        <w:t xml:space="preserve"> je nutné zvolit nové pořadí jednotlivých zrn.</w:t>
      </w:r>
      <w:r w:rsidR="00F34323">
        <w:t xml:space="preserve"> </w:t>
      </w:r>
      <w:r w:rsidR="00B436D9">
        <w:t>Kategorie</w:t>
      </w:r>
      <w:r w:rsidR="003C06F4">
        <w:t xml:space="preserve"> řazení</w:t>
      </w:r>
      <w:r w:rsidR="00B436D9">
        <w:t xml:space="preserve"> existují </w:t>
      </w:r>
      <w:r w:rsidR="000D0AE7">
        <w:t>v zásadě dvě: synchronní a asynchronní.</w:t>
      </w:r>
      <w:r w:rsidR="006D0106">
        <w:t xml:space="preserve"> </w:t>
      </w:r>
      <w:r w:rsidR="00E852D7">
        <w:t>Synchronní metody spočívají v</w:t>
      </w:r>
      <w:r w:rsidR="001A4876">
        <w:t xml:space="preserve"> deterministicky </w:t>
      </w:r>
      <w:r w:rsidR="00245E6B">
        <w:t>daných</w:t>
      </w:r>
      <w:r w:rsidR="001A4876">
        <w:t xml:space="preserve"> mezerách </w:t>
      </w:r>
      <w:r w:rsidR="008F6737">
        <w:t>mezi jednotlivými zrny.</w:t>
      </w:r>
      <w:r w:rsidR="001B211F">
        <w:t xml:space="preserve"> </w:t>
      </w:r>
      <w:r w:rsidR="00202137">
        <w:t>Může se jednat o konstantní hodnotu</w:t>
      </w:r>
      <w:r w:rsidR="007E45CE">
        <w:t xml:space="preserve">, </w:t>
      </w:r>
      <w:r w:rsidR="005B6AFA">
        <w:t>matematický</w:t>
      </w:r>
      <w:r w:rsidR="007E45CE">
        <w:t xml:space="preserve"> vztah</w:t>
      </w:r>
      <w:r w:rsidR="001B211F">
        <w:t xml:space="preserve"> či jiný předpis, podstatná je jeho předvídatelnost.</w:t>
      </w:r>
      <w:r w:rsidR="00CE1160" w:rsidRPr="00CE1160">
        <w:t xml:space="preserve"> </w:t>
      </w:r>
      <w:r w:rsidR="00CE1160">
        <w:t>Asynchronní metody takto dané rozestupy mezi granulemi nemají</w:t>
      </w:r>
      <w:r w:rsidR="00CB2004">
        <w:t xml:space="preserve">. Jejich zobrazení </w:t>
      </w:r>
      <w:r w:rsidR="009C3BCE">
        <w:t>na</w:t>
      </w:r>
      <w:r w:rsidR="00CB2004">
        <w:t xml:space="preserve"> osách frekvence a času připomíná </w:t>
      </w:r>
      <w:r w:rsidR="005B7A12">
        <w:t>oblaky</w:t>
      </w:r>
      <w:r w:rsidR="009C3BCE">
        <w:t xml:space="preserve"> </w:t>
      </w:r>
      <w:r w:rsidR="001F170D">
        <w:t>–</w:t>
      </w:r>
      <w:r w:rsidR="00BB62E4">
        <w:t>tyto struktury jsou detailněji</w:t>
      </w:r>
      <w:r w:rsidR="009C3BCE">
        <w:t xml:space="preserve"> rozebrán</w:t>
      </w:r>
      <w:r w:rsidR="00BB62E4">
        <w:t>y</w:t>
      </w:r>
      <w:r w:rsidR="009C3BCE">
        <w:t xml:space="preserve"> níže v kapitole </w:t>
      </w:r>
      <w:r w:rsidR="009C3BCE">
        <w:fldChar w:fldCharType="begin"/>
      </w:r>
      <w:r w:rsidR="009C3BCE">
        <w:instrText xml:space="preserve"> REF _Ref152450130 \r \h </w:instrText>
      </w:r>
      <w:r w:rsidR="009C3BCE">
        <w:fldChar w:fldCharType="separate"/>
      </w:r>
      <w:r w:rsidR="00A363EC">
        <w:t>1.1.2</w:t>
      </w:r>
      <w:r w:rsidR="009C3BCE">
        <w:fldChar w:fldCharType="end"/>
      </w:r>
      <w:r w:rsidR="009C3BCE">
        <w:t>.</w:t>
      </w:r>
    </w:p>
    <w:p w14:paraId="7D9D63BD" w14:textId="149EC491" w:rsidR="00061CAA" w:rsidRDefault="006D0106" w:rsidP="000B5EAC">
      <w:pPr>
        <w:pStyle w:val="Odstavec"/>
      </w:pPr>
      <w:r>
        <w:t>V</w:t>
      </w:r>
      <w:r w:rsidR="00012DA4">
        <w:t xml:space="preserve"> minulosti bylo </w:t>
      </w:r>
      <w:r w:rsidR="007D1411">
        <w:t>velmi zajímavých</w:t>
      </w:r>
      <w:r w:rsidR="00012DA4">
        <w:t xml:space="preserve"> výsledků dosaženo </w:t>
      </w:r>
      <w:r w:rsidR="00857309">
        <w:t>následujícími</w:t>
      </w:r>
      <w:r w:rsidR="00012DA4">
        <w:t xml:space="preserve"> metodami</w:t>
      </w:r>
      <w:r w:rsidR="00923A74">
        <w:t xml:space="preserve">, </w:t>
      </w:r>
      <w:r w:rsidR="00CC7AFC">
        <w:t>jež</w:t>
      </w:r>
      <w:r w:rsidR="00923A74">
        <w:t xml:space="preserve"> </w:t>
      </w:r>
      <w:r w:rsidR="00031030">
        <w:t>lze</w:t>
      </w:r>
      <w:r w:rsidR="00923A74">
        <w:t xml:space="preserve"> řadit mezi metody asynchronní</w:t>
      </w:r>
      <w:r w:rsidR="00012DA4">
        <w:t>:</w:t>
      </w:r>
    </w:p>
    <w:p w14:paraId="7A19C069" w14:textId="06F54CE4" w:rsidR="004E112E" w:rsidRDefault="00BE2D15" w:rsidP="004E112E">
      <w:pPr>
        <w:pStyle w:val="Nadpis3"/>
      </w:pPr>
      <w:bookmarkStart w:id="11" w:name="_Ref152750299"/>
      <w:bookmarkStart w:id="12" w:name="_Toc152891071"/>
      <w:r>
        <w:t>Metoda mřížek</w:t>
      </w:r>
      <w:r w:rsidR="00B67EF3">
        <w:t xml:space="preserve"> (screens)</w:t>
      </w:r>
      <w:bookmarkEnd w:id="11"/>
      <w:bookmarkEnd w:id="12"/>
    </w:p>
    <w:p w14:paraId="0D287BB4" w14:textId="2F2D33FC" w:rsidR="00FF2CED" w:rsidRPr="00FF2CED" w:rsidRDefault="00C56157" w:rsidP="00997BD8">
      <w:pPr>
        <w:pStyle w:val="Prvnodstavec"/>
      </w:pPr>
      <w:r>
        <w:t>Tato metoda byla ve smyslu granulární syntézy – ačkoli ne v dnešním pojetí – použita v 50. letech 20. století</w:t>
      </w:r>
      <w:r w:rsidR="00AE7600">
        <w:t xml:space="preserve"> Řekem Iannisem Xenakisem. Podrobně ji </w:t>
      </w:r>
      <w:r w:rsidR="00496468">
        <w:t>popisuje</w:t>
      </w:r>
      <w:r w:rsidR="00AE7600">
        <w:t xml:space="preserve"> ve své knize Formalized Music: Thought and Mathematics in Composition </w:t>
      </w:r>
      <w:r w:rsidR="00270DBE">
        <w:rPr>
          <w:i/>
          <w:iCs/>
        </w:rPr>
        <w:fldChar w:fldCharType="begin"/>
      </w:r>
      <w:r w:rsidR="00270DBE">
        <w:instrText xml:space="preserve"> REF _Ref150733760 \r \h </w:instrText>
      </w:r>
      <w:r w:rsidR="00270DBE">
        <w:rPr>
          <w:i/>
          <w:iCs/>
        </w:rPr>
      </w:r>
      <w:r w:rsidR="00270DBE">
        <w:rPr>
          <w:i/>
          <w:iCs/>
        </w:rPr>
        <w:fldChar w:fldCharType="separate"/>
      </w:r>
      <w:r w:rsidR="00A363EC">
        <w:t>[3]</w:t>
      </w:r>
      <w:r w:rsidR="00270DBE">
        <w:rPr>
          <w:i/>
          <w:iCs/>
        </w:rPr>
        <w:fldChar w:fldCharType="end"/>
      </w:r>
      <w:r w:rsidR="0060243A">
        <w:t>.</w:t>
      </w:r>
      <w:r w:rsidR="002445B5">
        <w:t xml:space="preserve"> Jednotlivá zrna jsou </w:t>
      </w:r>
      <w:r w:rsidR="005D058A">
        <w:t>umístěna</w:t>
      </w:r>
      <w:r w:rsidR="002445B5">
        <w:t xml:space="preserve"> do mřížek</w:t>
      </w:r>
      <w:r w:rsidR="005D058A">
        <w:t xml:space="preserve"> podle jejich zjištěné frekvence</w:t>
      </w:r>
      <w:r w:rsidR="002445B5">
        <w:t xml:space="preserve"> a amplitudy</w:t>
      </w:r>
      <w:r w:rsidR="005D058A">
        <w:t xml:space="preserve">. </w:t>
      </w:r>
      <w:r w:rsidR="00057BF8">
        <w:t>Každému</w:t>
      </w:r>
      <w:r w:rsidR="009A7D25">
        <w:t xml:space="preserve"> okn</w:t>
      </w:r>
      <w:r w:rsidR="00057BF8">
        <w:t>u</w:t>
      </w:r>
      <w:r w:rsidR="009A7D25">
        <w:t xml:space="preserve"> je následně přiřazena pravděpodobnost</w:t>
      </w:r>
      <w:r w:rsidR="00FA7026">
        <w:t xml:space="preserve"> je</w:t>
      </w:r>
      <w:r w:rsidR="00352E2C">
        <w:t>ho</w:t>
      </w:r>
      <w:r w:rsidR="00FA7026">
        <w:t xml:space="preserve"> přehrání</w:t>
      </w:r>
      <w:r w:rsidR="00E5515D">
        <w:t xml:space="preserve"> tak, aby každý sloupec (frekvence) </w:t>
      </w:r>
      <w:r w:rsidR="00B71307">
        <w:lastRenderedPageBreak/>
        <w:t>měl</w:t>
      </w:r>
      <w:r w:rsidR="007336DE">
        <w:t xml:space="preserve"> dohromady</w:t>
      </w:r>
      <w:r w:rsidR="00B71307">
        <w:t xml:space="preserve"> pravděpodobnost přehrání rovnu 100</w:t>
      </w:r>
      <w:r w:rsidR="00BD4CBB">
        <w:t xml:space="preserve"> </w:t>
      </w:r>
      <w:r w:rsidR="00B71307">
        <w:t>%</w:t>
      </w:r>
      <w:r w:rsidR="00FA7026">
        <w:t>.</w:t>
      </w:r>
      <w:r w:rsidR="00E5515D">
        <w:t xml:space="preserve"> V časové ose </w:t>
      </w:r>
      <w:r w:rsidR="00CC3578">
        <w:t>j</w:t>
      </w:r>
      <w:r w:rsidR="00164896">
        <w:t xml:space="preserve">e pak zvoleno pořadí </w:t>
      </w:r>
      <w:r w:rsidR="00AF79F0">
        <w:t>frekvencí</w:t>
      </w:r>
      <w:r w:rsidR="007336DE">
        <w:t xml:space="preserve">, na </w:t>
      </w:r>
      <w:r w:rsidR="005F0EF0">
        <w:t xml:space="preserve">jehož </w:t>
      </w:r>
      <w:r w:rsidR="007336DE">
        <w:t xml:space="preserve">základě jsou </w:t>
      </w:r>
      <w:r w:rsidR="00087304">
        <w:t>podle pravděpodobnosti přehrán</w:t>
      </w:r>
      <w:r w:rsidR="00293FEF">
        <w:t>a</w:t>
      </w:r>
      <w:r w:rsidR="00087304">
        <w:t xml:space="preserve"> jednotlivá okna či pouze </w:t>
      </w:r>
      <w:r w:rsidR="00494E24">
        <w:t>určitý počet zrnek v nich.</w:t>
      </w:r>
      <w:r w:rsidR="005F0EF0">
        <w:t xml:space="preserve"> Samo poř</w:t>
      </w:r>
      <w:r w:rsidR="00465314">
        <w:t>adí frekvencí</w:t>
      </w:r>
      <w:r w:rsidR="009D3ADD">
        <w:t xml:space="preserve"> je určeno další pravděpodobnostní tabulkou</w:t>
      </w:r>
      <w:r w:rsidR="00F109DF">
        <w:t>, případně Gaussovým rozdělením, kdy za střední hodnotu je vybrána</w:t>
      </w:r>
      <w:r w:rsidR="002102F2">
        <w:t xml:space="preserve"> libovolná frekvence</w:t>
      </w:r>
      <w:r w:rsidR="009D3ADD">
        <w:t>.</w:t>
      </w:r>
      <w:r w:rsidR="00904780" w:rsidRPr="007135E0">
        <w:t xml:space="preserve"> </w:t>
      </w:r>
      <w:r w:rsidR="00904780" w:rsidRPr="00997BD8">
        <w:t>Takto získaná data jsou pro Xenakise řídicími instrukcemi, jak pracovat při stříhání a spojování magnetofonového pásu – nosiče vstupní</w:t>
      </w:r>
      <w:r w:rsidR="000A6F08" w:rsidRPr="00997BD8">
        <w:t>ch zvukových dat</w:t>
      </w:r>
      <w:r w:rsidR="00904780" w:rsidRPr="00997BD8">
        <w:t xml:space="preserve"> pro </w:t>
      </w:r>
      <w:r w:rsidR="00EA7D55" w:rsidRPr="00997BD8">
        <w:t xml:space="preserve">granulární syntézu. </w:t>
      </w:r>
      <w:r w:rsidR="009E39F0" w:rsidRPr="00997BD8">
        <w:t xml:space="preserve">Zde </w:t>
      </w:r>
      <w:r w:rsidR="00787DC1" w:rsidRPr="00997BD8">
        <w:t xml:space="preserve">je patrný rozdíl mezi jeho a dnešním provedením. </w:t>
      </w:r>
      <w:r w:rsidR="00032BC8" w:rsidRPr="00997BD8">
        <w:t>V 50. letech nebyla dostupná technologie pro digitalizaci zvukového záznamu</w:t>
      </w:r>
      <w:r w:rsidR="00BC36EC" w:rsidRPr="00997BD8">
        <w:t xml:space="preserve"> a </w:t>
      </w:r>
      <w:r w:rsidR="00FA46B8" w:rsidRPr="00997BD8">
        <w:t>jeho další úpravy</w:t>
      </w:r>
      <w:r w:rsidR="009F79A8" w:rsidRPr="00997BD8">
        <w:t xml:space="preserve"> v této podobě, proto </w:t>
      </w:r>
      <w:r w:rsidR="00B07E00" w:rsidRPr="00997BD8">
        <w:t>veškerá práce s</w:t>
      </w:r>
      <w:r w:rsidR="007A4673" w:rsidRPr="00997BD8">
        <w:t> </w:t>
      </w:r>
      <w:r w:rsidR="00B07E00" w:rsidRPr="00997BD8">
        <w:t>analogo</w:t>
      </w:r>
      <w:r w:rsidR="007A4673" w:rsidRPr="00997BD8">
        <w:t>vými nosiči vyžadovala trpělivost</w:t>
      </w:r>
      <w:r w:rsidR="000A57E3" w:rsidRPr="00997BD8">
        <w:t>, preciznost</w:t>
      </w:r>
      <w:r w:rsidR="007A4673" w:rsidRPr="00997BD8">
        <w:t xml:space="preserve"> a</w:t>
      </w:r>
      <w:r w:rsidR="000A57E3" w:rsidRPr="00997BD8">
        <w:t xml:space="preserve"> s nimi i velkou míru</w:t>
      </w:r>
      <w:r w:rsidR="007A4673" w:rsidRPr="00997BD8">
        <w:t xml:space="preserve"> odhodlání.</w:t>
      </w:r>
      <w:r w:rsidR="00442BCE" w:rsidRPr="00997BD8">
        <w:t xml:space="preserve"> Zároveň </w:t>
      </w:r>
      <w:r w:rsidR="00D33BBB" w:rsidRPr="00997BD8">
        <w:t xml:space="preserve">i </w:t>
      </w:r>
      <w:r w:rsidR="000E164B" w:rsidRPr="00997BD8">
        <w:t xml:space="preserve">možnosti </w:t>
      </w:r>
      <w:r w:rsidR="005A4A80" w:rsidRPr="00997BD8">
        <w:t xml:space="preserve">úprav parametrů jednotlivých zrn </w:t>
      </w:r>
      <w:r w:rsidR="00E31098" w:rsidRPr="00997BD8">
        <w:t xml:space="preserve">či celé syntézy byly oproti </w:t>
      </w:r>
      <w:r w:rsidR="00402BF7" w:rsidRPr="00997BD8">
        <w:t>dnešnímu digitálnímu provedení velmi ztížené, ba dokonce nemožné.</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7092"/>
      </w:tblGrid>
      <w:tr w:rsidR="009E71CE" w:rsidRPr="00555F11" w14:paraId="7A72594C" w14:textId="77777777" w:rsidTr="006A21AC">
        <w:tc>
          <w:tcPr>
            <w:tcW w:w="8500" w:type="dxa"/>
            <w:gridSpan w:val="2"/>
          </w:tcPr>
          <w:p w14:paraId="2FB9800E" w14:textId="1A7B05E5" w:rsidR="009E71CE" w:rsidRPr="00555F11" w:rsidRDefault="009E71CE" w:rsidP="006A21AC">
            <w:pPr>
              <w:pStyle w:val="Titulek"/>
              <w:ind w:left="494" w:hanging="494"/>
              <w:jc w:val="center"/>
            </w:pPr>
            <w:r w:rsidRPr="009E71CE">
              <w:rPr>
                <w:noProof/>
              </w:rPr>
              <w:drawing>
                <wp:inline distT="0" distB="0" distL="0" distR="0" wp14:anchorId="6B88FFCE" wp14:editId="74DB41DF">
                  <wp:extent cx="5392420" cy="2068830"/>
                  <wp:effectExtent l="0" t="0" r="0" b="0"/>
                  <wp:docPr id="8467068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2068830"/>
                          </a:xfrm>
                          <a:prstGeom prst="rect">
                            <a:avLst/>
                          </a:prstGeom>
                          <a:noFill/>
                          <a:ln>
                            <a:noFill/>
                          </a:ln>
                        </pic:spPr>
                      </pic:pic>
                    </a:graphicData>
                  </a:graphic>
                </wp:inline>
              </w:drawing>
            </w:r>
          </w:p>
        </w:tc>
      </w:tr>
      <w:tr w:rsidR="009E71CE" w:rsidRPr="00555F11" w14:paraId="11967CE3" w14:textId="77777777" w:rsidTr="006A21AC">
        <w:tc>
          <w:tcPr>
            <w:tcW w:w="1019" w:type="dxa"/>
          </w:tcPr>
          <w:p w14:paraId="0FD8AC01" w14:textId="77777777" w:rsidR="009E71CE" w:rsidRPr="00B672A4" w:rsidRDefault="009E71CE" w:rsidP="006A21AC">
            <w:pPr>
              <w:pStyle w:val="Titulek"/>
              <w:jc w:val="right"/>
              <w:rPr>
                <w:sz w:val="22"/>
                <w:szCs w:val="16"/>
              </w:rPr>
            </w:pPr>
            <w:r w:rsidRPr="00B672A4">
              <w:rPr>
                <w:sz w:val="22"/>
                <w:szCs w:val="16"/>
              </w:rPr>
              <w:t>Obrázek</w:t>
            </w:r>
          </w:p>
        </w:tc>
        <w:tc>
          <w:tcPr>
            <w:tcW w:w="7481" w:type="dxa"/>
          </w:tcPr>
          <w:p w14:paraId="064B4B5A" w14:textId="73D228D2" w:rsidR="009E71CE" w:rsidRPr="00B672A4" w:rsidRDefault="006A5359" w:rsidP="006A21AC">
            <w:pPr>
              <w:pStyle w:val="Titulek"/>
              <w:ind w:left="494" w:hanging="494"/>
              <w:rPr>
                <w:sz w:val="22"/>
                <w:szCs w:val="16"/>
              </w:rPr>
            </w:pPr>
            <w:bookmarkStart w:id="13" w:name="_Toc152891100"/>
            <w:r w:rsidRPr="00B672A4">
              <w:rPr>
                <w:sz w:val="22"/>
                <w:szCs w:val="16"/>
              </w:rPr>
              <w:t>1</w:t>
            </w:r>
            <w:r w:rsidR="009E71CE" w:rsidRPr="00B672A4">
              <w:rPr>
                <w:sz w:val="22"/>
                <w:szCs w:val="16"/>
              </w:rPr>
              <w:t>.</w:t>
            </w:r>
            <w:r w:rsidRPr="00B672A4">
              <w:rPr>
                <w:sz w:val="22"/>
                <w:szCs w:val="16"/>
              </w:rPr>
              <w:fldChar w:fldCharType="begin"/>
            </w:r>
            <w:r w:rsidRPr="00B672A4">
              <w:rPr>
                <w:sz w:val="22"/>
                <w:szCs w:val="16"/>
              </w:rPr>
              <w:instrText xml:space="preserve"> SEQ Obrázek \* ARABIC \s 1 </w:instrText>
            </w:r>
            <w:r w:rsidRPr="00B672A4">
              <w:rPr>
                <w:sz w:val="22"/>
                <w:szCs w:val="16"/>
              </w:rPr>
              <w:fldChar w:fldCharType="separate"/>
            </w:r>
            <w:r w:rsidR="00A363EC">
              <w:rPr>
                <w:noProof/>
                <w:sz w:val="22"/>
                <w:szCs w:val="16"/>
              </w:rPr>
              <w:t>1</w:t>
            </w:r>
            <w:r w:rsidRPr="00B672A4">
              <w:rPr>
                <w:noProof/>
                <w:sz w:val="22"/>
                <w:szCs w:val="16"/>
              </w:rPr>
              <w:fldChar w:fldCharType="end"/>
            </w:r>
            <w:r w:rsidR="009E71CE" w:rsidRPr="00B672A4">
              <w:rPr>
                <w:sz w:val="22"/>
                <w:szCs w:val="16"/>
              </w:rPr>
              <w:tab/>
              <w:t xml:space="preserve">Tabulka </w:t>
            </w:r>
            <w:r w:rsidRPr="00B672A4">
              <w:rPr>
                <w:sz w:val="22"/>
                <w:szCs w:val="16"/>
              </w:rPr>
              <w:t>rozložení zrn podle jejich frekvence a intenzity. Symbol + označuje přítomnost zrna na této pozici, 0 značí prázdnou buňku tabulky</w:t>
            </w:r>
            <w:r w:rsidR="002F6250" w:rsidRPr="00B672A4">
              <w:rPr>
                <w:sz w:val="22"/>
                <w:szCs w:val="16"/>
              </w:rPr>
              <w:t>. Zdroj:</w:t>
            </w:r>
            <w:r w:rsidR="00A550F9" w:rsidRPr="00B672A4">
              <w:rPr>
                <w:sz w:val="22"/>
                <w:szCs w:val="16"/>
              </w:rPr>
              <w:t xml:space="preserve"> </w:t>
            </w:r>
            <w:r w:rsidR="00A550F9" w:rsidRPr="00B672A4">
              <w:rPr>
                <w:sz w:val="22"/>
                <w:szCs w:val="16"/>
              </w:rPr>
              <w:fldChar w:fldCharType="begin"/>
            </w:r>
            <w:r w:rsidR="00A550F9" w:rsidRPr="00B672A4">
              <w:rPr>
                <w:sz w:val="22"/>
                <w:szCs w:val="16"/>
              </w:rPr>
              <w:instrText xml:space="preserve"> REF _Ref150733760 \r \h </w:instrText>
            </w:r>
            <w:r w:rsidR="00B672A4">
              <w:rPr>
                <w:sz w:val="22"/>
                <w:szCs w:val="16"/>
              </w:rPr>
              <w:instrText xml:space="preserve"> \* MERGEFORMAT </w:instrText>
            </w:r>
            <w:r w:rsidR="00A550F9" w:rsidRPr="00B672A4">
              <w:rPr>
                <w:sz w:val="22"/>
                <w:szCs w:val="16"/>
              </w:rPr>
            </w:r>
            <w:r w:rsidR="00A550F9" w:rsidRPr="00B672A4">
              <w:rPr>
                <w:sz w:val="22"/>
                <w:szCs w:val="16"/>
              </w:rPr>
              <w:fldChar w:fldCharType="separate"/>
            </w:r>
            <w:r w:rsidR="00A363EC">
              <w:rPr>
                <w:sz w:val="22"/>
                <w:szCs w:val="16"/>
              </w:rPr>
              <w:t>[3]</w:t>
            </w:r>
            <w:bookmarkEnd w:id="13"/>
            <w:r w:rsidR="00A550F9" w:rsidRPr="00B672A4">
              <w:rPr>
                <w:sz w:val="22"/>
                <w:szCs w:val="16"/>
              </w:rPr>
              <w:fldChar w:fldCharType="end"/>
            </w:r>
          </w:p>
        </w:tc>
      </w:tr>
    </w:tbl>
    <w:p w14:paraId="12B7B911" w14:textId="77777777" w:rsidR="00B20F20" w:rsidRDefault="00B20F20" w:rsidP="005649FE">
      <w:pPr>
        <w:pStyle w:val="Odstavec"/>
        <w:ind w:firstLine="0"/>
      </w:pP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8D5B6F" w:rsidRPr="00555F11" w14:paraId="6A6AF19E" w14:textId="77777777" w:rsidTr="006A21AC">
        <w:tc>
          <w:tcPr>
            <w:tcW w:w="8500" w:type="dxa"/>
            <w:gridSpan w:val="2"/>
          </w:tcPr>
          <w:p w14:paraId="34F65D6D" w14:textId="7B7D5E88" w:rsidR="008D5B6F" w:rsidRPr="00555F11" w:rsidRDefault="008D5B6F" w:rsidP="006A21AC">
            <w:pPr>
              <w:pStyle w:val="Titulek"/>
              <w:ind w:left="494" w:hanging="494"/>
              <w:jc w:val="center"/>
            </w:pPr>
            <w:r w:rsidRPr="008D5B6F">
              <w:rPr>
                <w:noProof/>
              </w:rPr>
              <w:drawing>
                <wp:inline distT="0" distB="0" distL="0" distR="0" wp14:anchorId="5E900073" wp14:editId="0F13890D">
                  <wp:extent cx="4747895" cy="2356485"/>
                  <wp:effectExtent l="0" t="0" r="0" b="0"/>
                  <wp:docPr id="29728037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7895" cy="2356485"/>
                          </a:xfrm>
                          <a:prstGeom prst="rect">
                            <a:avLst/>
                          </a:prstGeom>
                          <a:noFill/>
                          <a:ln>
                            <a:noFill/>
                          </a:ln>
                        </pic:spPr>
                      </pic:pic>
                    </a:graphicData>
                  </a:graphic>
                </wp:inline>
              </w:drawing>
            </w:r>
          </w:p>
        </w:tc>
      </w:tr>
      <w:tr w:rsidR="008D5B6F" w:rsidRPr="00555F11" w14:paraId="548B1356" w14:textId="77777777" w:rsidTr="006A21AC">
        <w:tc>
          <w:tcPr>
            <w:tcW w:w="1019" w:type="dxa"/>
          </w:tcPr>
          <w:p w14:paraId="23C41E21" w14:textId="77777777" w:rsidR="008D5B6F" w:rsidRPr="00B672A4" w:rsidRDefault="008D5B6F" w:rsidP="006A21AC">
            <w:pPr>
              <w:pStyle w:val="Titulek"/>
              <w:jc w:val="right"/>
              <w:rPr>
                <w:sz w:val="22"/>
                <w:szCs w:val="16"/>
              </w:rPr>
            </w:pPr>
            <w:r w:rsidRPr="00B672A4">
              <w:rPr>
                <w:sz w:val="22"/>
                <w:szCs w:val="16"/>
              </w:rPr>
              <w:lastRenderedPageBreak/>
              <w:t>Obrázek</w:t>
            </w:r>
          </w:p>
        </w:tc>
        <w:tc>
          <w:tcPr>
            <w:tcW w:w="7481" w:type="dxa"/>
          </w:tcPr>
          <w:p w14:paraId="35C4A8C3" w14:textId="47BAAC70" w:rsidR="008D5B6F" w:rsidRPr="00B672A4" w:rsidRDefault="006A21AC" w:rsidP="006A21AC">
            <w:pPr>
              <w:pStyle w:val="Titulek"/>
              <w:ind w:left="494" w:hanging="494"/>
              <w:rPr>
                <w:sz w:val="22"/>
                <w:szCs w:val="16"/>
              </w:rPr>
            </w:pPr>
            <w:r w:rsidRPr="00B672A4">
              <w:rPr>
                <w:sz w:val="22"/>
                <w:szCs w:val="16"/>
              </w:rPr>
              <w:fldChar w:fldCharType="begin"/>
            </w:r>
            <w:r w:rsidRPr="00B672A4">
              <w:rPr>
                <w:sz w:val="22"/>
                <w:szCs w:val="16"/>
              </w:rPr>
              <w:instrText xml:space="preserve"> STYLEREF 1 \s </w:instrText>
            </w:r>
            <w:r w:rsidRPr="00B672A4">
              <w:rPr>
                <w:sz w:val="22"/>
                <w:szCs w:val="16"/>
              </w:rPr>
              <w:fldChar w:fldCharType="separate"/>
            </w:r>
            <w:bookmarkStart w:id="14" w:name="_Toc152891101"/>
            <w:r w:rsidR="00A363EC">
              <w:rPr>
                <w:noProof/>
                <w:sz w:val="22"/>
                <w:szCs w:val="16"/>
              </w:rPr>
              <w:t>1</w:t>
            </w:r>
            <w:r w:rsidRPr="00B672A4">
              <w:rPr>
                <w:noProof/>
                <w:sz w:val="22"/>
                <w:szCs w:val="16"/>
              </w:rPr>
              <w:fldChar w:fldCharType="end"/>
            </w:r>
            <w:r w:rsidR="008D5B6F" w:rsidRPr="00B672A4">
              <w:rPr>
                <w:sz w:val="22"/>
                <w:szCs w:val="16"/>
              </w:rPr>
              <w:t>.</w:t>
            </w:r>
            <w:r w:rsidRPr="00B672A4">
              <w:rPr>
                <w:sz w:val="22"/>
                <w:szCs w:val="16"/>
              </w:rPr>
              <w:fldChar w:fldCharType="begin"/>
            </w:r>
            <w:r w:rsidRPr="00B672A4">
              <w:rPr>
                <w:sz w:val="22"/>
                <w:szCs w:val="16"/>
              </w:rPr>
              <w:instrText xml:space="preserve"> SEQ Obrázek \* ARABIC \s 1 </w:instrText>
            </w:r>
            <w:r w:rsidRPr="00B672A4">
              <w:rPr>
                <w:sz w:val="22"/>
                <w:szCs w:val="16"/>
              </w:rPr>
              <w:fldChar w:fldCharType="separate"/>
            </w:r>
            <w:r w:rsidR="00A363EC">
              <w:rPr>
                <w:noProof/>
                <w:sz w:val="22"/>
                <w:szCs w:val="16"/>
              </w:rPr>
              <w:t>2</w:t>
            </w:r>
            <w:r w:rsidRPr="00B672A4">
              <w:rPr>
                <w:noProof/>
                <w:sz w:val="22"/>
                <w:szCs w:val="16"/>
              </w:rPr>
              <w:fldChar w:fldCharType="end"/>
            </w:r>
            <w:r w:rsidR="008D5B6F" w:rsidRPr="00B672A4">
              <w:rPr>
                <w:sz w:val="22"/>
                <w:szCs w:val="16"/>
              </w:rPr>
              <w:tab/>
            </w:r>
            <w:r w:rsidR="00C77784" w:rsidRPr="00B672A4">
              <w:rPr>
                <w:sz w:val="22"/>
                <w:szCs w:val="16"/>
              </w:rPr>
              <w:t>Tabulka pravděpodobnosti přehrání jednotlivých buněk. Výsledná pravděpodobnost pro danou frekvenci je vždy rovna 100 %</w:t>
            </w:r>
            <w:r w:rsidR="004369C5" w:rsidRPr="00B672A4">
              <w:rPr>
                <w:sz w:val="22"/>
                <w:szCs w:val="16"/>
              </w:rPr>
              <w:t>. Zdroj:</w:t>
            </w:r>
            <w:r w:rsidR="00C77784" w:rsidRPr="00B672A4">
              <w:rPr>
                <w:sz w:val="22"/>
                <w:szCs w:val="16"/>
              </w:rPr>
              <w:t xml:space="preserve"> </w:t>
            </w:r>
            <w:r w:rsidR="00C77784" w:rsidRPr="00B672A4">
              <w:rPr>
                <w:sz w:val="22"/>
                <w:szCs w:val="16"/>
              </w:rPr>
              <w:fldChar w:fldCharType="begin"/>
            </w:r>
            <w:r w:rsidR="00C77784" w:rsidRPr="00B672A4">
              <w:rPr>
                <w:sz w:val="22"/>
                <w:szCs w:val="16"/>
              </w:rPr>
              <w:instrText xml:space="preserve"> REF _Ref150733760 \r \h </w:instrText>
            </w:r>
            <w:r w:rsidR="00B672A4">
              <w:rPr>
                <w:sz w:val="22"/>
                <w:szCs w:val="16"/>
              </w:rPr>
              <w:instrText xml:space="preserve"> \* MERGEFORMAT </w:instrText>
            </w:r>
            <w:r w:rsidR="00C77784" w:rsidRPr="00B672A4">
              <w:rPr>
                <w:sz w:val="22"/>
                <w:szCs w:val="16"/>
              </w:rPr>
            </w:r>
            <w:r w:rsidR="00C77784" w:rsidRPr="00B672A4">
              <w:rPr>
                <w:sz w:val="22"/>
                <w:szCs w:val="16"/>
              </w:rPr>
              <w:fldChar w:fldCharType="separate"/>
            </w:r>
            <w:r w:rsidR="00A363EC">
              <w:rPr>
                <w:sz w:val="22"/>
                <w:szCs w:val="16"/>
              </w:rPr>
              <w:t>[3]</w:t>
            </w:r>
            <w:bookmarkEnd w:id="14"/>
            <w:r w:rsidR="00C77784" w:rsidRPr="00B672A4">
              <w:rPr>
                <w:sz w:val="22"/>
                <w:szCs w:val="16"/>
              </w:rPr>
              <w:fldChar w:fldCharType="end"/>
            </w:r>
          </w:p>
        </w:tc>
      </w:tr>
    </w:tbl>
    <w:p w14:paraId="61E3D48C" w14:textId="77777777" w:rsidR="00D53FCA" w:rsidRDefault="00D53FCA" w:rsidP="00D53FCA">
      <w:pPr>
        <w:pStyle w:val="Odstavec"/>
        <w:ind w:firstLine="0"/>
      </w:pPr>
    </w:p>
    <w:p w14:paraId="251B0166" w14:textId="087A8580" w:rsidR="00D4326F" w:rsidRDefault="00A86C5E" w:rsidP="00997BD8">
      <w:pPr>
        <w:pStyle w:val="Prvnodstavec"/>
      </w:pPr>
      <w:r>
        <w:t>Celá</w:t>
      </w:r>
      <w:r w:rsidR="00BC7B71">
        <w:t xml:space="preserve"> metoda</w:t>
      </w:r>
      <w:r w:rsidR="0062300B">
        <w:t xml:space="preserve">, ačkoli její výsledek může působit značně nahodile a náhodně, </w:t>
      </w:r>
      <w:r w:rsidR="007F1675">
        <w:t xml:space="preserve">je </w:t>
      </w:r>
      <w:r w:rsidR="003D3770">
        <w:t>pevně předepsaná</w:t>
      </w:r>
      <w:r w:rsidR="00C44D6A">
        <w:t xml:space="preserve">. </w:t>
      </w:r>
      <w:r w:rsidR="00B658A4">
        <w:t>Pro její konstrukci j</w:t>
      </w:r>
      <w:r w:rsidR="003B4C03">
        <w:t xml:space="preserve">e využita teorie pravděpodobnosti, </w:t>
      </w:r>
      <w:r w:rsidR="003D3770">
        <w:t xml:space="preserve">z ní </w:t>
      </w:r>
      <w:r w:rsidR="00464884">
        <w:t>vycházející užití Markovových řetězců</w:t>
      </w:r>
      <w:r w:rsidR="00506E24">
        <w:t xml:space="preserve"> a </w:t>
      </w:r>
      <w:r w:rsidR="004A734F">
        <w:t>dalších stochastických jevů.</w:t>
      </w:r>
    </w:p>
    <w:p w14:paraId="3237D792" w14:textId="0CCF519C" w:rsidR="0016172F" w:rsidRDefault="00B01274" w:rsidP="0016172F">
      <w:pPr>
        <w:pStyle w:val="Nadpis3"/>
      </w:pPr>
      <w:bookmarkStart w:id="15" w:name="_Ref152450130"/>
      <w:bookmarkStart w:id="16" w:name="_Toc152891072"/>
      <w:r>
        <w:t>Metoda událostí (events)</w:t>
      </w:r>
      <w:bookmarkEnd w:id="15"/>
      <w:bookmarkEnd w:id="16"/>
    </w:p>
    <w:p w14:paraId="37199B51" w14:textId="517DF2B7" w:rsidR="0066287B" w:rsidRPr="00D204B7" w:rsidRDefault="00B369FC" w:rsidP="003C2968">
      <w:pPr>
        <w:pStyle w:val="Prvnodstavec"/>
        <w:rPr>
          <w:i/>
          <w:iCs/>
        </w:rPr>
      </w:pPr>
      <w:r>
        <w:t xml:space="preserve">Jejím autorem je </w:t>
      </w:r>
      <w:r w:rsidR="009C39F1">
        <w:t>americký hudební skladatel Curtis Roads</w:t>
      </w:r>
      <w:r w:rsidR="004243EE">
        <w:t xml:space="preserve"> </w:t>
      </w:r>
      <w:r w:rsidR="00DA1C90" w:rsidRPr="003C2968">
        <w:fldChar w:fldCharType="begin"/>
      </w:r>
      <w:r w:rsidR="00DA1C90" w:rsidRPr="003C2968">
        <w:instrText xml:space="preserve"> REF _Ref150809775 \r \h </w:instrText>
      </w:r>
      <w:r w:rsidR="003C2968">
        <w:instrText xml:space="preserve"> \* MERGEFORMAT </w:instrText>
      </w:r>
      <w:r w:rsidR="00DA1C90" w:rsidRPr="003C2968">
        <w:fldChar w:fldCharType="separate"/>
      </w:r>
      <w:r w:rsidR="00A363EC">
        <w:t>[4]</w:t>
      </w:r>
      <w:r w:rsidR="00DA1C90" w:rsidRPr="003C2968">
        <w:fldChar w:fldCharType="end"/>
      </w:r>
      <w:r w:rsidR="00DA1C90">
        <w:t>.</w:t>
      </w:r>
      <w:r w:rsidR="00DA1C90" w:rsidRPr="00B01274">
        <w:t xml:space="preserve"> </w:t>
      </w:r>
      <w:r w:rsidR="00EF5BD3">
        <w:t>Metoda rozděluje granul</w:t>
      </w:r>
      <w:r w:rsidR="003D3A3E">
        <w:t>e</w:t>
      </w:r>
      <w:r w:rsidR="002E21B7">
        <w:t xml:space="preserve"> podle více </w:t>
      </w:r>
      <w:r w:rsidR="00871101">
        <w:t xml:space="preserve">– až dvanácti – </w:t>
      </w:r>
      <w:r w:rsidR="002E21B7">
        <w:t>parametrů</w:t>
      </w:r>
      <w:r w:rsidR="00473CE7">
        <w:t xml:space="preserve"> převážně syntetických zvuků</w:t>
      </w:r>
      <w:r w:rsidR="002E21B7">
        <w:t>, jako j</w:t>
      </w:r>
      <w:r w:rsidR="00DA52C5">
        <w:t>sou</w:t>
      </w:r>
      <w:r w:rsidR="002E21B7">
        <w:t xml:space="preserve"> například</w:t>
      </w:r>
      <w:r w:rsidR="008D6CA7">
        <w:t xml:space="preserve"> počáteční tvar vlny, </w:t>
      </w:r>
      <w:r w:rsidR="004C51AB">
        <w:t xml:space="preserve">počáteční střední frekvence, </w:t>
      </w:r>
      <w:r w:rsidR="004A35C6">
        <w:t>šířka pásma a jeho strmost</w:t>
      </w:r>
      <w:r w:rsidR="00146F8E">
        <w:t xml:space="preserve"> nebo počáteční amplituda. </w:t>
      </w:r>
      <w:r w:rsidR="00496C49">
        <w:t>Útvary, do kterých se granul</w:t>
      </w:r>
      <w:r w:rsidR="00030753">
        <w:t>e</w:t>
      </w:r>
      <w:r w:rsidR="00496C49">
        <w:t xml:space="preserve"> organizují, se nazývají událostmi (events)</w:t>
      </w:r>
      <w:r w:rsidR="005710B0">
        <w:t xml:space="preserve">. </w:t>
      </w:r>
      <w:r w:rsidR="00F92C41">
        <w:t xml:space="preserve">Výsledné textury dosažené </w:t>
      </w:r>
      <w:r w:rsidR="00F171CC">
        <w:t>mícháním různých událostí s rozličnými parametry</w:t>
      </w:r>
      <w:r w:rsidR="000D1902">
        <w:t xml:space="preserve"> </w:t>
      </w:r>
      <w:r w:rsidR="00CA2504">
        <w:t xml:space="preserve">se nazývají </w:t>
      </w:r>
      <w:r w:rsidR="008B309E">
        <w:t xml:space="preserve">mraky (clouds) </w:t>
      </w:r>
      <w:r w:rsidR="00716735">
        <w:t>a přispívají k větší spektrální bohatosti vytvořeného zvuku.</w:t>
      </w:r>
    </w:p>
    <w:p w14:paraId="7190BDE6" w14:textId="58D224F4" w:rsidR="00F51EE8" w:rsidRPr="00F51EE8" w:rsidRDefault="00CD12CE" w:rsidP="003C2968">
      <w:pPr>
        <w:pStyle w:val="Odstavec"/>
        <w:rPr>
          <w:i/>
        </w:rPr>
      </w:pPr>
      <w:r>
        <w:t>Roads</w:t>
      </w:r>
      <w:r w:rsidR="00B00202">
        <w:t xml:space="preserve"> </w:t>
      </w:r>
      <w:r w:rsidR="00CC4F2A">
        <w:t xml:space="preserve">k tomuto tématu dodává, že </w:t>
      </w:r>
      <w:r w:rsidR="0021215A">
        <w:t xml:space="preserve">vítaným rozšířením samotné syntézy </w:t>
      </w:r>
      <w:r w:rsidR="00556AF6">
        <w:t>by mohlo být vytvoření takzvaných složených granulárních zvuků</w:t>
      </w:r>
      <w:r w:rsidR="00F20AA0">
        <w:t xml:space="preserve"> vzniklých </w:t>
      </w:r>
      <w:r w:rsidR="00300C42">
        <w:t>kombinací</w:t>
      </w:r>
      <w:r w:rsidR="00F20AA0">
        <w:t xml:space="preserve"> vln </w:t>
      </w:r>
      <w:r w:rsidR="00B37EF5">
        <w:t>syntetických s vlnami pocházejících ze sampl</w:t>
      </w:r>
      <w:r w:rsidR="00677D5D">
        <w:t>ů</w:t>
      </w:r>
      <w:r w:rsidR="00B37EF5">
        <w:t xml:space="preserve"> živých nástrojů.</w:t>
      </w:r>
      <w:r w:rsidR="0066287B">
        <w:t xml:space="preserve"> Dále</w:t>
      </w:r>
      <w:r w:rsidR="00F61A4A">
        <w:t xml:space="preserve"> popisuje princip podobný </w:t>
      </w:r>
      <w:r w:rsidR="00DB0801">
        <w:t>FM</w:t>
      </w:r>
      <w:r w:rsidR="00F61A4A">
        <w:t xml:space="preserve"> syntéze, </w:t>
      </w:r>
      <w:r w:rsidR="00907AC3">
        <w:t>systém analýzy</w:t>
      </w:r>
      <w:r w:rsidR="00F3402B">
        <w:t xml:space="preserve">/syntézy. </w:t>
      </w:r>
      <w:r w:rsidR="007F3EB6">
        <w:t>Te</w:t>
      </w:r>
      <w:r w:rsidR="00861093">
        <w:t xml:space="preserve">n </w:t>
      </w:r>
      <w:r w:rsidR="002E0649">
        <w:t>ze</w:t>
      </w:r>
      <w:r w:rsidR="007F3EB6">
        <w:t xml:space="preserve"> samplovan</w:t>
      </w:r>
      <w:r w:rsidR="002E0649">
        <w:t>ého</w:t>
      </w:r>
      <w:r w:rsidR="007F3EB6">
        <w:t xml:space="preserve"> živ</w:t>
      </w:r>
      <w:r w:rsidR="002E0649">
        <w:t>ého</w:t>
      </w:r>
      <w:r w:rsidR="007F3EB6">
        <w:t xml:space="preserve"> nástroj</w:t>
      </w:r>
      <w:r w:rsidR="002E0649">
        <w:t>e</w:t>
      </w:r>
      <w:r w:rsidR="007F3EB6">
        <w:t xml:space="preserve"> </w:t>
      </w:r>
      <w:r w:rsidR="002E0649">
        <w:t>generuje</w:t>
      </w:r>
      <w:r w:rsidR="007F3EB6">
        <w:t xml:space="preserve"> sadu „prováděcích funkcí“</w:t>
      </w:r>
      <w:r w:rsidR="00C82DD7">
        <w:t xml:space="preserve">, které při následné syntéze </w:t>
      </w:r>
      <w:r w:rsidR="00732CA5">
        <w:t xml:space="preserve">ovlivňují tvar vlny </w:t>
      </w:r>
      <w:r w:rsidR="00861093">
        <w:t xml:space="preserve">k co nejvěrnějšímu napodobení </w:t>
      </w:r>
      <w:r w:rsidR="006B35A0">
        <w:t>původního zvuku.</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9C56C0" w:rsidRPr="00555F11" w14:paraId="6D41F1A9" w14:textId="77777777" w:rsidTr="006A21AC">
        <w:tc>
          <w:tcPr>
            <w:tcW w:w="8500" w:type="dxa"/>
            <w:gridSpan w:val="2"/>
          </w:tcPr>
          <w:p w14:paraId="470A328C" w14:textId="685F382D" w:rsidR="009C56C0" w:rsidRPr="00555F11" w:rsidRDefault="00F64E75" w:rsidP="006A21AC">
            <w:pPr>
              <w:pStyle w:val="Titulek"/>
              <w:ind w:left="494" w:hanging="494"/>
              <w:jc w:val="center"/>
            </w:pPr>
            <w:r>
              <w:rPr>
                <w:noProof/>
              </w:rPr>
              <w:drawing>
                <wp:inline distT="0" distB="0" distL="0" distR="0" wp14:anchorId="43EE209B" wp14:editId="43384B04">
                  <wp:extent cx="5240020" cy="2924810"/>
                  <wp:effectExtent l="0" t="0" r="0" b="0"/>
                  <wp:docPr id="57763909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0020" cy="2924810"/>
                          </a:xfrm>
                          <a:prstGeom prst="rect">
                            <a:avLst/>
                          </a:prstGeom>
                          <a:noFill/>
                          <a:ln>
                            <a:noFill/>
                          </a:ln>
                        </pic:spPr>
                      </pic:pic>
                    </a:graphicData>
                  </a:graphic>
                </wp:inline>
              </w:drawing>
            </w:r>
          </w:p>
        </w:tc>
      </w:tr>
      <w:tr w:rsidR="009C56C0" w:rsidRPr="00555F11" w14:paraId="1B1D89D1" w14:textId="77777777" w:rsidTr="006A21AC">
        <w:tc>
          <w:tcPr>
            <w:tcW w:w="1019" w:type="dxa"/>
          </w:tcPr>
          <w:p w14:paraId="15E0C134" w14:textId="77777777" w:rsidR="009C56C0" w:rsidRDefault="009C56C0" w:rsidP="006A21AC">
            <w:pPr>
              <w:pStyle w:val="Titulek"/>
              <w:jc w:val="right"/>
            </w:pPr>
            <w:r>
              <w:t>Obrázek</w:t>
            </w:r>
          </w:p>
        </w:tc>
        <w:tc>
          <w:tcPr>
            <w:tcW w:w="7481" w:type="dxa"/>
          </w:tcPr>
          <w:p w14:paraId="6A60B570" w14:textId="3B0BB456" w:rsidR="009C56C0" w:rsidRPr="00555F11" w:rsidRDefault="00000000" w:rsidP="006A21AC">
            <w:pPr>
              <w:pStyle w:val="Titulek"/>
              <w:ind w:left="494" w:hanging="494"/>
            </w:pPr>
            <w:fldSimple w:instr=" STYLEREF 1 \s ">
              <w:bookmarkStart w:id="17" w:name="_Toc152891102"/>
              <w:r w:rsidR="00A363EC">
                <w:rPr>
                  <w:noProof/>
                </w:rPr>
                <w:t>1</w:t>
              </w:r>
            </w:fldSimple>
            <w:r w:rsidR="009C56C0" w:rsidRPr="00555F11">
              <w:t>.</w:t>
            </w:r>
            <w:fldSimple w:instr=" SEQ Obrázek \* ARABIC \s 1 ">
              <w:r w:rsidR="00A363EC">
                <w:rPr>
                  <w:noProof/>
                </w:rPr>
                <w:t>3</w:t>
              </w:r>
            </w:fldSimple>
            <w:r w:rsidR="009C56C0">
              <w:tab/>
            </w:r>
            <w:r w:rsidR="00F64E75">
              <w:t>Vizualizace několika oblaků (clouds) v čase. Jednotlivé body reprezentují zrna rozložená ve frekvenční a časové ose</w:t>
            </w:r>
            <w:r w:rsidR="001E3381">
              <w:t>. Zdroj:</w:t>
            </w:r>
            <w:r w:rsidR="00F64E75">
              <w:t xml:space="preserve"> </w:t>
            </w:r>
            <w:r w:rsidR="00E25C68">
              <w:fldChar w:fldCharType="begin"/>
            </w:r>
            <w:r w:rsidR="00E25C68">
              <w:instrText xml:space="preserve"> REF _Ref152370641 \r \h </w:instrText>
            </w:r>
            <w:r w:rsidR="00E25C68">
              <w:fldChar w:fldCharType="separate"/>
            </w:r>
            <w:r w:rsidR="00A363EC">
              <w:t>[5]</w:t>
            </w:r>
            <w:bookmarkEnd w:id="17"/>
            <w:r w:rsidR="00E25C68">
              <w:fldChar w:fldCharType="end"/>
            </w:r>
          </w:p>
        </w:tc>
      </w:tr>
    </w:tbl>
    <w:p w14:paraId="08B66EFD" w14:textId="77777777" w:rsidR="00AF29E2" w:rsidRDefault="00AF29E2" w:rsidP="00FB7087">
      <w:pPr>
        <w:pStyle w:val="Odstavec"/>
        <w:ind w:firstLine="0"/>
      </w:pPr>
    </w:p>
    <w:p w14:paraId="11EC7472" w14:textId="71441224" w:rsidR="00B258F6" w:rsidRPr="00B258F6" w:rsidRDefault="0036451F" w:rsidP="00F64E75">
      <w:pPr>
        <w:pStyle w:val="Odstavec"/>
        <w:ind w:firstLine="0"/>
      </w:pPr>
      <w:r>
        <w:lastRenderedPageBreak/>
        <w:t xml:space="preserve">Granulární syntezátory existují v zásadě ve dvou provedeních. </w:t>
      </w:r>
      <w:r w:rsidR="005045ED">
        <w:t xml:space="preserve">Prvním z nich je tzv. granulizér, </w:t>
      </w:r>
      <w:r w:rsidR="006B1D00">
        <w:t xml:space="preserve">tedy svého druhu efekt, </w:t>
      </w:r>
      <w:r w:rsidR="00EC7148">
        <w:t>který pouze vstupní zvukový soubor rozdělí</w:t>
      </w:r>
      <w:r w:rsidR="00E878DD">
        <w:t xml:space="preserve"> na jednotlivá zrnka, případně upraví jejich parametry podle dat zadaných uživatelem, a následně je podle zvoleného algoritmu</w:t>
      </w:r>
      <w:r w:rsidR="006A5A20">
        <w:t xml:space="preserve"> skládá za sebe a vytváří tím umělý zvuk.</w:t>
      </w:r>
      <w:r w:rsidR="00C96689">
        <w:t xml:space="preserve"> Možnost ovládání výšky tónu je zde omezená </w:t>
      </w:r>
      <w:r w:rsidR="00C2236E">
        <w:t>a dá se provádět například změnou rychlosti přehrávání nebo změnou hustoty zrn.</w:t>
      </w:r>
      <w:r w:rsidR="00982D08">
        <w:t xml:space="preserve"> Druhým z nich </w:t>
      </w:r>
      <w:r w:rsidR="007E1322">
        <w:t xml:space="preserve">je plnohodnotný </w:t>
      </w:r>
      <w:r w:rsidR="00F5518B">
        <w:t xml:space="preserve">granulární </w:t>
      </w:r>
      <w:r w:rsidR="007E1322">
        <w:t>syntezátor</w:t>
      </w:r>
      <w:r w:rsidR="00F5518B">
        <w:t>, který</w:t>
      </w:r>
      <w:r w:rsidR="0043201E">
        <w:t xml:space="preserve"> zrna granulizérem vytvořená a seřazená dokáže přehrávat ve výšce určené uživatelem pomocí klaviatury.</w:t>
      </w:r>
      <w:r w:rsidR="00B258F6">
        <w:t xml:space="preserve"> </w:t>
      </w:r>
    </w:p>
    <w:p w14:paraId="08450835" w14:textId="3CBFFFD0" w:rsidR="00F96216" w:rsidRPr="00D713CC" w:rsidRDefault="00B258F6" w:rsidP="00F96216">
      <w:pPr>
        <w:pStyle w:val="Nadpis2"/>
      </w:pPr>
      <w:bookmarkStart w:id="18" w:name="_Ref152450211"/>
      <w:bookmarkStart w:id="19" w:name="_Toc152891073"/>
      <w:r>
        <w:t>Historie</w:t>
      </w:r>
      <w:bookmarkEnd w:id="18"/>
      <w:bookmarkEnd w:id="19"/>
    </w:p>
    <w:p w14:paraId="340824F3" w14:textId="0FA62A29" w:rsidR="00B258F6" w:rsidRDefault="00B258F6" w:rsidP="00EF2071">
      <w:pPr>
        <w:pStyle w:val="Prvnodstavec"/>
        <w:rPr>
          <w:i/>
          <w:iCs/>
        </w:rPr>
      </w:pPr>
      <w:bookmarkStart w:id="20" w:name="_Toc443573189"/>
      <w:bookmarkStart w:id="21" w:name="_Toc215678059"/>
      <w:bookmarkStart w:id="22" w:name="_Toc56549756"/>
      <w:r>
        <w:t>Počátky myšlenky tvorby zvuku způsobem podobným granulární syntéze sahají do 17. století. Tehdy byla novověkým nizozemským atomistou Isaacem Beeckmanem do jeho deníku zapsána poznámka</w:t>
      </w:r>
      <w:r w:rsidR="00926F74">
        <w:t xml:space="preserve"> –</w:t>
      </w:r>
      <w:r>
        <w:t xml:space="preserve"> teze o </w:t>
      </w:r>
      <w:r w:rsidR="00490DD5" w:rsidRPr="00EF2071">
        <w:t>částicové podstatě</w:t>
      </w:r>
      <w:r w:rsidRPr="00EF2071">
        <w:t xml:space="preserve"> zvuku. </w:t>
      </w:r>
      <w:r w:rsidR="00D84E79" w:rsidRPr="00EF2071">
        <w:t xml:space="preserve">Podle této teze </w:t>
      </w:r>
      <w:r w:rsidR="00232EA7" w:rsidRPr="00EF2071">
        <w:t>kmitající zdroj zvuk</w:t>
      </w:r>
      <w:r w:rsidR="007D130A" w:rsidRPr="00EF2071">
        <w:t xml:space="preserve">u </w:t>
      </w:r>
      <w:r w:rsidR="00490DD5" w:rsidRPr="00EF2071">
        <w:t xml:space="preserve">dělí okolní vzduch na zvukové </w:t>
      </w:r>
      <w:r w:rsidR="00383A1C" w:rsidRPr="00EF2071">
        <w:t>částice</w:t>
      </w:r>
      <w:r w:rsidR="00EB1A35" w:rsidRPr="00EF2071">
        <w:t>, tzv. globuly</w:t>
      </w:r>
      <w:r w:rsidR="00DA3F23" w:rsidRPr="00EF2071">
        <w:t>, šířící se ve všech směrech</w:t>
      </w:r>
      <w:r w:rsidR="00B36B12" w:rsidRPr="00EF2071">
        <w:t xml:space="preserve"> od zdroje</w:t>
      </w:r>
      <w:r w:rsidR="00EB1A35" w:rsidRPr="00EF2071">
        <w:t xml:space="preserve"> </w:t>
      </w:r>
      <w:r w:rsidR="003851C8" w:rsidRPr="00EF2071">
        <w:fldChar w:fldCharType="begin"/>
      </w:r>
      <w:r w:rsidR="003851C8" w:rsidRPr="00EF2071">
        <w:instrText xml:space="preserve"> REF _Ref152449031 \r \h </w:instrText>
      </w:r>
      <w:r w:rsidR="00EF2071">
        <w:instrText xml:space="preserve"> \* MERGEFORMAT </w:instrText>
      </w:r>
      <w:r w:rsidR="003851C8" w:rsidRPr="00EF2071">
        <w:fldChar w:fldCharType="separate"/>
      </w:r>
      <w:r w:rsidR="00A363EC">
        <w:t>[6]</w:t>
      </w:r>
      <w:r w:rsidR="003851C8" w:rsidRPr="00EF2071">
        <w:fldChar w:fldCharType="end"/>
      </w:r>
      <w:r w:rsidRPr="00EF2071">
        <w:t>.</w:t>
      </w:r>
      <w:r w:rsidR="008F175F" w:rsidRPr="00EF2071">
        <w:t xml:space="preserve"> </w:t>
      </w:r>
      <w:r w:rsidR="00DE6094" w:rsidRPr="00EF2071">
        <w:t xml:space="preserve">Jakkoliv tento způsob uvažování o šíření zvuku může dnes </w:t>
      </w:r>
      <w:r w:rsidR="00010E16">
        <w:t>působit</w:t>
      </w:r>
      <w:r w:rsidR="00DE6094" w:rsidRPr="00EF2071">
        <w:t xml:space="preserve"> </w:t>
      </w:r>
      <w:r w:rsidR="00AA0277">
        <w:t>nepřesně</w:t>
      </w:r>
      <w:r w:rsidR="002342B1">
        <w:t xml:space="preserve"> (k žádnému přesunu částic na velkou vzdálenost nedochází</w:t>
      </w:r>
      <w:r w:rsidR="009E28FE">
        <w:t>, pouze ke kmitání a přenosu energie pomocí vlnění)</w:t>
      </w:r>
      <w:r w:rsidR="00DE6094" w:rsidRPr="00EF2071">
        <w:t>, právě v této poznámce můžeme spatřovat pohled na zvuk</w:t>
      </w:r>
      <w:r w:rsidR="008F2386" w:rsidRPr="00EF2071">
        <w:t xml:space="preserve"> ve velmi krátkých časových intervalech</w:t>
      </w:r>
      <w:r w:rsidR="00341A68" w:rsidRPr="00EF2071">
        <w:t>, což je</w:t>
      </w:r>
      <w:r w:rsidR="00393BA2" w:rsidRPr="00EF2071">
        <w:t xml:space="preserve"> ve větším měřítku doménou </w:t>
      </w:r>
      <w:r w:rsidR="00607B7F" w:rsidRPr="00EF2071">
        <w:t xml:space="preserve">spíše </w:t>
      </w:r>
      <w:r w:rsidR="00E8653B" w:rsidRPr="00EF2071">
        <w:t>fyziků minulého století</w:t>
      </w:r>
      <w:r w:rsidR="0008252D" w:rsidRPr="00EF2071">
        <w:t>.</w:t>
      </w:r>
    </w:p>
    <w:p w14:paraId="4C373B5F" w14:textId="3336B621" w:rsidR="00D44BEC" w:rsidRDefault="000B5EAC" w:rsidP="00EF2071">
      <w:pPr>
        <w:pStyle w:val="Odstavec"/>
      </w:pPr>
      <w:r w:rsidRPr="000B5EAC">
        <w:t>První sk</w:t>
      </w:r>
      <w:r>
        <w:t xml:space="preserve">utečné pokusy o </w:t>
      </w:r>
      <w:r w:rsidR="00E22F4E">
        <w:t>zvukovou granulární syntézu</w:t>
      </w:r>
      <w:r w:rsidR="004E5518">
        <w:t xml:space="preserve"> se objevují v</w:t>
      </w:r>
      <w:r w:rsidR="00375301">
        <w:t xml:space="preserve"> 50</w:t>
      </w:r>
      <w:r w:rsidR="004E5518">
        <w:t>. letech 20. století</w:t>
      </w:r>
      <w:r w:rsidR="001F740A">
        <w:t xml:space="preserve"> u již zmiňovaného řeckého skladatele a architekta, jenž většinu tvůrčího života prožil ve Francii, </w:t>
      </w:r>
      <w:r w:rsidR="001F740A" w:rsidRPr="00ED4922">
        <w:t>Iannise Xenakise</w:t>
      </w:r>
      <w:r w:rsidR="00127D8C">
        <w:t xml:space="preserve"> (1922–2001)</w:t>
      </w:r>
      <w:r w:rsidR="004E5518">
        <w:t>.</w:t>
      </w:r>
      <w:r w:rsidR="00180BFF">
        <w:t xml:space="preserve"> </w:t>
      </w:r>
      <w:r w:rsidR="00642813">
        <w:t>Jeho architektonická práce na pavilonu firmy Phillips pro světovou výstavu v</w:t>
      </w:r>
      <w:r w:rsidR="004A021F">
        <w:t> </w:t>
      </w:r>
      <w:r w:rsidR="00642813">
        <w:t xml:space="preserve">Bruselu se nesla v těsném spojení </w:t>
      </w:r>
      <w:r w:rsidR="003D7542">
        <w:t xml:space="preserve">s hudebním uvažováním a </w:t>
      </w:r>
      <w:r w:rsidR="008A2D34">
        <w:t>jeho koncepcí meta-art</w:t>
      </w:r>
      <w:r w:rsidR="00412F11">
        <w:t>u</w:t>
      </w:r>
      <w:r w:rsidR="008A2D34">
        <w:t>, tedy myšlenky, že každé umění lze pomocí</w:t>
      </w:r>
      <w:r w:rsidR="00AA5C96">
        <w:t xml:space="preserve"> </w:t>
      </w:r>
      <w:r w:rsidR="008A2D34">
        <w:t>matemati</w:t>
      </w:r>
      <w:r w:rsidR="00864179">
        <w:t>ckých</w:t>
      </w:r>
      <w:r w:rsidR="008E757A">
        <w:t xml:space="preserve"> </w:t>
      </w:r>
      <w:r w:rsidR="00864179">
        <w:t>operací</w:t>
      </w:r>
      <w:r w:rsidR="008E757A">
        <w:t xml:space="preserve"> </w:t>
      </w:r>
      <w:r w:rsidR="00864179">
        <w:t>převést</w:t>
      </w:r>
      <w:r w:rsidR="008E757A">
        <w:t xml:space="preserve"> </w:t>
      </w:r>
      <w:r w:rsidR="001759EE">
        <w:t>na</w:t>
      </w:r>
      <w:r w:rsidR="008E757A">
        <w:t xml:space="preserve"> </w:t>
      </w:r>
      <w:r w:rsidR="005D3BED">
        <w:t>jinou</w:t>
      </w:r>
      <w:r w:rsidR="008E757A">
        <w:t xml:space="preserve"> </w:t>
      </w:r>
      <w:r w:rsidR="001759EE">
        <w:t>formu</w:t>
      </w:r>
      <w:r w:rsidR="00A96804">
        <w:t xml:space="preserve"> </w:t>
      </w:r>
      <w:r w:rsidR="00CB159B">
        <w:rPr>
          <w:color w:val="FF0000"/>
        </w:rPr>
        <w:fldChar w:fldCharType="begin"/>
      </w:r>
      <w:r w:rsidR="00CB159B">
        <w:instrText xml:space="preserve"> REF _Ref150733760 \r \h </w:instrText>
      </w:r>
      <w:r w:rsidR="00CB159B">
        <w:rPr>
          <w:color w:val="FF0000"/>
        </w:rPr>
      </w:r>
      <w:r w:rsidR="00CB159B">
        <w:rPr>
          <w:color w:val="FF0000"/>
        </w:rPr>
        <w:fldChar w:fldCharType="separate"/>
      </w:r>
      <w:r w:rsidR="00A363EC">
        <w:t>[3]</w:t>
      </w:r>
      <w:r w:rsidR="00CB159B">
        <w:rPr>
          <w:color w:val="FF0000"/>
        </w:rPr>
        <w:fldChar w:fldCharType="end"/>
      </w:r>
      <w:r w:rsidR="00AF3AD0">
        <w:t xml:space="preserve">. </w:t>
      </w:r>
      <w:r w:rsidR="001937F7">
        <w:t>Ve své zralé tvůrčí fázi</w:t>
      </w:r>
      <w:r w:rsidR="003E24E9">
        <w:t xml:space="preserve"> </w:t>
      </w:r>
      <w:r w:rsidR="00A00478">
        <w:t>komponuje</w:t>
      </w:r>
      <w:r w:rsidR="003E24E9">
        <w:t xml:space="preserve"> </w:t>
      </w:r>
      <w:r w:rsidR="008F3BC7">
        <w:t>mimo jiné</w:t>
      </w:r>
      <w:r w:rsidR="008C2418">
        <w:t xml:space="preserve"> </w:t>
      </w:r>
      <w:r w:rsidR="008243E4">
        <w:t>s</w:t>
      </w:r>
      <w:r w:rsidR="001D77B4">
        <w:t> </w:t>
      </w:r>
      <w:r w:rsidR="008243E4">
        <w:t>využitím</w:t>
      </w:r>
      <w:r w:rsidR="001D77B4">
        <w:t xml:space="preserve"> pouze</w:t>
      </w:r>
      <w:r w:rsidR="008243E4">
        <w:t xml:space="preserve"> </w:t>
      </w:r>
      <w:r w:rsidR="008C2418">
        <w:t>elektronick</w:t>
      </w:r>
      <w:r w:rsidR="008243E4">
        <w:t>ých</w:t>
      </w:r>
      <w:r w:rsidR="008C2418">
        <w:t xml:space="preserve"> nástroj</w:t>
      </w:r>
      <w:r w:rsidR="008243E4">
        <w:t>ů</w:t>
      </w:r>
      <w:r w:rsidR="008C2418">
        <w:t xml:space="preserve"> </w:t>
      </w:r>
      <w:r w:rsidR="00701A94">
        <w:t>a artificiální</w:t>
      </w:r>
      <w:r w:rsidR="008243E4">
        <w:t>ch</w:t>
      </w:r>
      <w:r w:rsidR="00701A94">
        <w:t xml:space="preserve"> (=člověkem upraven</w:t>
      </w:r>
      <w:r w:rsidR="008243E4">
        <w:t>ých</w:t>
      </w:r>
      <w:r w:rsidR="00701A94">
        <w:t>) zvuk</w:t>
      </w:r>
      <w:r w:rsidR="008243E4">
        <w:t>ů</w:t>
      </w:r>
      <w:r w:rsidR="006B0441">
        <w:t>.</w:t>
      </w:r>
      <w:r w:rsidR="005844A8">
        <w:t xml:space="preserve"> </w:t>
      </w:r>
      <w:r w:rsidR="00610D55">
        <w:t>Granulárn</w:t>
      </w:r>
      <w:r w:rsidR="00E20FE0">
        <w:t xml:space="preserve">í syntézu obsahují například jeho skladby </w:t>
      </w:r>
      <w:r w:rsidR="00E615C5">
        <w:t>Bohor (1962) nebo Persepolis (1972).</w:t>
      </w:r>
      <w:r w:rsidR="008E5E72">
        <w:t xml:space="preserve"> </w:t>
      </w:r>
      <w:r w:rsidR="001E1D1C">
        <w:t>Jeho přístup k</w:t>
      </w:r>
      <w:r w:rsidR="00C620E1">
        <w:t>e granulární syntéze</w:t>
      </w:r>
      <w:r w:rsidR="001E1D1C">
        <w:t xml:space="preserve"> je popsán detailněji v kapitole </w:t>
      </w:r>
      <w:r w:rsidR="002D17DF">
        <w:fldChar w:fldCharType="begin"/>
      </w:r>
      <w:r w:rsidR="002D17DF">
        <w:instrText xml:space="preserve"> REF _Ref152750299 \r \h </w:instrText>
      </w:r>
      <w:r w:rsidR="002D17DF">
        <w:fldChar w:fldCharType="separate"/>
      </w:r>
      <w:r w:rsidR="00A363EC">
        <w:t>1.1.1</w:t>
      </w:r>
      <w:r w:rsidR="002D17DF">
        <w:fldChar w:fldCharType="end"/>
      </w:r>
      <w:r w:rsidR="001E1D1C">
        <w:t>.</w:t>
      </w:r>
    </w:p>
    <w:p w14:paraId="7BF78C14" w14:textId="781B4711" w:rsidR="00155C78" w:rsidRDefault="00EE2DDE" w:rsidP="00EF2071">
      <w:pPr>
        <w:pStyle w:val="Odstavec"/>
      </w:pPr>
      <w:r>
        <w:t xml:space="preserve">Dalším průkopníkem </w:t>
      </w:r>
      <w:r w:rsidR="00320D48">
        <w:t xml:space="preserve">v oblasti granulární syntézy </w:t>
      </w:r>
      <w:r w:rsidR="00127D8C">
        <w:t xml:space="preserve">se stal </w:t>
      </w:r>
      <w:r w:rsidR="00F1156C">
        <w:t xml:space="preserve">americký skladatel a programátor </w:t>
      </w:r>
      <w:r w:rsidR="00127D8C">
        <w:t>Curtis Roads</w:t>
      </w:r>
      <w:r w:rsidR="00DA66B2">
        <w:t xml:space="preserve"> (*1951)</w:t>
      </w:r>
      <w:r w:rsidR="00F1156C">
        <w:t>.</w:t>
      </w:r>
      <w:r w:rsidR="00C2149C">
        <w:t xml:space="preserve"> Jeho skladatelské dílo se zejména specializuje </w:t>
      </w:r>
      <w:r w:rsidR="00E92C68">
        <w:t>na hudbu tvořenou s pomocí počítačů</w:t>
      </w:r>
      <w:r w:rsidR="008D1AB0">
        <w:t xml:space="preserve">, </w:t>
      </w:r>
      <w:r w:rsidR="006622D3">
        <w:t>granulární a pulsarovou syntézu.</w:t>
      </w:r>
      <w:r w:rsidR="008628BC">
        <w:t xml:space="preserve"> </w:t>
      </w:r>
      <w:r w:rsidR="00C65725">
        <w:t xml:space="preserve">Ve své knize Microsound (2001) </w:t>
      </w:r>
      <w:r w:rsidR="006D18F0">
        <w:t>popisuje různé typy obálek aplikované na jednotlivá zrnka</w:t>
      </w:r>
      <w:r w:rsidR="00AA7167">
        <w:t xml:space="preserve"> pro odstranění artefaktů vzniklých náhlými přechody úrovní hlasitostí mezi jednotlivými </w:t>
      </w:r>
      <w:r w:rsidR="003A7AE0">
        <w:t>grainy</w:t>
      </w:r>
      <w:r w:rsidR="00B8437F">
        <w:t xml:space="preserve"> </w:t>
      </w:r>
      <w:r w:rsidR="00B37FC0">
        <w:rPr>
          <w:color w:val="FF0000"/>
        </w:rPr>
        <w:fldChar w:fldCharType="begin"/>
      </w:r>
      <w:r w:rsidR="00B37FC0">
        <w:instrText xml:space="preserve"> REF _Ref152439072 \r \h </w:instrText>
      </w:r>
      <w:r w:rsidR="00B37FC0">
        <w:rPr>
          <w:color w:val="FF0000"/>
        </w:rPr>
      </w:r>
      <w:r w:rsidR="00B37FC0">
        <w:rPr>
          <w:color w:val="FF0000"/>
        </w:rPr>
        <w:fldChar w:fldCharType="separate"/>
      </w:r>
      <w:r w:rsidR="00A363EC">
        <w:t>[7]</w:t>
      </w:r>
      <w:r w:rsidR="00B37FC0">
        <w:rPr>
          <w:color w:val="FF0000"/>
        </w:rPr>
        <w:fldChar w:fldCharType="end"/>
      </w:r>
      <w:r w:rsidR="003A7AE0">
        <w:t xml:space="preserve">. </w:t>
      </w:r>
      <w:r w:rsidR="00AB2AD1">
        <w:t>Z tohoto pohledu rozlišuje Gaussovu, kvazi–Gaussovu, lichoběžníkovou, trojúhelníkovou, sinus cardinalis a exponenciálně rostoucí nebo klesající obálku.</w:t>
      </w:r>
      <w:r w:rsidR="00364C00">
        <w:t xml:space="preserve"> Dále se zaměřuje na technologii generování zrn, jejich řazení a organizaci</w:t>
      </w:r>
      <w:r w:rsidR="007E3092">
        <w:t xml:space="preserve"> a tvorbu složitějších </w:t>
      </w:r>
      <w:r w:rsidR="006F14FE">
        <w:t>struktur, tzv. mraků (clouds).</w:t>
      </w:r>
    </w:p>
    <w:p w14:paraId="2828AD56" w14:textId="2528DAF9" w:rsidR="00E37039" w:rsidRDefault="00E37039" w:rsidP="00EF2071">
      <w:pPr>
        <w:pStyle w:val="Odstavec"/>
      </w:pPr>
      <w:r>
        <w:t>Roadsovi patří i významné prvenství</w:t>
      </w:r>
      <w:r w:rsidR="008372CD">
        <w:t>, po setkání s Iannisem Xenakisem</w:t>
      </w:r>
      <w:r w:rsidR="004C4CE5">
        <w:t xml:space="preserve"> počátkem 70. let 20. století</w:t>
      </w:r>
      <w:r w:rsidR="008372CD">
        <w:t xml:space="preserve"> </w:t>
      </w:r>
      <w:r w:rsidR="00C7052A">
        <w:t xml:space="preserve">zahájil své experimenty s prováděním granulární syntézy s využitím </w:t>
      </w:r>
      <w:r w:rsidR="00C7052A">
        <w:lastRenderedPageBreak/>
        <w:t xml:space="preserve">vstupního zvukového signálu v digitální </w:t>
      </w:r>
      <w:r w:rsidR="008B46C1">
        <w:t>formě</w:t>
      </w:r>
      <w:r w:rsidR="00A877D9">
        <w:t xml:space="preserve"> </w:t>
      </w:r>
      <w:r w:rsidR="0061100C">
        <w:fldChar w:fldCharType="begin"/>
      </w:r>
      <w:r w:rsidR="0061100C">
        <w:instrText xml:space="preserve"> REF _Ref152439072 \r \h </w:instrText>
      </w:r>
      <w:r w:rsidR="0061100C">
        <w:fldChar w:fldCharType="separate"/>
      </w:r>
      <w:r w:rsidR="00A363EC">
        <w:t>[7]</w:t>
      </w:r>
      <w:r w:rsidR="0061100C">
        <w:fldChar w:fldCharType="end"/>
      </w:r>
      <w:r w:rsidR="00C7052A">
        <w:t xml:space="preserve">. </w:t>
      </w:r>
      <w:r w:rsidR="0096273F">
        <w:t>Právě použitím počítače</w:t>
      </w:r>
      <w:r w:rsidR="001D33C0">
        <w:t xml:space="preserve"> přiblížil granulární syntézu</w:t>
      </w:r>
      <w:r w:rsidR="00A83093">
        <w:t xml:space="preserve"> o poznání</w:t>
      </w:r>
      <w:r w:rsidR="001D33C0">
        <w:t xml:space="preserve"> blíže dnešní podobě</w:t>
      </w:r>
      <w:r w:rsidR="00A83093">
        <w:t>.</w:t>
      </w:r>
      <w:r w:rsidR="00343D04">
        <w:t xml:space="preserve"> </w:t>
      </w:r>
      <w:r w:rsidR="00732CAB">
        <w:t>Jeho další přínos spočívá ve zkoumání</w:t>
      </w:r>
      <w:r w:rsidR="00EB714A">
        <w:t xml:space="preserve">, </w:t>
      </w:r>
      <w:r w:rsidR="00732CAB">
        <w:t>popisu, třídění</w:t>
      </w:r>
      <w:r w:rsidR="00081C0D">
        <w:t>, vytváření pojmů</w:t>
      </w:r>
      <w:r w:rsidR="00EB714A">
        <w:t xml:space="preserve"> a vývoji dalšího software sloužícího k provádění </w:t>
      </w:r>
      <w:r w:rsidR="007A2064">
        <w:t>granulární syntézy.</w:t>
      </w:r>
      <w:r w:rsidR="003C3926">
        <w:t xml:space="preserve"> Za důležit</w:t>
      </w:r>
      <w:r w:rsidR="00520FE9">
        <w:t>ou</w:t>
      </w:r>
      <w:r w:rsidR="003C3926">
        <w:t xml:space="preserve"> lze také považovat jeho práci v rámci </w:t>
      </w:r>
      <w:r w:rsidR="00520FE9">
        <w:t xml:space="preserve">vzdělávání dalších výzkumníků </w:t>
      </w:r>
      <w:r w:rsidR="00EE4EA7">
        <w:t>microsoundu</w:t>
      </w:r>
      <w:r w:rsidR="000F5D99">
        <w:t xml:space="preserve"> – tedy oboru, jenž se zabývá</w:t>
      </w:r>
      <w:r w:rsidR="00652567">
        <w:t xml:space="preserve"> zvuky </w:t>
      </w:r>
      <w:r w:rsidR="00585A33">
        <w:t>o délce mezi setinou až desetinou sekundy</w:t>
      </w:r>
      <w:r w:rsidR="00EE4EA7">
        <w:t>.</w:t>
      </w:r>
    </w:p>
    <w:p w14:paraId="5FF44A74" w14:textId="4C822DEF" w:rsidR="00C611A2" w:rsidRPr="00B769F9" w:rsidRDefault="00E418D0" w:rsidP="00EF2071">
      <w:pPr>
        <w:pStyle w:val="Odstavec"/>
        <w:rPr>
          <w:color w:val="auto"/>
        </w:rPr>
      </w:pPr>
      <w:r>
        <w:t>Významný posun v oboru granulární syntézy provedl také kanadský skladatel Barry Truax (*1947)</w:t>
      </w:r>
      <w:r w:rsidR="00470EA2">
        <w:t xml:space="preserve">. Jeho </w:t>
      </w:r>
      <w:r w:rsidR="00D0468F">
        <w:t>přínosem byl</w:t>
      </w:r>
      <w:r w:rsidR="0051636F">
        <w:t xml:space="preserve"> vývoj a implementace</w:t>
      </w:r>
      <w:r w:rsidR="00D0468F">
        <w:t xml:space="preserve"> granulární syntézy v reálném čase </w:t>
      </w:r>
      <w:r w:rsidR="00866D51">
        <w:t>(</w:t>
      </w:r>
      <w:r w:rsidR="00B769F9">
        <w:t>1986</w:t>
      </w:r>
      <w:r w:rsidR="00866D51">
        <w:t>)</w:t>
      </w:r>
      <w:r w:rsidR="00B769F9">
        <w:t xml:space="preserve"> </w:t>
      </w:r>
      <w:r w:rsidR="006331B2">
        <w:rPr>
          <w:color w:val="FF0000"/>
        </w:rPr>
        <w:fldChar w:fldCharType="begin"/>
      </w:r>
      <w:r w:rsidR="006331B2">
        <w:instrText xml:space="preserve"> REF _Ref152793536 \r \h </w:instrText>
      </w:r>
      <w:r w:rsidR="006331B2">
        <w:rPr>
          <w:color w:val="FF0000"/>
        </w:rPr>
      </w:r>
      <w:r w:rsidR="006331B2">
        <w:rPr>
          <w:color w:val="FF0000"/>
        </w:rPr>
        <w:fldChar w:fldCharType="separate"/>
      </w:r>
      <w:r w:rsidR="00A363EC">
        <w:t>[8]</w:t>
      </w:r>
      <w:r w:rsidR="006331B2">
        <w:rPr>
          <w:color w:val="FF0000"/>
        </w:rPr>
        <w:fldChar w:fldCharType="end"/>
      </w:r>
      <w:r w:rsidR="00B769F9">
        <w:t xml:space="preserve">, což </w:t>
      </w:r>
      <w:r w:rsidR="0051636F">
        <w:t xml:space="preserve">otevřelo </w:t>
      </w:r>
      <w:r w:rsidR="00A40658">
        <w:t>možnosti</w:t>
      </w:r>
      <w:r w:rsidR="000779DB">
        <w:t xml:space="preserve"> vývoje</w:t>
      </w:r>
      <w:r w:rsidR="00A40658">
        <w:t xml:space="preserve"> směrem k dnešním VST plug-inům</w:t>
      </w:r>
      <w:r w:rsidR="000D7DD9">
        <w:t xml:space="preserve">, které </w:t>
      </w:r>
      <w:r w:rsidR="006421BB">
        <w:t xml:space="preserve">jsou schopny provádět </w:t>
      </w:r>
      <w:r w:rsidR="007255D1">
        <w:t xml:space="preserve">tento typ syntézy </w:t>
      </w:r>
      <w:r w:rsidR="00324201">
        <w:t>téměř okamžitě</w:t>
      </w:r>
      <w:r w:rsidR="00AA7717">
        <w:t>,</w:t>
      </w:r>
      <w:r w:rsidR="00E34BA5">
        <w:t xml:space="preserve"> </w:t>
      </w:r>
      <w:r w:rsidR="00426AF5">
        <w:t>většinou</w:t>
      </w:r>
      <w:r w:rsidR="00AA7717">
        <w:t xml:space="preserve"> na základě MIDI zpráv</w:t>
      </w:r>
      <w:r w:rsidR="003D35E6">
        <w:t xml:space="preserve"> dodaných uživatelem</w:t>
      </w:r>
      <w:r w:rsidR="00E34BA5">
        <w:t>.</w:t>
      </w:r>
      <w:r w:rsidR="000C7F2E">
        <w:t xml:space="preserve"> Truaxova implementace spočívala v</w:t>
      </w:r>
      <w:r w:rsidR="00CA40FA">
        <w:t>e vytvoření programu GSX</w:t>
      </w:r>
      <w:r w:rsidR="001B35C0">
        <w:t xml:space="preserve"> s využitím počítače pro digitální zpracování signálu DMX-1000.</w:t>
      </w:r>
      <w:r w:rsidR="002D6345">
        <w:t xml:space="preserve"> Při vytváření programu využil základ software PODX pro Poissonovo rozdělení pravděpodobnosti</w:t>
      </w:r>
      <w:r w:rsidR="009F4356">
        <w:t xml:space="preserve"> přehrání </w:t>
      </w:r>
      <w:r w:rsidR="0039652F">
        <w:t xml:space="preserve">zvukových </w:t>
      </w:r>
      <w:r w:rsidR="002660F8">
        <w:t>událostí</w:t>
      </w:r>
      <w:r w:rsidR="00DE563A">
        <w:t xml:space="preserve"> </w:t>
      </w:r>
      <w:r w:rsidR="00186E6B">
        <w:rPr>
          <w:color w:val="FF0000"/>
        </w:rPr>
        <w:fldChar w:fldCharType="begin"/>
      </w:r>
      <w:r w:rsidR="00186E6B">
        <w:instrText xml:space="preserve"> REF _Ref152794079 \r \h </w:instrText>
      </w:r>
      <w:r w:rsidR="00186E6B">
        <w:rPr>
          <w:color w:val="FF0000"/>
        </w:rPr>
      </w:r>
      <w:r w:rsidR="00186E6B">
        <w:rPr>
          <w:color w:val="FF0000"/>
        </w:rPr>
        <w:fldChar w:fldCharType="separate"/>
      </w:r>
      <w:r w:rsidR="00A363EC">
        <w:t>[9]</w:t>
      </w:r>
      <w:r w:rsidR="00186E6B">
        <w:rPr>
          <w:color w:val="FF0000"/>
        </w:rPr>
        <w:fldChar w:fldCharType="end"/>
      </w:r>
      <w:r w:rsidR="002660F8">
        <w:t>.</w:t>
      </w:r>
    </w:p>
    <w:p w14:paraId="6FC55779" w14:textId="7CB273FE" w:rsidR="00512706" w:rsidRPr="00D713CC" w:rsidRDefault="00787E97" w:rsidP="00512706">
      <w:pPr>
        <w:pStyle w:val="Nadpis1"/>
      </w:pPr>
      <w:bookmarkStart w:id="23" w:name="_Ref152590189"/>
      <w:bookmarkStart w:id="24" w:name="_Toc152891074"/>
      <w:bookmarkEnd w:id="20"/>
      <w:r>
        <w:lastRenderedPageBreak/>
        <w:t>Srovnání existujících řešení</w:t>
      </w:r>
      <w:bookmarkEnd w:id="23"/>
      <w:bookmarkEnd w:id="24"/>
    </w:p>
    <w:p w14:paraId="00B9BE70" w14:textId="7F8F629E" w:rsidR="00512706" w:rsidRPr="00134DAF" w:rsidRDefault="00EA0513" w:rsidP="00112842">
      <w:pPr>
        <w:pStyle w:val="Prvnodstavec"/>
        <w:rPr>
          <w:color w:val="auto"/>
        </w:rPr>
      </w:pPr>
      <w:r>
        <w:rPr>
          <w:color w:val="auto"/>
        </w:rPr>
        <w:t>V </w:t>
      </w:r>
      <w:r w:rsidR="007850A0">
        <w:rPr>
          <w:color w:val="auto"/>
        </w:rPr>
        <w:t>následující</w:t>
      </w:r>
      <w:r>
        <w:rPr>
          <w:color w:val="auto"/>
        </w:rPr>
        <w:t xml:space="preserve"> kapitole jsou představena některá </w:t>
      </w:r>
      <w:r w:rsidR="003537EC">
        <w:rPr>
          <w:color w:val="auto"/>
        </w:rPr>
        <w:t xml:space="preserve">řešení </w:t>
      </w:r>
      <w:r w:rsidR="0055141E">
        <w:rPr>
          <w:color w:val="auto"/>
        </w:rPr>
        <w:t xml:space="preserve">softwarových </w:t>
      </w:r>
      <w:r w:rsidR="003537EC">
        <w:rPr>
          <w:color w:val="auto"/>
        </w:rPr>
        <w:t>granulárních syntezátorů</w:t>
      </w:r>
      <w:r w:rsidR="00EB6136">
        <w:rPr>
          <w:color w:val="auto"/>
        </w:rPr>
        <w:t xml:space="preserve"> na současném trhu</w:t>
      </w:r>
      <w:r w:rsidR="003F67C9">
        <w:rPr>
          <w:color w:val="auto"/>
        </w:rPr>
        <w:t xml:space="preserve">, která spadají do podobné kategorie jako </w:t>
      </w:r>
      <w:r w:rsidR="00647B92">
        <w:rPr>
          <w:color w:val="auto"/>
        </w:rPr>
        <w:t xml:space="preserve">vyvíjený prototyp. </w:t>
      </w:r>
      <w:r w:rsidR="000839B0">
        <w:rPr>
          <w:color w:val="auto"/>
        </w:rPr>
        <w:t>Jedná se o projekty, které jsou dostupné zdarma</w:t>
      </w:r>
      <w:r w:rsidR="00C0690B">
        <w:rPr>
          <w:color w:val="auto"/>
        </w:rPr>
        <w:t xml:space="preserve"> a </w:t>
      </w:r>
      <w:r w:rsidR="008578CE">
        <w:rPr>
          <w:color w:val="auto"/>
        </w:rPr>
        <w:t xml:space="preserve">nabízejí podobné možnosti </w:t>
      </w:r>
      <w:r w:rsidR="00E61158">
        <w:rPr>
          <w:color w:val="auto"/>
        </w:rPr>
        <w:t>nastavení</w:t>
      </w:r>
      <w:r w:rsidR="008578CE">
        <w:rPr>
          <w:color w:val="auto"/>
        </w:rPr>
        <w:t xml:space="preserve"> parametrů </w:t>
      </w:r>
      <w:r w:rsidR="00DB4D12">
        <w:rPr>
          <w:color w:val="auto"/>
        </w:rPr>
        <w:t>granulární syntézy.</w:t>
      </w:r>
    </w:p>
    <w:p w14:paraId="70CB7D5D" w14:textId="22B05265" w:rsidR="00512706" w:rsidRPr="00D713CC" w:rsidRDefault="00297BB0" w:rsidP="00512706">
      <w:pPr>
        <w:pStyle w:val="Nadpis2"/>
      </w:pPr>
      <w:bookmarkStart w:id="25" w:name="_Toc152891075"/>
      <w:r>
        <w:t>Ribs</w:t>
      </w:r>
      <w:bookmarkEnd w:id="25"/>
    </w:p>
    <w:p w14:paraId="103E548A" w14:textId="625E0D05" w:rsidR="00D713CC" w:rsidRDefault="0021115E" w:rsidP="00941379">
      <w:pPr>
        <w:pStyle w:val="Prvnodstavec"/>
      </w:pPr>
      <w:r>
        <w:t>Jedná se o VST granulární syntezátor</w:t>
      </w:r>
      <w:r w:rsidR="000A7E5F">
        <w:t xml:space="preserve"> z vývojářské dílny Hvoya Audio</w:t>
      </w:r>
      <w:r w:rsidR="00F00B7D">
        <w:t xml:space="preserve"> </w:t>
      </w:r>
      <w:r w:rsidR="00E20CF6">
        <w:rPr>
          <w:color w:val="FF0000"/>
        </w:rPr>
        <w:fldChar w:fldCharType="begin"/>
      </w:r>
      <w:r w:rsidR="00E20CF6">
        <w:instrText xml:space="preserve"> REF _Ref152794587 \r \h </w:instrText>
      </w:r>
      <w:r w:rsidR="00E20CF6">
        <w:rPr>
          <w:color w:val="FF0000"/>
        </w:rPr>
      </w:r>
      <w:r w:rsidR="00E20CF6">
        <w:rPr>
          <w:color w:val="FF0000"/>
        </w:rPr>
        <w:fldChar w:fldCharType="separate"/>
      </w:r>
      <w:r w:rsidR="00A363EC">
        <w:t>[10]</w:t>
      </w:r>
      <w:r w:rsidR="00E20CF6">
        <w:rPr>
          <w:color w:val="FF0000"/>
        </w:rPr>
        <w:fldChar w:fldCharType="end"/>
      </w:r>
      <w:r w:rsidR="00FB004B" w:rsidRPr="00FB004B">
        <w:rPr>
          <w:color w:val="auto"/>
        </w:rPr>
        <w:fldChar w:fldCharType="begin"/>
      </w:r>
      <w:r w:rsidR="00FB004B" w:rsidRPr="00FB004B">
        <w:rPr>
          <w:color w:val="auto"/>
        </w:rPr>
        <w:instrText xml:space="preserve"> REF _Ref152794957 \r \h </w:instrText>
      </w:r>
      <w:r w:rsidR="00FB004B">
        <w:rPr>
          <w:color w:val="auto"/>
        </w:rPr>
        <w:instrText xml:space="preserve"> \* MERGEFORMAT </w:instrText>
      </w:r>
      <w:r w:rsidR="00FB004B" w:rsidRPr="00FB004B">
        <w:rPr>
          <w:color w:val="auto"/>
        </w:rPr>
      </w:r>
      <w:r w:rsidR="00FB004B" w:rsidRPr="00FB004B">
        <w:rPr>
          <w:color w:val="auto"/>
        </w:rPr>
        <w:fldChar w:fldCharType="separate"/>
      </w:r>
      <w:r w:rsidR="00A363EC">
        <w:rPr>
          <w:color w:val="auto"/>
        </w:rPr>
        <w:t>[11]</w:t>
      </w:r>
      <w:r w:rsidR="00FB004B" w:rsidRPr="00FB004B">
        <w:rPr>
          <w:color w:val="auto"/>
        </w:rPr>
        <w:fldChar w:fldCharType="end"/>
      </w:r>
      <w:r w:rsidR="000A7E5F">
        <w:t>.</w:t>
      </w:r>
      <w:r w:rsidR="008B740A">
        <w:t xml:space="preserve"> </w:t>
      </w:r>
      <w:r w:rsidR="00C2237D">
        <w:t>Je</w:t>
      </w:r>
      <w:r w:rsidR="009A651F">
        <w:t xml:space="preserve"> koncipován pro </w:t>
      </w:r>
      <w:r w:rsidR="000236FF">
        <w:t>využití</w:t>
      </w:r>
      <w:r w:rsidR="00456B4D">
        <w:t xml:space="preserve"> </w:t>
      </w:r>
      <w:r w:rsidR="00CA4BBF">
        <w:t>v podobě</w:t>
      </w:r>
      <w:r w:rsidR="00456B4D">
        <w:t xml:space="preserve"> samostatn</w:t>
      </w:r>
      <w:r w:rsidR="00CA4BBF">
        <w:t>é</w:t>
      </w:r>
      <w:r w:rsidR="00456B4D">
        <w:t xml:space="preserve"> aplikace nebo jako </w:t>
      </w:r>
      <w:r w:rsidR="009A651F">
        <w:t xml:space="preserve">DAW </w:t>
      </w:r>
      <w:r w:rsidR="00456B4D">
        <w:t xml:space="preserve">plug-in </w:t>
      </w:r>
      <w:r w:rsidR="009A651F">
        <w:t>na operačních systémech Windows</w:t>
      </w:r>
      <w:r w:rsidR="005B5F63">
        <w:t xml:space="preserve"> a </w:t>
      </w:r>
      <w:r w:rsidR="003F6E50">
        <w:t>M</w:t>
      </w:r>
      <w:r w:rsidR="005B5F63">
        <w:t>acOS.</w:t>
      </w:r>
      <w:r w:rsidR="00B73A33">
        <w:t xml:space="preserve"> </w:t>
      </w:r>
      <w:r w:rsidR="001E2532">
        <w:t xml:space="preserve">Ribs </w:t>
      </w:r>
      <w:r w:rsidR="00154F2C">
        <w:t xml:space="preserve">umožňuje použití až 32 </w:t>
      </w:r>
      <w:r w:rsidR="004C3D6B">
        <w:t xml:space="preserve">samostatných bufferů </w:t>
      </w:r>
      <w:r w:rsidR="00884C01">
        <w:t xml:space="preserve">o nastavitelné délce </w:t>
      </w:r>
      <w:r w:rsidR="00D71295">
        <w:t>6000–480000 vzorků.</w:t>
      </w:r>
      <w:r w:rsidR="00783857">
        <w:t xml:space="preserve"> </w:t>
      </w:r>
      <w:r w:rsidR="008F5F9B">
        <w:t xml:space="preserve">Vstupní signál je do plug-inu </w:t>
      </w:r>
      <w:r w:rsidR="005D2EFA">
        <w:t xml:space="preserve">nahráván pomocí </w:t>
      </w:r>
      <w:r w:rsidR="002061E0">
        <w:t>aktivování příkazu REFILL</w:t>
      </w:r>
      <w:r w:rsidR="00436FCB">
        <w:t xml:space="preserve"> a následném přehrání zvukové stopy, </w:t>
      </w:r>
      <w:r w:rsidR="00631820">
        <w:t>ze které má být signál získán.</w:t>
      </w:r>
    </w:p>
    <w:p w14:paraId="6D0010E9" w14:textId="424EEE46" w:rsidR="00885D95" w:rsidRPr="00885D95" w:rsidRDefault="00885D95" w:rsidP="007A57B5">
      <w:pPr>
        <w:pStyle w:val="Odstavec"/>
      </w:pPr>
      <w:r>
        <w:t>Syntezátor pracuje ve třech módech: SIMPLE, NOTE</w:t>
      </w:r>
      <w:r w:rsidR="0041792F">
        <w:t>S</w:t>
      </w:r>
      <w:r>
        <w:t xml:space="preserve"> a BEAT. </w:t>
      </w:r>
      <w:r w:rsidR="005858D0">
        <w:t xml:space="preserve">V režimu SIMPLE </w:t>
      </w:r>
      <w:r w:rsidR="007A57B5">
        <w:t xml:space="preserve">je pouze přehráván </w:t>
      </w:r>
      <w:r w:rsidR="00A84DB2">
        <w:t>zachycený signál</w:t>
      </w:r>
      <w:r w:rsidR="00F27F70">
        <w:t>, nedochází ke granulizaci</w:t>
      </w:r>
      <w:r w:rsidR="0061772F">
        <w:t xml:space="preserve"> a nastavitelné jsou jen některé parametry</w:t>
      </w:r>
      <w:r w:rsidR="00C73798">
        <w:t xml:space="preserve">, které ovlivňují celkový </w:t>
      </w:r>
      <w:r w:rsidR="00A725C0">
        <w:t xml:space="preserve">výstupní signál. </w:t>
      </w:r>
      <w:r w:rsidR="003F3FD4">
        <w:t>V režimu NOTES je možné ovlivnit parametry probíhající granulární syntézy</w:t>
      </w:r>
      <w:r w:rsidR="00693171">
        <w:t xml:space="preserve">, jak globálně, tak i </w:t>
      </w:r>
      <w:r w:rsidR="00971D8F">
        <w:t>zvlášť pro jednotlivé MIDI noty.</w:t>
      </w:r>
      <w:r w:rsidR="007B3A59">
        <w:t xml:space="preserve"> </w:t>
      </w:r>
      <w:r w:rsidR="00B43D73">
        <w:t xml:space="preserve">Režim BEAT slouží </w:t>
      </w:r>
      <w:r w:rsidR="00144BD0">
        <w:t xml:space="preserve">k nastavení délky zrn podle </w:t>
      </w:r>
      <w:r w:rsidR="00162A67">
        <w:t xml:space="preserve">hostitelského DAW, </w:t>
      </w:r>
      <w:r w:rsidR="006763B9">
        <w:t xml:space="preserve">konkrétně </w:t>
      </w:r>
      <w:r w:rsidR="009A424A">
        <w:t xml:space="preserve">podle nastaveného tempa projektu, </w:t>
      </w:r>
      <w:r w:rsidR="00B27BDA">
        <w:t>dolaďování těchto hodnot lze ale provádět i podobně jako v režimu NOTES.</w:t>
      </w:r>
    </w:p>
    <w:p w14:paraId="1C6FBA42" w14:textId="52016B6B" w:rsidR="002F0052" w:rsidRPr="00EA0334" w:rsidRDefault="00E9533F" w:rsidP="00042C61">
      <w:pPr>
        <w:pStyle w:val="Odstavec"/>
      </w:pPr>
      <w:r>
        <w:t>Pro jednotlivá zrna lze nastavit parametry</w:t>
      </w:r>
      <w:r w:rsidR="004A71E9">
        <w:t xml:space="preserve"> jako je jejich délka, </w:t>
      </w:r>
      <w:r w:rsidR="00C11B53">
        <w:t xml:space="preserve">rychlost přehrávání, </w:t>
      </w:r>
      <w:r w:rsidR="00CE59DE">
        <w:t>překryv</w:t>
      </w:r>
      <w:r w:rsidR="00174EC1">
        <w:t>, typ aplikovaného okna</w:t>
      </w:r>
      <w:r w:rsidR="001E3181">
        <w:t xml:space="preserve"> (obálky)</w:t>
      </w:r>
      <w:r w:rsidR="006A0B33">
        <w:t xml:space="preserve">, </w:t>
      </w:r>
      <w:r w:rsidR="00420632">
        <w:t xml:space="preserve">nastavení počáteční pozice pro přehrávání zrna o n vzorků, </w:t>
      </w:r>
      <w:r w:rsidR="005B24EC">
        <w:t>opakování</w:t>
      </w:r>
      <w:r w:rsidR="00AD5C53">
        <w:t xml:space="preserve"> </w:t>
      </w:r>
      <w:r w:rsidR="0057689B">
        <w:t xml:space="preserve">(0–512krát) </w:t>
      </w:r>
      <w:r w:rsidR="00AD5C53">
        <w:t>a nastavení</w:t>
      </w:r>
      <w:r w:rsidR="00837D07">
        <w:t xml:space="preserve"> přidaného šumu</w:t>
      </w:r>
      <w:r w:rsidR="00AC1032">
        <w:t>/chyb v signálu</w:t>
      </w:r>
      <w:r w:rsidR="00E20D55">
        <w:t xml:space="preserve">. </w:t>
      </w:r>
      <w:r w:rsidR="00C32067">
        <w:t xml:space="preserve">Pro výstupní signál lze ovlivnit </w:t>
      </w:r>
      <w:r w:rsidR="009D5541">
        <w:t>pravděpodobnost výskytu mezer</w:t>
      </w:r>
      <w:r w:rsidR="00007C7D">
        <w:t>, jejich distribuci (pravidelnou č</w:t>
      </w:r>
      <w:r w:rsidR="00A25425">
        <w:t>i</w:t>
      </w:r>
      <w:r w:rsidR="00007C7D">
        <w:t xml:space="preserve"> náhodnou)</w:t>
      </w:r>
      <w:r w:rsidR="00A60BB7">
        <w:t xml:space="preserve">, vyplnění mezer </w:t>
      </w:r>
      <w:r w:rsidR="00142D9E">
        <w:t xml:space="preserve">původním signálem, </w:t>
      </w:r>
      <w:r w:rsidR="008F244F">
        <w:t>nastavení výchylky</w:t>
      </w:r>
      <w:r w:rsidR="00484143">
        <w:t xml:space="preserve"> rychlosti přehrávání, délky zrna, její tvar a frekvenci.</w:t>
      </w:r>
      <w:r w:rsidR="00076591">
        <w:t xml:space="preserve"> Dále </w:t>
      </w:r>
      <w:r w:rsidR="002269DD">
        <w:t xml:space="preserve">existuje možnost </w:t>
      </w:r>
      <w:r w:rsidR="0019590F">
        <w:t xml:space="preserve">nastavit AGC (automatic gain control), </w:t>
      </w:r>
      <w:r w:rsidR="0082576D">
        <w:t>jeho množství, rychlost nástupu, tvrdost</w:t>
      </w:r>
      <w:r w:rsidR="003205E6">
        <w:t>,</w:t>
      </w:r>
      <w:r w:rsidR="0082576D">
        <w:t xml:space="preserve"> a možnost přidání nebo odebrání stejnosměrné složky signálu.</w:t>
      </w:r>
      <w:r w:rsidR="008F2902">
        <w:t xml:space="preserve"> Aplikovat lze také filtr typu dolní, pásmová, nebo horní propust, </w:t>
      </w:r>
      <w:r w:rsidR="004F3BE6">
        <w:t>peak nebo pásmová zádrž</w:t>
      </w:r>
      <w:r w:rsidR="0096341A">
        <w:t xml:space="preserve"> s nastavitelnou střední, případně mezní frekvencí, šířkou pásma nebo úrovně </w:t>
      </w:r>
      <w:r w:rsidR="00A27922">
        <w:t xml:space="preserve">přidání obálky. </w:t>
      </w:r>
      <w:r w:rsidR="003C7075">
        <w:t xml:space="preserve">Zmíněnou ADSR obálku lze </w:t>
      </w:r>
      <w:r w:rsidR="004B304C">
        <w:t>aplikovat jak na amplitudu výstupního signálu, tak i na filtry, v tomto případě jsou parametry amplitudové i filtrové obálky nezávislé.</w:t>
      </w:r>
      <w:r w:rsidR="004D53D4">
        <w:t xml:space="preserve"> Poslední </w:t>
      </w:r>
      <w:r w:rsidR="006E5CAB">
        <w:t xml:space="preserve">sekce ovládacích prvků se vztahuje k nastavení </w:t>
      </w:r>
      <w:r w:rsidR="00C27E2E">
        <w:t xml:space="preserve">času pro glide, výběr mezi jednohlasem a vícehlasem s možností </w:t>
      </w:r>
      <w:r w:rsidR="001A54E4">
        <w:t>ovládat počet hlasů (1–32)</w:t>
      </w:r>
      <w:r w:rsidR="004160E8">
        <w:t>, nastavení zesílení a poměr mezi čistým a procesovaným signálem ve výstupu</w:t>
      </w:r>
      <w:r w:rsidR="00CA00BB">
        <w:t xml:space="preserve"> </w:t>
      </w:r>
      <w:r w:rsidR="00165D12">
        <w:rPr>
          <w:color w:val="FF0000"/>
        </w:rPr>
        <w:fldChar w:fldCharType="begin"/>
      </w:r>
      <w:r w:rsidR="00165D12">
        <w:instrText xml:space="preserve"> REF _Ref152795797 \r \h </w:instrText>
      </w:r>
      <w:r w:rsidR="00165D12">
        <w:rPr>
          <w:color w:val="FF0000"/>
        </w:rPr>
      </w:r>
      <w:r w:rsidR="00165D12">
        <w:rPr>
          <w:color w:val="FF0000"/>
        </w:rPr>
        <w:fldChar w:fldCharType="separate"/>
      </w:r>
      <w:r w:rsidR="00A363EC">
        <w:t>[12]</w:t>
      </w:r>
      <w:r w:rsidR="00165D12">
        <w:rPr>
          <w:color w:val="FF0000"/>
        </w:rPr>
        <w:fldChar w:fldCharType="end"/>
      </w:r>
      <w:r w:rsidR="004160E8">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1"/>
        <w:gridCol w:w="7060"/>
      </w:tblGrid>
      <w:tr w:rsidR="007E3466" w:rsidRPr="00555F11" w14:paraId="62625145" w14:textId="77777777" w:rsidTr="006A21AC">
        <w:tc>
          <w:tcPr>
            <w:tcW w:w="8500" w:type="dxa"/>
            <w:gridSpan w:val="2"/>
          </w:tcPr>
          <w:p w14:paraId="41EAA901" w14:textId="4A52CFD8" w:rsidR="007E3466" w:rsidRPr="00555F11" w:rsidRDefault="00AA1186" w:rsidP="006A21AC">
            <w:pPr>
              <w:pStyle w:val="Titulek"/>
              <w:ind w:left="494" w:hanging="494"/>
              <w:jc w:val="center"/>
            </w:pPr>
            <w:r w:rsidRPr="00AA1186">
              <w:rPr>
                <w:noProof/>
              </w:rPr>
              <w:lastRenderedPageBreak/>
              <w:drawing>
                <wp:inline distT="0" distB="0" distL="0" distR="0" wp14:anchorId="65FC66A9" wp14:editId="2D6DC9D5">
                  <wp:extent cx="5324543" cy="3600000"/>
                  <wp:effectExtent l="0" t="0" r="0" b="0"/>
                  <wp:docPr id="7202014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01458" name=""/>
                          <pic:cNvPicPr/>
                        </pic:nvPicPr>
                        <pic:blipFill>
                          <a:blip r:embed="rId16"/>
                          <a:stretch>
                            <a:fillRect/>
                          </a:stretch>
                        </pic:blipFill>
                        <pic:spPr>
                          <a:xfrm>
                            <a:off x="0" y="0"/>
                            <a:ext cx="5324543" cy="3600000"/>
                          </a:xfrm>
                          <a:prstGeom prst="rect">
                            <a:avLst/>
                          </a:prstGeom>
                        </pic:spPr>
                      </pic:pic>
                    </a:graphicData>
                  </a:graphic>
                </wp:inline>
              </w:drawing>
            </w:r>
          </w:p>
        </w:tc>
      </w:tr>
      <w:tr w:rsidR="007E3466" w:rsidRPr="00555F11" w14:paraId="0DBA7FC2" w14:textId="77777777" w:rsidTr="006A21AC">
        <w:tc>
          <w:tcPr>
            <w:tcW w:w="1019" w:type="dxa"/>
          </w:tcPr>
          <w:p w14:paraId="70D4AFF6" w14:textId="77777777" w:rsidR="007E3466" w:rsidRDefault="007E3466" w:rsidP="006A21AC">
            <w:pPr>
              <w:pStyle w:val="Titulek"/>
              <w:jc w:val="right"/>
            </w:pPr>
            <w:r>
              <w:t>Obrázek</w:t>
            </w:r>
          </w:p>
        </w:tc>
        <w:tc>
          <w:tcPr>
            <w:tcW w:w="7481" w:type="dxa"/>
          </w:tcPr>
          <w:p w14:paraId="2A6F5FCA" w14:textId="154D9DCE" w:rsidR="007E3466" w:rsidRPr="00555F11" w:rsidRDefault="00000000" w:rsidP="006A21AC">
            <w:pPr>
              <w:pStyle w:val="Titulek"/>
              <w:ind w:left="494" w:hanging="494"/>
            </w:pPr>
            <w:fldSimple w:instr=" STYLEREF 1 \s ">
              <w:bookmarkStart w:id="26" w:name="_Toc152891103"/>
              <w:r w:rsidR="00A363EC">
                <w:rPr>
                  <w:noProof/>
                </w:rPr>
                <w:t>2</w:t>
              </w:r>
            </w:fldSimple>
            <w:r w:rsidR="007E3466" w:rsidRPr="00555F11">
              <w:t>.</w:t>
            </w:r>
            <w:fldSimple w:instr=" SEQ Obrázek \* ARABIC \s 1 ">
              <w:r w:rsidR="00A363EC">
                <w:rPr>
                  <w:noProof/>
                </w:rPr>
                <w:t>1</w:t>
              </w:r>
            </w:fldSimple>
            <w:r w:rsidR="007E3466">
              <w:tab/>
            </w:r>
            <w:r w:rsidR="005C2A85">
              <w:t>Grafické rozhraní VST granulárního syntezátoru Ribs</w:t>
            </w:r>
            <w:bookmarkEnd w:id="26"/>
          </w:p>
        </w:tc>
      </w:tr>
    </w:tbl>
    <w:p w14:paraId="4F4FC2A2" w14:textId="3A017624" w:rsidR="007E3466" w:rsidRDefault="00E27E15" w:rsidP="00E27E15">
      <w:pPr>
        <w:pStyle w:val="Prvnodstavec"/>
      </w:pPr>
      <w:r>
        <w:t xml:space="preserve">Poměrně specifická je možnost </w:t>
      </w:r>
      <w:r w:rsidR="00173B8F">
        <w:t xml:space="preserve">nastavit globální délku zrna, a zároveň ovlivnit délku zrna </w:t>
      </w:r>
      <w:r w:rsidR="00FB6F6E">
        <w:t xml:space="preserve">při </w:t>
      </w:r>
      <w:r w:rsidR="00590126">
        <w:t xml:space="preserve">vyslání MIDI </w:t>
      </w:r>
      <w:r w:rsidR="00097B5E">
        <w:t>zprávy</w:t>
      </w:r>
      <w:r w:rsidR="00590126">
        <w:t xml:space="preserve"> o konkrétní notě. </w:t>
      </w:r>
      <w:r w:rsidR="00E85722">
        <w:t xml:space="preserve">K tomuto účelu slouží </w:t>
      </w:r>
      <w:r w:rsidR="001D0C42">
        <w:t>panel s vyobrazenou klaviaturou</w:t>
      </w:r>
      <w:r w:rsidR="00307555">
        <w:t xml:space="preserve">, na níž jsou délky not </w:t>
      </w:r>
      <w:r w:rsidR="002301F2">
        <w:t xml:space="preserve">vyjádřeny pomocí zlomku. </w:t>
      </w:r>
      <w:r w:rsidR="0037701D">
        <w:t>Tato hodnota je následně vynásobena globální délkou zrna</w:t>
      </w:r>
      <w:r w:rsidR="00577A9A">
        <w:t xml:space="preserve"> a aplikována.</w:t>
      </w:r>
    </w:p>
    <w:p w14:paraId="136E922B" w14:textId="02F403F9" w:rsidR="003D4875" w:rsidRPr="003D4875" w:rsidRDefault="002A2628" w:rsidP="0088581B">
      <w:pPr>
        <w:pStyle w:val="Odstavec"/>
      </w:pPr>
      <w:r>
        <w:t xml:space="preserve">Ribs umožňuje také vybrat konkrétní úsek v bufferu </w:t>
      </w:r>
      <w:r w:rsidR="0088581B">
        <w:t>jako zdroj vzorků pro získávání grainů.</w:t>
      </w:r>
      <w:r w:rsidR="00AF25A5">
        <w:t xml:space="preserve"> Provádí se označením takového úseku myší na displeji zobrazovaného tvaru vlny</w:t>
      </w:r>
      <w:r w:rsidR="00427D1F">
        <w:t>.</w:t>
      </w:r>
      <w:r w:rsidR="007D0129">
        <w:t xml:space="preserve"> Obecně lze říci, že jde o plug-in velmi všestranný</w:t>
      </w:r>
      <w:r w:rsidR="00927C3D">
        <w:t>, nevyžadující dlouhý čas pro pochopení jeho ovládacích prvků</w:t>
      </w:r>
      <w:r w:rsidR="007D0129">
        <w:t xml:space="preserve"> </w:t>
      </w:r>
      <w:r w:rsidR="00547E09">
        <w:t xml:space="preserve">a nabízející možnosti </w:t>
      </w:r>
      <w:r w:rsidR="0099005F">
        <w:t>pro provádění granulární syntézy</w:t>
      </w:r>
      <w:r w:rsidR="00FE7E92">
        <w:t xml:space="preserve"> s velkým prostorem pro kreativní práci </w:t>
      </w:r>
      <w:r w:rsidR="001F3117">
        <w:t>uživatele.</w:t>
      </w:r>
    </w:p>
    <w:p w14:paraId="423DEA1B" w14:textId="3C0A8032" w:rsidR="00512706" w:rsidRPr="00D713CC" w:rsidRDefault="009419E3" w:rsidP="00512706">
      <w:pPr>
        <w:pStyle w:val="Nadpis2"/>
      </w:pPr>
      <w:bookmarkStart w:id="27" w:name="_Toc152891076"/>
      <w:r>
        <w:t>Emergence</w:t>
      </w:r>
      <w:bookmarkEnd w:id="27"/>
    </w:p>
    <w:p w14:paraId="693C30E2" w14:textId="1D18AABA" w:rsidR="00512706" w:rsidRDefault="00C34554" w:rsidP="002523DB">
      <w:pPr>
        <w:pStyle w:val="Prvnodstavec"/>
      </w:pPr>
      <w:r>
        <w:t xml:space="preserve">Tento VST plug-in vytvořený vývojářem Danielem Gergelym </w:t>
      </w:r>
      <w:r w:rsidR="00500502">
        <w:t>funguje jako prostý granulizér</w:t>
      </w:r>
      <w:r w:rsidR="00334A25">
        <w:t xml:space="preserve">, </w:t>
      </w:r>
      <w:r w:rsidR="003B20FB">
        <w:t>dává možnost vytvořit zrna a dále pracovat s jejich parametry</w:t>
      </w:r>
      <w:r w:rsidR="00E42306">
        <w:t xml:space="preserve"> </w:t>
      </w:r>
      <w:r w:rsidR="000B5635">
        <w:rPr>
          <w:color w:val="FF0000"/>
        </w:rPr>
        <w:fldChar w:fldCharType="begin"/>
      </w:r>
      <w:r w:rsidR="000B5635">
        <w:instrText xml:space="preserve"> REF _Ref152796294 \r \h </w:instrText>
      </w:r>
      <w:r w:rsidR="000B5635">
        <w:rPr>
          <w:color w:val="FF0000"/>
        </w:rPr>
      </w:r>
      <w:r w:rsidR="000B5635">
        <w:rPr>
          <w:color w:val="FF0000"/>
        </w:rPr>
        <w:fldChar w:fldCharType="separate"/>
      </w:r>
      <w:r w:rsidR="00A363EC">
        <w:t>[13]</w:t>
      </w:r>
      <w:r w:rsidR="000B5635">
        <w:rPr>
          <w:color w:val="FF0000"/>
        </w:rPr>
        <w:fldChar w:fldCharType="end"/>
      </w:r>
      <w:r w:rsidR="003B20FB">
        <w:t xml:space="preserve">. </w:t>
      </w:r>
      <w:r w:rsidR="006F722D">
        <w:t xml:space="preserve">Načtení vstupního signálu probíhá podobně jako u zmíněného projektu Ribs, tedy </w:t>
      </w:r>
      <w:r w:rsidR="00CB6D09">
        <w:t xml:space="preserve">přehráním požadované zvukové stopy </w:t>
      </w:r>
      <w:r w:rsidR="00411563">
        <w:t>a jejím</w:t>
      </w:r>
      <w:r w:rsidR="003C750E">
        <w:t xml:space="preserve"> nahráním do bufferu.</w:t>
      </w:r>
      <w:r w:rsidR="00EE5A71">
        <w:t xml:space="preserve"> </w:t>
      </w:r>
      <w:r w:rsidR="00B3140F">
        <w:t>Lze vytvořit až 600 grainů naráz</w:t>
      </w:r>
      <w:r w:rsidR="00EE7103">
        <w:t xml:space="preserve"> a uspořádat je do čtyř proudů (streams).</w:t>
      </w:r>
    </w:p>
    <w:p w14:paraId="70C8EBFE" w14:textId="67126FA0" w:rsidR="007D62B5" w:rsidRPr="001F1388" w:rsidRDefault="001F1388" w:rsidP="007D62B5">
      <w:pPr>
        <w:pStyle w:val="Odstavec"/>
      </w:pPr>
      <w:r>
        <w:t>Co se týče ovladatelných parametrů syntézy, jedná se zejména o následující kategorie:</w:t>
      </w:r>
      <w:r w:rsidR="00310987">
        <w:t xml:space="preserve"> </w:t>
      </w:r>
      <w:r w:rsidR="00B71654">
        <w:t xml:space="preserve">globální nastavení výstupního signálu, </w:t>
      </w:r>
      <w:r w:rsidR="001554D0">
        <w:t xml:space="preserve">parametry jednotlivých proudů (streams), parametry LFO, </w:t>
      </w:r>
      <w:r w:rsidR="00A52377">
        <w:t>úroveň makra a parametry dvou nezávislých randomizérů.</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2244C2" w:rsidRPr="00555F11" w14:paraId="0DA0D252" w14:textId="77777777" w:rsidTr="006A21AC">
        <w:tc>
          <w:tcPr>
            <w:tcW w:w="8500" w:type="dxa"/>
            <w:gridSpan w:val="2"/>
          </w:tcPr>
          <w:p w14:paraId="180EDF7F" w14:textId="386D115E" w:rsidR="002244C2" w:rsidRPr="00555F11" w:rsidRDefault="002244C2" w:rsidP="006A21AC">
            <w:pPr>
              <w:pStyle w:val="Titulek"/>
              <w:ind w:left="494" w:hanging="494"/>
              <w:jc w:val="center"/>
            </w:pPr>
            <w:r w:rsidRPr="002244C2">
              <w:rPr>
                <w:noProof/>
              </w:rPr>
              <w:lastRenderedPageBreak/>
              <w:drawing>
                <wp:inline distT="0" distB="0" distL="0" distR="0" wp14:anchorId="4B4018A4" wp14:editId="72B999B2">
                  <wp:extent cx="2810393" cy="3600000"/>
                  <wp:effectExtent l="0" t="0" r="0" b="0"/>
                  <wp:docPr id="20843519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1955" name=""/>
                          <pic:cNvPicPr/>
                        </pic:nvPicPr>
                        <pic:blipFill>
                          <a:blip r:embed="rId17"/>
                          <a:stretch>
                            <a:fillRect/>
                          </a:stretch>
                        </pic:blipFill>
                        <pic:spPr>
                          <a:xfrm>
                            <a:off x="0" y="0"/>
                            <a:ext cx="2810393" cy="3600000"/>
                          </a:xfrm>
                          <a:prstGeom prst="rect">
                            <a:avLst/>
                          </a:prstGeom>
                        </pic:spPr>
                      </pic:pic>
                    </a:graphicData>
                  </a:graphic>
                </wp:inline>
              </w:drawing>
            </w:r>
          </w:p>
        </w:tc>
      </w:tr>
      <w:tr w:rsidR="002244C2" w:rsidRPr="00555F11" w14:paraId="0A0901FF" w14:textId="77777777" w:rsidTr="006A21AC">
        <w:tc>
          <w:tcPr>
            <w:tcW w:w="1019" w:type="dxa"/>
          </w:tcPr>
          <w:p w14:paraId="6DB15CB1" w14:textId="77777777" w:rsidR="002244C2" w:rsidRDefault="002244C2" w:rsidP="006A21AC">
            <w:pPr>
              <w:pStyle w:val="Titulek"/>
              <w:jc w:val="right"/>
            </w:pPr>
            <w:r>
              <w:t>Obrázek</w:t>
            </w:r>
          </w:p>
        </w:tc>
        <w:tc>
          <w:tcPr>
            <w:tcW w:w="7481" w:type="dxa"/>
          </w:tcPr>
          <w:p w14:paraId="483DE863" w14:textId="0FF1E6AB" w:rsidR="002244C2" w:rsidRPr="00555F11" w:rsidRDefault="00000000" w:rsidP="006A21AC">
            <w:pPr>
              <w:pStyle w:val="Titulek"/>
              <w:ind w:left="494" w:hanging="494"/>
            </w:pPr>
            <w:fldSimple w:instr=" STYLEREF 1 \s ">
              <w:bookmarkStart w:id="28" w:name="_Toc152891104"/>
              <w:r w:rsidR="00A363EC">
                <w:rPr>
                  <w:noProof/>
                </w:rPr>
                <w:t>2</w:t>
              </w:r>
            </w:fldSimple>
            <w:r w:rsidR="002244C2" w:rsidRPr="00555F11">
              <w:t>.</w:t>
            </w:r>
            <w:fldSimple w:instr=" SEQ Obrázek \* ARABIC \s 1 ">
              <w:r w:rsidR="00A363EC">
                <w:rPr>
                  <w:noProof/>
                </w:rPr>
                <w:t>2</w:t>
              </w:r>
            </w:fldSimple>
            <w:r w:rsidR="002244C2">
              <w:tab/>
              <w:t>Grafické rozhraní VST granulárního syntezátoru Emergence</w:t>
            </w:r>
            <w:bookmarkEnd w:id="28"/>
          </w:p>
        </w:tc>
      </w:tr>
    </w:tbl>
    <w:p w14:paraId="1789AF18" w14:textId="4F973C2E" w:rsidR="002244C2" w:rsidRDefault="00E022F4" w:rsidP="007D62B5">
      <w:pPr>
        <w:pStyle w:val="Prvnodstavec"/>
      </w:pPr>
      <w:r>
        <w:t>Způsob vytváření grainů je velmi dobře graficky znázorněn</w:t>
      </w:r>
      <w:r w:rsidR="00E772A3">
        <w:t xml:space="preserve"> na displeji zobrazujícím tvar vlny</w:t>
      </w:r>
      <w:r w:rsidR="007D7F06">
        <w:t xml:space="preserve">. </w:t>
      </w:r>
      <w:r w:rsidR="005A54CB">
        <w:t xml:space="preserve">Zde je možno zobrazit ukazatel pozice v bufferu pro každý proud </w:t>
      </w:r>
      <w:r w:rsidR="006A2375">
        <w:t>i pro původní signál</w:t>
      </w:r>
      <w:r w:rsidR="006F1EBF">
        <w:t xml:space="preserve"> zvlášť. </w:t>
      </w:r>
      <w:r w:rsidR="00667108">
        <w:t xml:space="preserve">Na základě zadaných parametrů granulární syntézy </w:t>
      </w:r>
      <w:r w:rsidR="000C3793">
        <w:t xml:space="preserve">poté </w:t>
      </w:r>
      <w:r w:rsidR="00566504">
        <w:t xml:space="preserve">vznikají zrna, jež </w:t>
      </w:r>
      <w:r w:rsidR="0028015D">
        <w:t xml:space="preserve">jsou vyznačena </w:t>
      </w:r>
      <w:r w:rsidR="004954D0">
        <w:t>opět v časovém průběhu signálu, zároveň je tak</w:t>
      </w:r>
      <w:r w:rsidR="009948C0">
        <w:t>é</w:t>
      </w:r>
      <w:r w:rsidR="004954D0">
        <w:t xml:space="preserve"> vidět jejich umístění v panoramatu – </w:t>
      </w:r>
      <w:r w:rsidR="0025420E">
        <w:t>v horní části pozorujeme levý kanál, ve spodní části kanál pravý.</w:t>
      </w:r>
      <w:r w:rsidR="00524C71">
        <w:t xml:space="preserve"> Parametry, jimiž můžeme ovlivňovat </w:t>
      </w:r>
      <w:r w:rsidR="00923C3C">
        <w:t xml:space="preserve">jednotlivé proudy </w:t>
      </w:r>
      <w:r w:rsidR="001B7A0E">
        <w:t xml:space="preserve">jsou tyto: </w:t>
      </w:r>
      <w:r w:rsidR="00067C6C">
        <w:t xml:space="preserve">Increment </w:t>
      </w:r>
      <w:r w:rsidR="00AE20D3">
        <w:t>ovlivňuje rychlost procházení bufferu</w:t>
      </w:r>
      <w:r w:rsidR="00944034">
        <w:t xml:space="preserve"> pro získávání grainů, </w:t>
      </w:r>
      <w:r w:rsidR="00FD3A42">
        <w:t xml:space="preserve">Time slouží k určení periody, </w:t>
      </w:r>
      <w:r w:rsidR="0012168E">
        <w:t>po které budou generová</w:t>
      </w:r>
      <w:r w:rsidR="00121A03">
        <w:t>n nový grain.</w:t>
      </w:r>
      <w:r w:rsidR="00F47E48">
        <w:t xml:space="preserve"> </w:t>
      </w:r>
      <w:r w:rsidR="00FD7DBD">
        <w:t>Pitch určuje výšku</w:t>
      </w:r>
      <w:r w:rsidR="00F675CF">
        <w:t xml:space="preserve"> </w:t>
      </w:r>
      <w:r w:rsidR="00A33FA3">
        <w:t>přehrávaného tónu</w:t>
      </w:r>
      <w:r w:rsidR="00456DB0">
        <w:t xml:space="preserve"> v půltónech</w:t>
      </w:r>
      <w:r w:rsidR="00EF7408">
        <w:t xml:space="preserve"> – ke stejnému účelu se dá použít i </w:t>
      </w:r>
      <w:r w:rsidR="000C3416">
        <w:t xml:space="preserve">znázornění klaviatury </w:t>
      </w:r>
      <w:r w:rsidR="009C2B6D">
        <w:t>vedle.</w:t>
      </w:r>
      <w:r w:rsidR="00854688">
        <w:t xml:space="preserve"> Další parametr Reverse </w:t>
      </w:r>
      <w:r w:rsidR="001125B1">
        <w:t>určuje pravděpodobnost</w:t>
      </w:r>
      <w:r w:rsidR="0082551F">
        <w:t xml:space="preserve">, že </w:t>
      </w:r>
      <w:r w:rsidR="00B04F07">
        <w:t xml:space="preserve">budou vzorky </w:t>
      </w:r>
      <w:r w:rsidR="00CC4732">
        <w:t xml:space="preserve">z bufferu čteny </w:t>
      </w:r>
      <w:r w:rsidR="00E658F3">
        <w:t>pozpátku</w:t>
      </w:r>
      <w:r w:rsidR="00C14CCB">
        <w:t>, Length upravuje délku granulí</w:t>
      </w:r>
      <w:r w:rsidR="00532B7E">
        <w:t xml:space="preserve">, Balance </w:t>
      </w:r>
      <w:r w:rsidR="00400245">
        <w:t>a Pan určují zdrojový a cílový kanál</w:t>
      </w:r>
      <w:r w:rsidR="007A2C57">
        <w:t xml:space="preserve">, ze kterého budou vzorky </w:t>
      </w:r>
      <w:r w:rsidR="0008484A">
        <w:t>získávány</w:t>
      </w:r>
      <w:r w:rsidR="00CE6A0B">
        <w:t xml:space="preserve"> a do kterého budou </w:t>
      </w:r>
      <w:r w:rsidR="009F1AEC">
        <w:t>zapisovány</w:t>
      </w:r>
      <w:r w:rsidR="0078602C">
        <w:t xml:space="preserve"> (0,0 = levý kanál, 1,0 = pravý kanál)</w:t>
      </w:r>
      <w:r w:rsidR="009F1AEC">
        <w:t>.</w:t>
      </w:r>
      <w:r w:rsidR="00FE3D4F">
        <w:t xml:space="preserve"> Volume určuje zesílení proudu.</w:t>
      </w:r>
    </w:p>
    <w:p w14:paraId="22573491" w14:textId="7A8F00F3" w:rsidR="00714F25" w:rsidRPr="00714F25" w:rsidRDefault="00D531CD" w:rsidP="005F3BD7">
      <w:pPr>
        <w:pStyle w:val="Odstavec"/>
      </w:pPr>
      <w:r>
        <w:t xml:space="preserve">Nastavení LFO je poměrně prosté: Frequency upravuje frekvenci oscilátoru, Shape určuje </w:t>
      </w:r>
      <w:r w:rsidR="005F3BD7">
        <w:t xml:space="preserve">časový průběh oscilace (0,0 </w:t>
      </w:r>
      <w:r w:rsidR="00AC7C98">
        <w:t>=</w:t>
      </w:r>
      <w:r w:rsidR="005F3BD7">
        <w:t xml:space="preserve"> harmonická vlna, 1,0 </w:t>
      </w:r>
      <w:r w:rsidR="00AC7C98">
        <w:t>=</w:t>
      </w:r>
      <w:r w:rsidR="005F3BD7">
        <w:t xml:space="preserve"> </w:t>
      </w:r>
      <w:r w:rsidR="00AE7CEE">
        <w:t>šum)</w:t>
      </w:r>
      <w:r w:rsidR="008D5E8B">
        <w:t xml:space="preserve">. </w:t>
      </w:r>
      <w:r w:rsidR="00CB55CC">
        <w:t xml:space="preserve">LFO lze aplikovat </w:t>
      </w:r>
      <w:r w:rsidR="00240EC7">
        <w:t>na v</w:t>
      </w:r>
      <w:r w:rsidR="00045126">
        <w:t>eškeré</w:t>
      </w:r>
      <w:r w:rsidR="00240EC7">
        <w:t xml:space="preserve"> parametry včetně oscilátoru samotného.</w:t>
      </w:r>
      <w:r w:rsidR="00B06084">
        <w:t xml:space="preserve"> Macro slouží k</w:t>
      </w:r>
      <w:r w:rsidR="00317E23">
        <w:t> seskupení více ovladačů pod jeden prvek a ovlivnění několika parametrů najednou.</w:t>
      </w:r>
      <w:r w:rsidR="00A02224">
        <w:t xml:space="preserve"> Funkce randomizéru</w:t>
      </w:r>
      <w:r w:rsidR="004C5110">
        <w:t xml:space="preserve"> spočívá v náhodné změně podřízeného parametru</w:t>
      </w:r>
      <w:r w:rsidR="008A3552">
        <w:t xml:space="preserve"> s nastavitelnou frekvencí změn a pravděpodobnosti jejich nastání.</w:t>
      </w:r>
    </w:p>
    <w:p w14:paraId="452C4649" w14:textId="58D6A68A" w:rsidR="00656E6F" w:rsidRPr="00D713CC" w:rsidRDefault="009419E3" w:rsidP="00656E6F">
      <w:pPr>
        <w:pStyle w:val="Nadpis2"/>
      </w:pPr>
      <w:bookmarkStart w:id="29" w:name="_Toc152891077"/>
      <w:r>
        <w:lastRenderedPageBreak/>
        <w:t>Grain Strain</w:t>
      </w:r>
      <w:bookmarkEnd w:id="29"/>
    </w:p>
    <w:p w14:paraId="3D4C799D" w14:textId="77777777" w:rsidR="007C1508" w:rsidRDefault="00180408" w:rsidP="00F311C8">
      <w:pPr>
        <w:pStyle w:val="Prvnodstavec"/>
      </w:pPr>
      <w:r>
        <w:t xml:space="preserve">Grain Strain </w:t>
      </w:r>
      <w:r w:rsidR="00953020">
        <w:t xml:space="preserve">je granulární VST syntezátor </w:t>
      </w:r>
      <w:r w:rsidR="00FE397C">
        <w:t xml:space="preserve">vyvinutý </w:t>
      </w:r>
      <w:r w:rsidR="00D535EE">
        <w:t xml:space="preserve">mezi lety 2021–2022 Björnem Arltem </w:t>
      </w:r>
      <w:r w:rsidR="00B601BB" w:rsidRPr="00B601BB">
        <w:rPr>
          <w:color w:val="FF0000"/>
        </w:rPr>
        <w:t>[zdroj]</w:t>
      </w:r>
      <w:r w:rsidR="00B601BB">
        <w:t>.</w:t>
      </w:r>
      <w:r w:rsidR="00051DC8">
        <w:t xml:space="preserve"> </w:t>
      </w:r>
      <w:r w:rsidR="00CB0B86">
        <w:t>Umožňuje fungování ve dvou módech: granulizér a granulární syntezátor</w:t>
      </w:r>
      <w:r w:rsidR="00E1340A">
        <w:t xml:space="preserve"> ovladatelný pomocí MIDI klaviatury.</w:t>
      </w:r>
      <w:r w:rsidR="00281E0C">
        <w:t xml:space="preserve"> </w:t>
      </w:r>
      <w:r w:rsidR="004C4ABA">
        <w:t xml:space="preserve">Grafické uživatelské rozhraní je poměrně jednoduché a intuitivní, </w:t>
      </w:r>
      <w:r w:rsidR="00321510">
        <w:t xml:space="preserve">k ovládání plug-inu je navíc dostupný i manuál </w:t>
      </w:r>
      <w:r w:rsidR="00321510" w:rsidRPr="00321510">
        <w:rPr>
          <w:color w:val="FF0000"/>
        </w:rPr>
        <w:t>[zdroj]</w:t>
      </w:r>
      <w:r w:rsidR="00321510">
        <w:t>.</w:t>
      </w:r>
      <w:r w:rsidR="00FC2A12">
        <w:t xml:space="preserve"> </w:t>
      </w:r>
      <w:r w:rsidR="007F59B1">
        <w:t>Grain Strain</w:t>
      </w:r>
      <w:r w:rsidR="00ED3D09">
        <w:t xml:space="preserve"> provádí okamžitou granulární syntézu na zvukové stopě, které je přiřazen</w:t>
      </w:r>
      <w:r w:rsidR="006A32FD">
        <w:t>,</w:t>
      </w:r>
      <w:r w:rsidR="003E3182">
        <w:t xml:space="preserve"> </w:t>
      </w:r>
      <w:r w:rsidR="001E7AD5">
        <w:t xml:space="preserve">nedisponuje možností </w:t>
      </w:r>
      <w:r w:rsidR="00C35274">
        <w:t>načíst do bufferu zvukový signál a opakovaně k němu přistupovat.</w:t>
      </w:r>
    </w:p>
    <w:p w14:paraId="2D1E5F89" w14:textId="341C5097" w:rsidR="009E7A4C" w:rsidRDefault="007F59B1" w:rsidP="007C1508">
      <w:pPr>
        <w:pStyle w:val="Odstavec"/>
      </w:pPr>
      <w:r>
        <w:t>Ovládací prvky</w:t>
      </w:r>
      <w:r w:rsidR="007771AF">
        <w:t xml:space="preserve"> syntezátoru </w:t>
      </w:r>
      <w:r w:rsidR="002F7A11">
        <w:t xml:space="preserve">jsou rozděleny do čtyř částí: </w:t>
      </w:r>
      <w:r w:rsidR="004004C2">
        <w:t xml:space="preserve">obecná sekce, </w:t>
      </w:r>
      <w:r w:rsidR="008264C2">
        <w:t xml:space="preserve">ve které lze nastavit </w:t>
      </w:r>
      <w:r w:rsidR="00244CEC">
        <w:t>zesílení a poměr</w:t>
      </w:r>
      <w:r w:rsidR="000E33F7">
        <w:t xml:space="preserve"> původního/zkresleného signálu</w:t>
      </w:r>
      <w:r w:rsidR="00F0048B">
        <w:t>,</w:t>
      </w:r>
      <w:r w:rsidR="00A74FE4">
        <w:t xml:space="preserve"> sekce</w:t>
      </w:r>
      <w:r w:rsidR="00F0048B">
        <w:t xml:space="preserve"> nastavení zrna, kde lze najít přepínač režimů</w:t>
      </w:r>
      <w:r w:rsidR="009C10CD">
        <w:t xml:space="preserve"> pro určení výšky tónu ze čtyř možností – </w:t>
      </w:r>
      <w:r w:rsidR="00493547">
        <w:t>vstup MIDI,</w:t>
      </w:r>
      <w:r w:rsidR="004A005C">
        <w:t xml:space="preserve"> frekvence v rozsahu 1</w:t>
      </w:r>
      <w:r w:rsidR="002F08D5">
        <w:t>6</w:t>
      </w:r>
      <w:r w:rsidR="004A005C">
        <w:t xml:space="preserve">–5000 Hz, </w:t>
      </w:r>
      <w:r w:rsidR="00A064FF">
        <w:t xml:space="preserve">synchronizace s tempem </w:t>
      </w:r>
      <w:r w:rsidR="002A136A">
        <w:t>projektu v</w:t>
      </w:r>
      <w:r w:rsidR="004A005C">
        <w:t> </w:t>
      </w:r>
      <w:r w:rsidR="002A136A">
        <w:t>DAW</w:t>
      </w:r>
      <w:r w:rsidR="004A005C">
        <w:t xml:space="preserve"> a </w:t>
      </w:r>
      <w:r w:rsidR="009117B7">
        <w:t>délka zrn v</w:t>
      </w:r>
      <w:r w:rsidR="00FD2841">
        <w:t> rozsahu 0,2–2000</w:t>
      </w:r>
      <w:r w:rsidR="009117B7">
        <w:t> milisekund.</w:t>
      </w:r>
      <w:r w:rsidR="00A4632F">
        <w:t xml:space="preserve"> Pro poslední tři jmenované parametry </w:t>
      </w:r>
      <w:r w:rsidR="00B21FE8">
        <w:t xml:space="preserve">se v této sekci nachází posuvník pro </w:t>
      </w:r>
      <w:r w:rsidR="00A50B5E">
        <w:t xml:space="preserve">určení </w:t>
      </w:r>
      <w:r w:rsidR="00C11488">
        <w:t xml:space="preserve">jejich hodnoty. </w:t>
      </w:r>
      <w:r w:rsidR="00D90D4F">
        <w:t xml:space="preserve">Dále je zde možné nastavit překrytí jednotlivých zrn a </w:t>
      </w:r>
      <w:r w:rsidR="00895742">
        <w:t>aplikovanou obálku.</w:t>
      </w:r>
    </w:p>
    <w:p w14:paraId="1E9C2D6E" w14:textId="1B51546A" w:rsidR="00F96216" w:rsidRDefault="0072627D" w:rsidP="009E7A4C">
      <w:pPr>
        <w:pStyle w:val="Odstavec"/>
      </w:pPr>
      <w:r>
        <w:t xml:space="preserve">Následující oddíl se zabývá </w:t>
      </w:r>
      <w:r w:rsidR="00B60073">
        <w:t xml:space="preserve">parametry rámce, ze kterého jsou generována zrna. </w:t>
      </w:r>
      <w:r w:rsidR="00FD2841">
        <w:t xml:space="preserve">Mezi ně patří </w:t>
      </w:r>
      <w:r w:rsidR="00CE57E0">
        <w:t xml:space="preserve">zapojení </w:t>
      </w:r>
      <w:r w:rsidR="000252D7">
        <w:t>synchronizace</w:t>
      </w:r>
      <w:r w:rsidR="00EF46F1">
        <w:t xml:space="preserve"> s tempem projektu</w:t>
      </w:r>
      <w:r w:rsidR="005B63C3">
        <w:t xml:space="preserve">, jež má přímý vliv </w:t>
      </w:r>
      <w:r w:rsidR="00EF46F1">
        <w:t>na délku rámce</w:t>
      </w:r>
      <w:r w:rsidR="00ED165F">
        <w:t>;</w:t>
      </w:r>
      <w:r w:rsidR="002025A1">
        <w:t xml:space="preserve"> b</w:t>
      </w:r>
      <w:r w:rsidR="002E5B9F">
        <w:t xml:space="preserve">ez jejího synchronizování </w:t>
      </w:r>
      <w:r w:rsidR="00B54487">
        <w:t>může</w:t>
      </w:r>
      <w:r w:rsidR="00A70540">
        <w:t xml:space="preserve"> tato</w:t>
      </w:r>
      <w:r w:rsidR="00B54487">
        <w:t xml:space="preserve"> délka nabývat hodnot mezi 0,2–5000 milisekundami</w:t>
      </w:r>
      <w:r w:rsidR="002025A1">
        <w:t>.</w:t>
      </w:r>
      <w:r w:rsidR="002D26DF">
        <w:t xml:space="preserve"> </w:t>
      </w:r>
      <w:r w:rsidR="00E41CFE">
        <w:t xml:space="preserve">Ovládání délky v obou případech opět zajišťuje posuvník. </w:t>
      </w:r>
      <w:r w:rsidR="003E5CF4">
        <w:t>Na r</w:t>
      </w:r>
      <w:r w:rsidR="006403A5">
        <w:t xml:space="preserve">ámce, podobně jako </w:t>
      </w:r>
      <w:r w:rsidR="003E5CF4">
        <w:t xml:space="preserve">na </w:t>
      </w:r>
      <w:r w:rsidR="006403A5">
        <w:t xml:space="preserve">zrna, lze </w:t>
      </w:r>
      <w:r w:rsidR="00FB7E4C">
        <w:t>aplikovat obálku i nastavit překrytí.</w:t>
      </w:r>
    </w:p>
    <w:p w14:paraId="5BB4542D" w14:textId="1CD1D9BA" w:rsidR="000F4712" w:rsidRDefault="000F4712" w:rsidP="009E7A4C">
      <w:pPr>
        <w:pStyle w:val="Odstavec"/>
      </w:pPr>
      <w:r>
        <w:t xml:space="preserve">Poslední sekce </w:t>
      </w:r>
      <w:r w:rsidR="00A516AA">
        <w:t xml:space="preserve">nabízí možnosti pro režim ovládání výšky tónu </w:t>
      </w:r>
      <w:r w:rsidR="00584CE6">
        <w:t xml:space="preserve">pomocí MIDI zpráv. </w:t>
      </w:r>
      <w:r w:rsidR="00CD5A81">
        <w:t xml:space="preserve">Nastavit zde lze až osmihlasou polyfonii a aplikovat </w:t>
      </w:r>
      <w:r w:rsidR="002678EF">
        <w:t xml:space="preserve">ADSR obálku </w:t>
      </w:r>
      <w:r w:rsidR="00F54B29">
        <w:t>pro výstupní signál granulárního syntezátoru.</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7157"/>
      </w:tblGrid>
      <w:tr w:rsidR="003E1887" w:rsidRPr="00555F11" w14:paraId="2026B061" w14:textId="77777777" w:rsidTr="006A21AC">
        <w:tc>
          <w:tcPr>
            <w:tcW w:w="8500" w:type="dxa"/>
            <w:gridSpan w:val="2"/>
          </w:tcPr>
          <w:p w14:paraId="796E8664" w14:textId="6FDCCC65" w:rsidR="003E1887" w:rsidRPr="00555F11" w:rsidRDefault="003E1887" w:rsidP="006A21AC">
            <w:pPr>
              <w:pStyle w:val="Titulek"/>
              <w:ind w:left="494" w:hanging="494"/>
              <w:jc w:val="center"/>
            </w:pPr>
            <w:r w:rsidRPr="003E1887">
              <w:rPr>
                <w:noProof/>
              </w:rPr>
              <w:drawing>
                <wp:inline distT="0" distB="0" distL="0" distR="0" wp14:anchorId="049A280B" wp14:editId="28FEF076">
                  <wp:extent cx="5399405" cy="2360930"/>
                  <wp:effectExtent l="0" t="0" r="0" b="1270"/>
                  <wp:docPr id="17065879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797" name=""/>
                          <pic:cNvPicPr/>
                        </pic:nvPicPr>
                        <pic:blipFill>
                          <a:blip r:embed="rId18"/>
                          <a:stretch>
                            <a:fillRect/>
                          </a:stretch>
                        </pic:blipFill>
                        <pic:spPr>
                          <a:xfrm>
                            <a:off x="0" y="0"/>
                            <a:ext cx="5399405" cy="2360930"/>
                          </a:xfrm>
                          <a:prstGeom prst="rect">
                            <a:avLst/>
                          </a:prstGeom>
                        </pic:spPr>
                      </pic:pic>
                    </a:graphicData>
                  </a:graphic>
                </wp:inline>
              </w:drawing>
            </w:r>
          </w:p>
        </w:tc>
      </w:tr>
      <w:tr w:rsidR="003E1887" w:rsidRPr="00555F11" w14:paraId="09C7A9F7" w14:textId="77777777" w:rsidTr="006A21AC">
        <w:tc>
          <w:tcPr>
            <w:tcW w:w="1019" w:type="dxa"/>
          </w:tcPr>
          <w:p w14:paraId="07492B12" w14:textId="77777777" w:rsidR="003E1887" w:rsidRDefault="003E1887" w:rsidP="006A21AC">
            <w:pPr>
              <w:pStyle w:val="Titulek"/>
              <w:jc w:val="right"/>
            </w:pPr>
            <w:r>
              <w:t>Obrázek</w:t>
            </w:r>
          </w:p>
        </w:tc>
        <w:tc>
          <w:tcPr>
            <w:tcW w:w="7481" w:type="dxa"/>
          </w:tcPr>
          <w:p w14:paraId="1D05FD00" w14:textId="174A9722" w:rsidR="003E1887" w:rsidRPr="00555F11" w:rsidRDefault="00000000" w:rsidP="006A21AC">
            <w:pPr>
              <w:pStyle w:val="Titulek"/>
              <w:ind w:left="494" w:hanging="494"/>
            </w:pPr>
            <w:fldSimple w:instr=" STYLEREF 1 \s ">
              <w:bookmarkStart w:id="30" w:name="_Toc152891105"/>
              <w:r w:rsidR="00A363EC">
                <w:rPr>
                  <w:noProof/>
                </w:rPr>
                <w:t>2</w:t>
              </w:r>
            </w:fldSimple>
            <w:r w:rsidR="003E1887" w:rsidRPr="00555F11">
              <w:t>.</w:t>
            </w:r>
            <w:fldSimple w:instr=" SEQ Obrázek \* ARABIC \s 1 ">
              <w:r w:rsidR="00A363EC">
                <w:rPr>
                  <w:noProof/>
                </w:rPr>
                <w:t>3</w:t>
              </w:r>
            </w:fldSimple>
            <w:r w:rsidR="003E1887">
              <w:tab/>
              <w:t>Grafické rozhraní VST granulárního syntezátoru Grain Strain</w:t>
            </w:r>
            <w:bookmarkEnd w:id="30"/>
          </w:p>
        </w:tc>
      </w:tr>
    </w:tbl>
    <w:p w14:paraId="07E1B878" w14:textId="77777777" w:rsidR="003E1887" w:rsidRPr="003E1887" w:rsidRDefault="003E1887" w:rsidP="003E1887"/>
    <w:p w14:paraId="3C3A69E5" w14:textId="6BE48855" w:rsidR="00656E6F" w:rsidRPr="00D713CC" w:rsidRDefault="002C7D90" w:rsidP="00656E6F">
      <w:pPr>
        <w:pStyle w:val="Nadpis2"/>
      </w:pPr>
      <w:bookmarkStart w:id="31" w:name="_Toc152891078"/>
      <w:r>
        <w:lastRenderedPageBreak/>
        <w:t>Argotlunar</w:t>
      </w:r>
      <w:bookmarkEnd w:id="31"/>
    </w:p>
    <w:p w14:paraId="27FD3F2C" w14:textId="0D8555E8" w:rsidR="00656E6F" w:rsidRPr="00D713CC" w:rsidRDefault="00656E6F" w:rsidP="00656E6F">
      <w:pPr>
        <w:pStyle w:val="Prvnodstavec"/>
      </w:pPr>
      <w:r w:rsidRPr="00D713CC">
        <w:t xml:space="preserve">Tabulky mají obdobný význam jako obrázky, tj. jejich účelem je pomoci s pochopením popisované problematiky. </w:t>
      </w:r>
      <w:r w:rsidRPr="00342433">
        <w:rPr>
          <w:b/>
          <w:bCs/>
        </w:rPr>
        <w:t xml:space="preserve">V žádném případě </w:t>
      </w:r>
      <w:r w:rsidR="00342433" w:rsidRPr="00342433">
        <w:rPr>
          <w:b/>
          <w:bCs/>
        </w:rPr>
        <w:t>nevkládejte</w:t>
      </w:r>
      <w:r w:rsidRPr="00342433">
        <w:rPr>
          <w:b/>
          <w:bCs/>
        </w:rPr>
        <w:t xml:space="preserve"> tabulky jako bitmapy, nebo dokonce je neskenujte</w:t>
      </w:r>
      <w:r w:rsidRPr="00D713CC">
        <w:rPr>
          <w:color w:val="FF0000"/>
        </w:rPr>
        <w:t>.</w:t>
      </w:r>
      <w:r w:rsidRPr="00D713CC">
        <w:t xml:space="preserve"> Pro tabulky rovněž platí, že se na ně musí v textu odkazovat. K tomu opět slouží popis</w:t>
      </w:r>
      <w:r w:rsidR="00030916">
        <w:t>ek</w:t>
      </w:r>
      <w:r w:rsidRPr="00D713CC">
        <w:t>, kter</w:t>
      </w:r>
      <w:r w:rsidR="00030916">
        <w:t>ý</w:t>
      </w:r>
      <w:r w:rsidRPr="00D713CC">
        <w:t xml:space="preserve"> se ovšem, na rozdíl od obrázku, vkládá před samotnou tabulkou. Styl popisky je totožný jako v předešlé části, tj. </w:t>
      </w:r>
      <w:r w:rsidRPr="00D713CC">
        <w:rPr>
          <w:b/>
        </w:rPr>
        <w:t>Popis</w:t>
      </w:r>
      <w:r w:rsidR="00030916">
        <w:rPr>
          <w:b/>
        </w:rPr>
        <w:t>e</w:t>
      </w:r>
      <w:r w:rsidRPr="00D713CC">
        <w:rPr>
          <w:b/>
        </w:rPr>
        <w:t>k</w:t>
      </w:r>
      <w:r w:rsidRPr="00D713CC">
        <w:t>. Rovněž postup vkládání</w:t>
      </w:r>
      <w:r w:rsidR="00030916">
        <w:t xml:space="preserve"> je obdobn</w:t>
      </w:r>
      <w:r w:rsidR="00253EC5">
        <w:t>ý</w:t>
      </w:r>
      <w:r w:rsidR="00030916">
        <w:t xml:space="preserve"> - </w:t>
      </w:r>
      <w:r w:rsidR="00F120F3">
        <w:t xml:space="preserve">zkopírujte popisku před tabulkou </w:t>
      </w:r>
      <w:r w:rsidR="00F120F3">
        <w:fldChar w:fldCharType="begin"/>
      </w:r>
      <w:r w:rsidR="00F120F3">
        <w:instrText xml:space="preserve"> REF _Ref56600424 \h </w:instrText>
      </w:r>
      <w:r w:rsidR="00F120F3">
        <w:fldChar w:fldCharType="separate"/>
      </w:r>
      <w:r w:rsidR="00A363EC">
        <w:rPr>
          <w:noProof/>
        </w:rPr>
        <w:t>2</w:t>
      </w:r>
      <w:r w:rsidR="00A363EC">
        <w:t>.</w:t>
      </w:r>
      <w:r w:rsidR="00A363EC">
        <w:rPr>
          <w:noProof/>
        </w:rPr>
        <w:t>1</w:t>
      </w:r>
      <w:r w:rsidR="00F120F3">
        <w:fldChar w:fldCharType="end"/>
      </w:r>
      <w:r w:rsidR="00F120F3">
        <w:t xml:space="preserve"> (jde o jednořádkovou tabulku bez ohraničení) a v ní nahraďte popis.</w:t>
      </w:r>
    </w:p>
    <w:p w14:paraId="396D51AD" w14:textId="036B6E9D" w:rsidR="00656E6F" w:rsidRDefault="00656E6F" w:rsidP="000B5EAC">
      <w:pPr>
        <w:pStyle w:val="Odstavec"/>
      </w:pPr>
      <w:r w:rsidRPr="00D713CC">
        <w:t xml:space="preserve">Pro text uvnitř tabulky je použit styl </w:t>
      </w:r>
      <w:r w:rsidRPr="00D713CC">
        <w:rPr>
          <w:b/>
        </w:rPr>
        <w:t>Tabulka</w:t>
      </w:r>
      <w:r w:rsidRPr="00D713CC">
        <w:t>.</w:t>
      </w:r>
      <w:r w:rsidR="00555F11">
        <w:t xml:space="preserve"> </w:t>
      </w:r>
      <w:r w:rsidR="00F120F3">
        <w:t>T</w:t>
      </w:r>
      <w:r w:rsidR="00555F11">
        <w:t>abulka</w:t>
      </w:r>
      <w:r w:rsidRPr="00D713CC">
        <w:t xml:space="preserve"> </w:t>
      </w:r>
      <w:r w:rsidR="000277A4">
        <w:fldChar w:fldCharType="begin"/>
      </w:r>
      <w:r w:rsidR="000277A4">
        <w:instrText xml:space="preserve"> REF _Ref56600424 \h </w:instrText>
      </w:r>
      <w:r w:rsidR="000277A4">
        <w:fldChar w:fldCharType="separate"/>
      </w:r>
      <w:r w:rsidR="00A363EC">
        <w:rPr>
          <w:noProof/>
        </w:rPr>
        <w:t>2</w:t>
      </w:r>
      <w:r w:rsidR="00A363EC">
        <w:t>.</w:t>
      </w:r>
      <w:r w:rsidR="00A363EC">
        <w:rPr>
          <w:noProof/>
        </w:rPr>
        <w:t>1</w:t>
      </w:r>
      <w:r w:rsidR="000277A4">
        <w:fldChar w:fldCharType="end"/>
      </w:r>
      <w:r w:rsidR="000277A4">
        <w:t xml:space="preserve"> </w:t>
      </w:r>
      <w:r w:rsidRPr="00D713CC">
        <w:t>obsahuje výčet všech definovaných stylů, které je možné použít k tvorbě semestrální / závěrečné práce.</w:t>
      </w:r>
    </w:p>
    <w:p w14:paraId="31E339C2" w14:textId="77777777" w:rsidR="00F120F3" w:rsidRPr="00D713CC" w:rsidRDefault="00F120F3" w:rsidP="000B5EAC">
      <w:pPr>
        <w:pStyle w:val="Odstavec"/>
      </w:pP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507"/>
      </w:tblGrid>
      <w:tr w:rsidR="000277A4" w:rsidRPr="00555F11" w14:paraId="35341E9D" w14:textId="77777777" w:rsidTr="00F120F3">
        <w:tc>
          <w:tcPr>
            <w:tcW w:w="993" w:type="dxa"/>
          </w:tcPr>
          <w:p w14:paraId="752B8E22" w14:textId="77777777" w:rsidR="000277A4" w:rsidRDefault="000277A4" w:rsidP="00F96216">
            <w:pPr>
              <w:pStyle w:val="Titulek"/>
              <w:jc w:val="right"/>
            </w:pPr>
            <w:r>
              <w:t>Tabulka</w:t>
            </w:r>
          </w:p>
        </w:tc>
        <w:bookmarkStart w:id="32" w:name="_Ref56600424"/>
        <w:tc>
          <w:tcPr>
            <w:tcW w:w="7507" w:type="dxa"/>
          </w:tcPr>
          <w:p w14:paraId="22F89335" w14:textId="05C4B730" w:rsidR="000277A4" w:rsidRPr="00555F11" w:rsidRDefault="000277A4" w:rsidP="00F96216">
            <w:pPr>
              <w:pStyle w:val="Titulek"/>
              <w:ind w:left="494" w:hanging="494"/>
            </w:pPr>
            <w:r>
              <w:fldChar w:fldCharType="begin"/>
            </w:r>
            <w:r>
              <w:instrText xml:space="preserve"> STYLEREF 1 \s </w:instrText>
            </w:r>
            <w:r>
              <w:fldChar w:fldCharType="separate"/>
            </w:r>
            <w:bookmarkStart w:id="33" w:name="_Toc152891109"/>
            <w:r w:rsidR="00A363EC">
              <w:rPr>
                <w:noProof/>
              </w:rPr>
              <w:t>2</w:t>
            </w:r>
            <w:r>
              <w:fldChar w:fldCharType="end"/>
            </w:r>
            <w:r>
              <w:t>.</w:t>
            </w:r>
            <w:fldSimple w:instr=" SEQ Tabulka \* ARABIC \s 1 ">
              <w:r w:rsidR="00A363EC">
                <w:rPr>
                  <w:noProof/>
                </w:rPr>
                <w:t>1</w:t>
              </w:r>
            </w:fldSimple>
            <w:bookmarkEnd w:id="32"/>
            <w:r>
              <w:tab/>
            </w:r>
            <w:r w:rsidRPr="000277A4">
              <w:t>V</w:t>
            </w:r>
            <w:r w:rsidR="00BB1132">
              <w:t xml:space="preserve"> této </w:t>
            </w:r>
            <w:r w:rsidRPr="000277A4">
              <w:t>šabloně</w:t>
            </w:r>
            <w:r w:rsidR="00BB1132">
              <w:t xml:space="preserve"> </w:t>
            </w:r>
            <w:r w:rsidRPr="000277A4">
              <w:t xml:space="preserve">jsou definované následující </w:t>
            </w:r>
            <w:r w:rsidR="00BE1BC0">
              <w:t xml:space="preserve">důležité </w:t>
            </w:r>
            <w:r w:rsidRPr="000277A4">
              <w:t>styly</w:t>
            </w:r>
            <w:bookmarkEnd w:id="33"/>
          </w:p>
        </w:tc>
      </w:tr>
    </w:tbl>
    <w:tbl>
      <w:tblPr>
        <w:tblStyle w:val="Svtltabulkasmkou1"/>
        <w:tblW w:w="0" w:type="auto"/>
        <w:tblLook w:val="04A0" w:firstRow="1" w:lastRow="0" w:firstColumn="1" w:lastColumn="0" w:noHBand="0" w:noVBand="1"/>
      </w:tblPr>
      <w:tblGrid>
        <w:gridCol w:w="2293"/>
        <w:gridCol w:w="3372"/>
        <w:gridCol w:w="2828"/>
      </w:tblGrid>
      <w:tr w:rsidR="00030916" w:rsidRPr="00D713CC" w14:paraId="63BE205A" w14:textId="77777777" w:rsidTr="00F120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14:paraId="2B873604" w14:textId="77777777" w:rsidR="00030916" w:rsidRPr="00D713CC" w:rsidRDefault="00030916" w:rsidP="000B5EAC">
            <w:pPr>
              <w:pStyle w:val="Odstavec"/>
            </w:pPr>
            <w:r w:rsidRPr="00D713CC">
              <w:t>Název stylu</w:t>
            </w:r>
          </w:p>
        </w:tc>
        <w:tc>
          <w:tcPr>
            <w:tcW w:w="3372" w:type="dxa"/>
          </w:tcPr>
          <w:p w14:paraId="7D300E24" w14:textId="77777777" w:rsidR="00030916" w:rsidRPr="00D713CC" w:rsidRDefault="00030916" w:rsidP="000B5EAC">
            <w:pPr>
              <w:pStyle w:val="Odstavec"/>
              <w:cnfStyle w:val="100000000000" w:firstRow="1" w:lastRow="0" w:firstColumn="0" w:lastColumn="0" w:oddVBand="0" w:evenVBand="0" w:oddHBand="0" w:evenHBand="0" w:firstRowFirstColumn="0" w:firstRowLastColumn="0" w:lastRowFirstColumn="0" w:lastRowLastColumn="0"/>
            </w:pPr>
            <w:r w:rsidRPr="00D713CC">
              <w:t>Použití</w:t>
            </w:r>
          </w:p>
        </w:tc>
        <w:tc>
          <w:tcPr>
            <w:tcW w:w="2828" w:type="dxa"/>
          </w:tcPr>
          <w:p w14:paraId="379B815A" w14:textId="77777777" w:rsidR="00030916" w:rsidRPr="00D713CC" w:rsidRDefault="00030916" w:rsidP="000B5EAC">
            <w:pPr>
              <w:pStyle w:val="Odstavec"/>
              <w:cnfStyle w:val="100000000000" w:firstRow="1" w:lastRow="0" w:firstColumn="0" w:lastColumn="0" w:oddVBand="0" w:evenVBand="0" w:oddHBand="0" w:evenHBand="0" w:firstRowFirstColumn="0" w:firstRowLastColumn="0" w:lastRowFirstColumn="0" w:lastRowLastColumn="0"/>
            </w:pPr>
            <w:r w:rsidRPr="00D713CC">
              <w:t>Příklad</w:t>
            </w:r>
          </w:p>
        </w:tc>
      </w:tr>
      <w:tr w:rsidR="00030916" w:rsidRPr="00D713CC" w14:paraId="02212216"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0FEC018D" w14:textId="77777777" w:rsidR="00030916" w:rsidRPr="00D713CC" w:rsidRDefault="00030916" w:rsidP="000B5EAC">
            <w:pPr>
              <w:pStyle w:val="Odstavec"/>
            </w:pPr>
            <w:r w:rsidRPr="00D713CC">
              <w:t>Nadpis 1</w:t>
            </w:r>
          </w:p>
        </w:tc>
        <w:tc>
          <w:tcPr>
            <w:tcW w:w="3372" w:type="dxa"/>
          </w:tcPr>
          <w:p w14:paraId="6C04446E" w14:textId="77777777" w:rsidR="00030916" w:rsidRPr="00D713CC"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D713CC">
              <w:t>Nadpis 1. úrovně</w:t>
            </w:r>
          </w:p>
        </w:tc>
        <w:tc>
          <w:tcPr>
            <w:tcW w:w="2828" w:type="dxa"/>
          </w:tcPr>
          <w:p w14:paraId="7AC2115D" w14:textId="77777777" w:rsidR="00030916" w:rsidRPr="00BB1132"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BB1132">
              <w:t>1. N</w:t>
            </w:r>
            <w:r w:rsidR="00BB1132" w:rsidRPr="00BB1132">
              <w:t>adpis</w:t>
            </w:r>
            <w:r w:rsidRPr="00BB1132">
              <w:t xml:space="preserve"> 1</w:t>
            </w:r>
          </w:p>
        </w:tc>
      </w:tr>
      <w:tr w:rsidR="00030916" w:rsidRPr="00D713CC" w14:paraId="4F9EC1D7"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4C255EDD" w14:textId="77777777" w:rsidR="00030916" w:rsidRPr="00D713CC" w:rsidRDefault="00030916" w:rsidP="000B5EAC">
            <w:pPr>
              <w:pStyle w:val="Odstavec"/>
            </w:pPr>
            <w:r w:rsidRPr="00D713CC">
              <w:t>Nadpis 2</w:t>
            </w:r>
          </w:p>
        </w:tc>
        <w:tc>
          <w:tcPr>
            <w:tcW w:w="3372" w:type="dxa"/>
          </w:tcPr>
          <w:p w14:paraId="50B518F5" w14:textId="77777777" w:rsidR="00030916" w:rsidRPr="00D713CC"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D713CC">
              <w:t>Nadpis 2. úrovně</w:t>
            </w:r>
          </w:p>
        </w:tc>
        <w:tc>
          <w:tcPr>
            <w:tcW w:w="2828" w:type="dxa"/>
          </w:tcPr>
          <w:p w14:paraId="4E8B4339" w14:textId="77777777" w:rsidR="00030916" w:rsidRPr="00BB1132"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BB1132">
              <w:t>1.1 Nadpis 2</w:t>
            </w:r>
          </w:p>
        </w:tc>
      </w:tr>
      <w:tr w:rsidR="00030916" w:rsidRPr="00D713CC" w14:paraId="02A76AFF"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187F30AC" w14:textId="77777777" w:rsidR="00030916" w:rsidRPr="00D713CC" w:rsidRDefault="00030916" w:rsidP="000B5EAC">
            <w:pPr>
              <w:pStyle w:val="Odstavec"/>
            </w:pPr>
            <w:r w:rsidRPr="00D713CC">
              <w:t>Nadpis 3</w:t>
            </w:r>
          </w:p>
        </w:tc>
        <w:tc>
          <w:tcPr>
            <w:tcW w:w="3372" w:type="dxa"/>
          </w:tcPr>
          <w:p w14:paraId="627AE89C" w14:textId="77777777" w:rsidR="00030916" w:rsidRPr="00D713CC"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D713CC">
              <w:t>Nadpis 3. úrovně</w:t>
            </w:r>
          </w:p>
        </w:tc>
        <w:tc>
          <w:tcPr>
            <w:tcW w:w="2828" w:type="dxa"/>
          </w:tcPr>
          <w:p w14:paraId="203A965F" w14:textId="77777777" w:rsidR="00030916" w:rsidRPr="00BB1132"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BB1132">
              <w:t>1.1.1 Nadpis 3</w:t>
            </w:r>
          </w:p>
        </w:tc>
      </w:tr>
      <w:tr w:rsidR="00030916" w:rsidRPr="00D713CC" w14:paraId="18B6B6CA"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6BC059C1" w14:textId="77777777" w:rsidR="00030916" w:rsidRPr="00D713CC" w:rsidRDefault="00030916" w:rsidP="000B5EAC">
            <w:pPr>
              <w:pStyle w:val="Odstavec"/>
            </w:pPr>
            <w:r w:rsidRPr="00D713CC">
              <w:t xml:space="preserve">Nadpis </w:t>
            </w:r>
            <w:r w:rsidR="00BB1132">
              <w:t xml:space="preserve">1 - </w:t>
            </w:r>
            <w:r w:rsidRPr="00D713CC">
              <w:t>neč</w:t>
            </w:r>
            <w:r w:rsidR="00BB1132">
              <w:t>íslovaný</w:t>
            </w:r>
          </w:p>
        </w:tc>
        <w:tc>
          <w:tcPr>
            <w:tcW w:w="3372" w:type="dxa"/>
          </w:tcPr>
          <w:p w14:paraId="4D4025E5" w14:textId="77777777" w:rsidR="00030916" w:rsidRPr="00D713CC"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D713CC">
              <w:t>Nečíslovaný nadpis</w:t>
            </w:r>
          </w:p>
        </w:tc>
        <w:tc>
          <w:tcPr>
            <w:tcW w:w="2828" w:type="dxa"/>
          </w:tcPr>
          <w:p w14:paraId="30FA986F" w14:textId="77777777" w:rsidR="00030916" w:rsidRPr="00BB1132"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BB1132">
              <w:t>N</w:t>
            </w:r>
            <w:r w:rsidR="00BB1132" w:rsidRPr="00BB1132">
              <w:t>adpis nečíslovaný</w:t>
            </w:r>
          </w:p>
        </w:tc>
      </w:tr>
      <w:tr w:rsidR="004E6950" w:rsidRPr="00D713CC" w14:paraId="4237BCFA"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348F1C67" w14:textId="77777777" w:rsidR="004E6950" w:rsidRPr="00D713CC" w:rsidRDefault="004E6950" w:rsidP="000B5EAC">
            <w:pPr>
              <w:pStyle w:val="Odstavec"/>
            </w:pPr>
            <w:r w:rsidRPr="00D713CC">
              <w:t xml:space="preserve">Nadpis </w:t>
            </w:r>
            <w:r>
              <w:t>mimo obsah</w:t>
            </w:r>
          </w:p>
        </w:tc>
        <w:tc>
          <w:tcPr>
            <w:tcW w:w="3372" w:type="dxa"/>
          </w:tcPr>
          <w:p w14:paraId="71417E05" w14:textId="77777777" w:rsidR="004E6950" w:rsidRPr="00D713CC" w:rsidRDefault="004E6950" w:rsidP="000B5EAC">
            <w:pPr>
              <w:pStyle w:val="Odstavec"/>
              <w:cnfStyle w:val="000000000000" w:firstRow="0" w:lastRow="0" w:firstColumn="0" w:lastColumn="0" w:oddVBand="0" w:evenVBand="0" w:oddHBand="0" w:evenHBand="0" w:firstRowFirstColumn="0" w:firstRowLastColumn="0" w:lastRowFirstColumn="0" w:lastRowLastColumn="0"/>
            </w:pPr>
            <w:r w:rsidRPr="00D713CC">
              <w:t xml:space="preserve">Nadpis </w:t>
            </w:r>
            <w:r>
              <w:t>- neobjevuje se v obsahu</w:t>
            </w:r>
          </w:p>
        </w:tc>
        <w:tc>
          <w:tcPr>
            <w:tcW w:w="2828" w:type="dxa"/>
          </w:tcPr>
          <w:p w14:paraId="788C8784" w14:textId="77777777" w:rsidR="004E6950" w:rsidRPr="00BB1132" w:rsidRDefault="00BB1132" w:rsidP="000B5EAC">
            <w:pPr>
              <w:pStyle w:val="Odstavec"/>
              <w:cnfStyle w:val="000000000000" w:firstRow="0" w:lastRow="0" w:firstColumn="0" w:lastColumn="0" w:oddVBand="0" w:evenVBand="0" w:oddHBand="0" w:evenHBand="0" w:firstRowFirstColumn="0" w:firstRowLastColumn="0" w:lastRowFirstColumn="0" w:lastRowLastColumn="0"/>
            </w:pPr>
            <w:r>
              <w:t>Nadpis mimo obsah</w:t>
            </w:r>
          </w:p>
        </w:tc>
      </w:tr>
      <w:tr w:rsidR="00030916" w:rsidRPr="00D713CC" w14:paraId="3835D514"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6F599D8E" w14:textId="77777777" w:rsidR="00030916" w:rsidRPr="00D713CC" w:rsidRDefault="00030916" w:rsidP="000B5EAC">
            <w:pPr>
              <w:pStyle w:val="Odstavec"/>
            </w:pPr>
            <w:r w:rsidRPr="00D713CC">
              <w:t>Literatura</w:t>
            </w:r>
          </w:p>
        </w:tc>
        <w:tc>
          <w:tcPr>
            <w:tcW w:w="3372" w:type="dxa"/>
          </w:tcPr>
          <w:p w14:paraId="5BFE4F83" w14:textId="77777777" w:rsidR="00030916" w:rsidRPr="00D713CC"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D713CC">
              <w:t>Styl pro zápis použité literatury</w:t>
            </w:r>
          </w:p>
        </w:tc>
        <w:tc>
          <w:tcPr>
            <w:tcW w:w="2828" w:type="dxa"/>
          </w:tcPr>
          <w:p w14:paraId="463D4967" w14:textId="77777777" w:rsidR="00030916" w:rsidRPr="00D713CC"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D713CC">
              <w:t>[1]  Literatura</w:t>
            </w:r>
          </w:p>
        </w:tc>
      </w:tr>
      <w:tr w:rsidR="00030916" w:rsidRPr="00D713CC" w14:paraId="1EAACF29"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043C1FE2" w14:textId="77777777" w:rsidR="00030916" w:rsidRPr="00D713CC" w:rsidRDefault="00030916" w:rsidP="000B5EAC">
            <w:pPr>
              <w:pStyle w:val="Odstavec"/>
            </w:pPr>
            <w:r w:rsidRPr="00D713CC">
              <w:t>Příloh</w:t>
            </w:r>
            <w:r w:rsidR="00F120F3">
              <w:t>a 1</w:t>
            </w:r>
          </w:p>
        </w:tc>
        <w:tc>
          <w:tcPr>
            <w:tcW w:w="3372" w:type="dxa"/>
          </w:tcPr>
          <w:p w14:paraId="119FDCBF" w14:textId="77777777" w:rsidR="00030916" w:rsidRPr="00D713CC"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D713CC">
              <w:t>Nadpis příloh</w:t>
            </w:r>
            <w:r w:rsidR="00F120F3">
              <w:t>y</w:t>
            </w:r>
          </w:p>
        </w:tc>
        <w:tc>
          <w:tcPr>
            <w:tcW w:w="2828" w:type="dxa"/>
          </w:tcPr>
          <w:p w14:paraId="3CE45557" w14:textId="77777777" w:rsidR="00030916" w:rsidRPr="00D713CC" w:rsidRDefault="00030916" w:rsidP="000B5EAC">
            <w:pPr>
              <w:pStyle w:val="Odstavec"/>
              <w:cnfStyle w:val="000000000000" w:firstRow="0" w:lastRow="0" w:firstColumn="0" w:lastColumn="0" w:oddVBand="0" w:evenVBand="0" w:oddHBand="0" w:evenHBand="0" w:firstRowFirstColumn="0" w:firstRowLastColumn="0" w:lastRowFirstColumn="0" w:lastRowLastColumn="0"/>
            </w:pPr>
            <w:r w:rsidRPr="00D713CC">
              <w:t>Příloha A</w:t>
            </w:r>
          </w:p>
        </w:tc>
      </w:tr>
      <w:tr w:rsidR="00F120F3" w:rsidRPr="00D713CC" w14:paraId="09E0DB8A"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19DA2898" w14:textId="77777777" w:rsidR="00F120F3" w:rsidRPr="00D713CC" w:rsidRDefault="00F120F3" w:rsidP="000B5EAC">
            <w:pPr>
              <w:pStyle w:val="Odstavec"/>
            </w:pPr>
            <w:r w:rsidRPr="00D713CC">
              <w:t>Příloh</w:t>
            </w:r>
            <w:r>
              <w:t>a 2</w:t>
            </w:r>
          </w:p>
        </w:tc>
        <w:tc>
          <w:tcPr>
            <w:tcW w:w="3372" w:type="dxa"/>
          </w:tcPr>
          <w:p w14:paraId="61541ABF" w14:textId="77777777" w:rsidR="00F120F3" w:rsidRPr="00D713CC" w:rsidRDefault="00F120F3" w:rsidP="000B5EAC">
            <w:pPr>
              <w:pStyle w:val="Odstavec"/>
              <w:cnfStyle w:val="000000000000" w:firstRow="0" w:lastRow="0" w:firstColumn="0" w:lastColumn="0" w:oddVBand="0" w:evenVBand="0" w:oddHBand="0" w:evenHBand="0" w:firstRowFirstColumn="0" w:firstRowLastColumn="0" w:lastRowFirstColumn="0" w:lastRowLastColumn="0"/>
            </w:pPr>
            <w:r>
              <w:t>Podn</w:t>
            </w:r>
            <w:r w:rsidRPr="00D713CC">
              <w:t>adpis příloh</w:t>
            </w:r>
            <w:r>
              <w:t>y</w:t>
            </w:r>
          </w:p>
        </w:tc>
        <w:tc>
          <w:tcPr>
            <w:tcW w:w="2828" w:type="dxa"/>
          </w:tcPr>
          <w:p w14:paraId="7292EED2" w14:textId="77777777" w:rsidR="00F120F3" w:rsidRPr="00D713CC" w:rsidRDefault="00F120F3" w:rsidP="000B5EAC">
            <w:pPr>
              <w:pStyle w:val="Odstavec"/>
              <w:cnfStyle w:val="000000000000" w:firstRow="0" w:lastRow="0" w:firstColumn="0" w:lastColumn="0" w:oddVBand="0" w:evenVBand="0" w:oddHBand="0" w:evenHBand="0" w:firstRowFirstColumn="0" w:firstRowLastColumn="0" w:lastRowFirstColumn="0" w:lastRowLastColumn="0"/>
            </w:pPr>
            <w:r w:rsidRPr="00D713CC">
              <w:t>Příloha A</w:t>
            </w:r>
            <w:r>
              <w:t>.1</w:t>
            </w:r>
          </w:p>
        </w:tc>
      </w:tr>
      <w:tr w:rsidR="004E6950" w:rsidRPr="00D713CC" w14:paraId="094F7D9E"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1252EA51" w14:textId="77777777" w:rsidR="004E6950" w:rsidRPr="00D713CC" w:rsidRDefault="004E6950" w:rsidP="000B5EAC">
            <w:pPr>
              <w:pStyle w:val="Odstavec"/>
            </w:pPr>
            <w:r>
              <w:t>Pokračování</w:t>
            </w:r>
          </w:p>
        </w:tc>
        <w:tc>
          <w:tcPr>
            <w:tcW w:w="3372" w:type="dxa"/>
          </w:tcPr>
          <w:p w14:paraId="11F3ED36" w14:textId="77777777" w:rsidR="004E6950" w:rsidRPr="00D713CC" w:rsidRDefault="00BE1BC0" w:rsidP="000B5EAC">
            <w:pPr>
              <w:pStyle w:val="Odstavec"/>
              <w:cnfStyle w:val="000000000000" w:firstRow="0" w:lastRow="0" w:firstColumn="0" w:lastColumn="0" w:oddVBand="0" w:evenVBand="0" w:oddHBand="0" w:evenHBand="0" w:firstRowFirstColumn="0" w:firstRowLastColumn="0" w:lastRowFirstColumn="0" w:lastRowLastColumn="0"/>
            </w:pPr>
            <w:r w:rsidRPr="00D713CC">
              <w:t xml:space="preserve">Psaní normálního textu </w:t>
            </w:r>
            <w:r>
              <w:t>první odstavec (neodsazený)</w:t>
            </w:r>
          </w:p>
        </w:tc>
        <w:tc>
          <w:tcPr>
            <w:tcW w:w="2828" w:type="dxa"/>
          </w:tcPr>
          <w:p w14:paraId="55DFE48B" w14:textId="77777777" w:rsidR="004E6950" w:rsidRPr="00D713CC" w:rsidRDefault="00BE1BC0" w:rsidP="000B5EAC">
            <w:pPr>
              <w:pStyle w:val="Odstavec"/>
              <w:cnfStyle w:val="000000000000" w:firstRow="0" w:lastRow="0" w:firstColumn="0" w:lastColumn="0" w:oddVBand="0" w:evenVBand="0" w:oddHBand="0" w:evenHBand="0" w:firstRowFirstColumn="0" w:firstRowLastColumn="0" w:lastRowFirstColumn="0" w:lastRowLastColumn="0"/>
            </w:pPr>
            <w:r w:rsidRPr="00D713CC">
              <w:t>Normální text</w:t>
            </w:r>
          </w:p>
        </w:tc>
      </w:tr>
      <w:tr w:rsidR="00F120F3" w:rsidRPr="00D713CC" w14:paraId="1BD950AA"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4992D710" w14:textId="77777777" w:rsidR="00F120F3" w:rsidRPr="00D713CC" w:rsidRDefault="00F120F3" w:rsidP="000B5EAC">
            <w:pPr>
              <w:pStyle w:val="Odstavec"/>
            </w:pPr>
            <w:r w:rsidRPr="00D713CC">
              <w:t>BP/DP normální</w:t>
            </w:r>
          </w:p>
        </w:tc>
        <w:tc>
          <w:tcPr>
            <w:tcW w:w="3372" w:type="dxa"/>
          </w:tcPr>
          <w:p w14:paraId="2151514A" w14:textId="77777777" w:rsidR="00F120F3" w:rsidRPr="00D713CC" w:rsidRDefault="00F120F3" w:rsidP="000B5EAC">
            <w:pPr>
              <w:pStyle w:val="Odstavec"/>
              <w:cnfStyle w:val="000000000000" w:firstRow="0" w:lastRow="0" w:firstColumn="0" w:lastColumn="0" w:oddVBand="0" w:evenVBand="0" w:oddHBand="0" w:evenHBand="0" w:firstRowFirstColumn="0" w:firstRowLastColumn="0" w:lastRowFirstColumn="0" w:lastRowLastColumn="0"/>
            </w:pPr>
            <w:r w:rsidRPr="00D713CC">
              <w:t>Psaní normálního textu v</w:t>
            </w:r>
            <w:r w:rsidR="00BE1BC0">
              <w:t> </w:t>
            </w:r>
            <w:r w:rsidRPr="00D713CC">
              <w:t>odstavcích</w:t>
            </w:r>
            <w:r w:rsidR="00BE1BC0">
              <w:t xml:space="preserve"> (odsazený)</w:t>
            </w:r>
          </w:p>
        </w:tc>
        <w:tc>
          <w:tcPr>
            <w:tcW w:w="2828" w:type="dxa"/>
          </w:tcPr>
          <w:p w14:paraId="47A83A81" w14:textId="77777777" w:rsidR="00F120F3" w:rsidRPr="00D713CC" w:rsidRDefault="00F120F3" w:rsidP="000B5EAC">
            <w:pPr>
              <w:pStyle w:val="Odstavec"/>
              <w:cnfStyle w:val="000000000000" w:firstRow="0" w:lastRow="0" w:firstColumn="0" w:lastColumn="0" w:oddVBand="0" w:evenVBand="0" w:oddHBand="0" w:evenHBand="0" w:firstRowFirstColumn="0" w:firstRowLastColumn="0" w:lastRowFirstColumn="0" w:lastRowLastColumn="0"/>
            </w:pPr>
            <w:r w:rsidRPr="00D713CC">
              <w:t>Normální text</w:t>
            </w:r>
          </w:p>
        </w:tc>
      </w:tr>
      <w:tr w:rsidR="00BE1BC0" w:rsidRPr="00D713CC" w14:paraId="1A137EFE"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7AF84F83" w14:textId="77777777" w:rsidR="00BE1BC0" w:rsidRPr="00D713CC" w:rsidRDefault="00BE1BC0" w:rsidP="000B5EAC">
            <w:pPr>
              <w:pStyle w:val="Odstavec"/>
            </w:pPr>
            <w:r>
              <w:t>Zdrojový text</w:t>
            </w:r>
          </w:p>
        </w:tc>
        <w:tc>
          <w:tcPr>
            <w:tcW w:w="3372" w:type="dxa"/>
          </w:tcPr>
          <w:p w14:paraId="230F58EA" w14:textId="77777777" w:rsidR="00BE1BC0" w:rsidRPr="00D713CC" w:rsidRDefault="00BE1BC0" w:rsidP="000B5EAC">
            <w:pPr>
              <w:pStyle w:val="Odstavec"/>
              <w:cnfStyle w:val="000000000000" w:firstRow="0" w:lastRow="0" w:firstColumn="0" w:lastColumn="0" w:oddVBand="0" w:evenVBand="0" w:oddHBand="0" w:evenHBand="0" w:firstRowFirstColumn="0" w:firstRowLastColumn="0" w:lastRowFirstColumn="0" w:lastRowLastColumn="0"/>
            </w:pPr>
            <w:r>
              <w:t>Pro výpis zdrojových textů</w:t>
            </w:r>
          </w:p>
        </w:tc>
        <w:tc>
          <w:tcPr>
            <w:tcW w:w="2828" w:type="dxa"/>
          </w:tcPr>
          <w:p w14:paraId="1ED2DA75" w14:textId="77777777" w:rsidR="00BE1BC0" w:rsidRPr="00D713CC" w:rsidRDefault="00BE1BC0" w:rsidP="00F96216">
            <w:pPr>
              <w:pStyle w:val="Zdrojovkd"/>
              <w:cnfStyle w:val="000000000000" w:firstRow="0" w:lastRow="0" w:firstColumn="0" w:lastColumn="0" w:oddVBand="0" w:evenVBand="0" w:oddHBand="0" w:evenHBand="0" w:firstRowFirstColumn="0" w:firstRowLastColumn="0" w:lastRowFirstColumn="0" w:lastRowLastColumn="0"/>
            </w:pPr>
            <w:r>
              <w:t>Zdrojový</w:t>
            </w:r>
            <w:r w:rsidRPr="00D713CC">
              <w:t xml:space="preserve"> text</w:t>
            </w:r>
          </w:p>
        </w:tc>
      </w:tr>
      <w:tr w:rsidR="00BE1BC0" w:rsidRPr="00D713CC" w14:paraId="60F00E60"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78FB8A7F" w14:textId="77777777" w:rsidR="00BE1BC0" w:rsidRPr="00D713CC" w:rsidRDefault="00BE1BC0" w:rsidP="000B5EAC">
            <w:pPr>
              <w:pStyle w:val="Odstavec"/>
            </w:pPr>
            <w:r>
              <w:t>Popisek</w:t>
            </w:r>
          </w:p>
        </w:tc>
        <w:tc>
          <w:tcPr>
            <w:tcW w:w="3372" w:type="dxa"/>
          </w:tcPr>
          <w:p w14:paraId="64FD1B20" w14:textId="77777777" w:rsidR="00BE1BC0" w:rsidRPr="00D713CC" w:rsidRDefault="00BE1BC0" w:rsidP="000B5EAC">
            <w:pPr>
              <w:pStyle w:val="Odstavec"/>
              <w:cnfStyle w:val="000000000000" w:firstRow="0" w:lastRow="0" w:firstColumn="0" w:lastColumn="0" w:oddVBand="0" w:evenVBand="0" w:oddHBand="0" w:evenHBand="0" w:firstRowFirstColumn="0" w:firstRowLastColumn="0" w:lastRowFirstColumn="0" w:lastRowLastColumn="0"/>
            </w:pPr>
            <w:r>
              <w:t>Pro popisky obrázků a tabulek</w:t>
            </w:r>
          </w:p>
        </w:tc>
        <w:tc>
          <w:tcPr>
            <w:tcW w:w="2828" w:type="dxa"/>
          </w:tcPr>
          <w:p w14:paraId="5D069787" w14:textId="77777777" w:rsidR="00BE1BC0" w:rsidRPr="00D713CC" w:rsidRDefault="00BE1BC0" w:rsidP="00F96216">
            <w:pPr>
              <w:pStyle w:val="Titulek"/>
              <w:spacing w:before="0" w:after="0"/>
              <w:ind w:left="-11"/>
              <w:cnfStyle w:val="000000000000" w:firstRow="0" w:lastRow="0" w:firstColumn="0" w:lastColumn="0" w:oddVBand="0" w:evenVBand="0" w:oddHBand="0" w:evenHBand="0" w:firstRowFirstColumn="0" w:firstRowLastColumn="0" w:lastRowFirstColumn="0" w:lastRowLastColumn="0"/>
            </w:pPr>
            <w:r>
              <w:t>Popisek</w:t>
            </w:r>
          </w:p>
        </w:tc>
      </w:tr>
      <w:tr w:rsidR="00BE1BC0" w:rsidRPr="00D713CC" w14:paraId="74B17B62" w14:textId="77777777" w:rsidTr="00F120F3">
        <w:tc>
          <w:tcPr>
            <w:cnfStyle w:val="001000000000" w:firstRow="0" w:lastRow="0" w:firstColumn="1" w:lastColumn="0" w:oddVBand="0" w:evenVBand="0" w:oddHBand="0" w:evenHBand="0" w:firstRowFirstColumn="0" w:firstRowLastColumn="0" w:lastRowFirstColumn="0" w:lastRowLastColumn="0"/>
            <w:tcW w:w="2293" w:type="dxa"/>
          </w:tcPr>
          <w:p w14:paraId="74646E23" w14:textId="77777777" w:rsidR="00BE1BC0" w:rsidRPr="00D713CC" w:rsidRDefault="00BE1BC0" w:rsidP="000B5EAC">
            <w:pPr>
              <w:pStyle w:val="Odstavec"/>
            </w:pPr>
            <w:r>
              <w:t>Tabulka</w:t>
            </w:r>
          </w:p>
        </w:tc>
        <w:tc>
          <w:tcPr>
            <w:tcW w:w="3372" w:type="dxa"/>
          </w:tcPr>
          <w:p w14:paraId="4BE218D2" w14:textId="77777777" w:rsidR="00BE1BC0" w:rsidRPr="00D713CC" w:rsidRDefault="00BE1BC0" w:rsidP="000B5EAC">
            <w:pPr>
              <w:pStyle w:val="Odstavec"/>
              <w:cnfStyle w:val="000000000000" w:firstRow="0" w:lastRow="0" w:firstColumn="0" w:lastColumn="0" w:oddVBand="0" w:evenVBand="0" w:oddHBand="0" w:evenHBand="0" w:firstRowFirstColumn="0" w:firstRowLastColumn="0" w:lastRowFirstColumn="0" w:lastRowLastColumn="0"/>
            </w:pPr>
            <w:r>
              <w:t>Pro texty v tabulkách</w:t>
            </w:r>
          </w:p>
        </w:tc>
        <w:tc>
          <w:tcPr>
            <w:tcW w:w="2828" w:type="dxa"/>
          </w:tcPr>
          <w:p w14:paraId="3BDEFD8A" w14:textId="77777777" w:rsidR="00BE1BC0" w:rsidRPr="00D713CC" w:rsidRDefault="00BE1BC0" w:rsidP="00F96216">
            <w:pPr>
              <w:pStyle w:val="Tabulka"/>
              <w:cnfStyle w:val="000000000000" w:firstRow="0" w:lastRow="0" w:firstColumn="0" w:lastColumn="0" w:oddVBand="0" w:evenVBand="0" w:oddHBand="0" w:evenHBand="0" w:firstRowFirstColumn="0" w:firstRowLastColumn="0" w:lastRowFirstColumn="0" w:lastRowLastColumn="0"/>
            </w:pPr>
            <w:r>
              <w:t>Tabulka</w:t>
            </w:r>
          </w:p>
        </w:tc>
      </w:tr>
    </w:tbl>
    <w:p w14:paraId="57D76027" w14:textId="1977B8FF" w:rsidR="00656E6F" w:rsidRPr="00D713CC" w:rsidRDefault="00990E1C" w:rsidP="00656E6F">
      <w:pPr>
        <w:pStyle w:val="Nadpis2"/>
      </w:pPr>
      <w:bookmarkStart w:id="34" w:name="_Toc152891079"/>
      <w:r>
        <w:t>GGrain</w:t>
      </w:r>
      <w:bookmarkEnd w:id="34"/>
    </w:p>
    <w:p w14:paraId="7C909440" w14:textId="77777777" w:rsidR="00F27F85" w:rsidRDefault="00656E6F" w:rsidP="00656E6F">
      <w:pPr>
        <w:pStyle w:val="Prvnodstavec"/>
      </w:pPr>
      <w:r w:rsidRPr="00D713CC">
        <w:t xml:space="preserve">K vytvoření rovnic můžeme použít integrovaný </w:t>
      </w:r>
      <w:r w:rsidRPr="00F27F85">
        <w:rPr>
          <w:b/>
          <w:bCs/>
        </w:rPr>
        <w:t>Editor rovnic</w:t>
      </w:r>
      <w:r w:rsidRPr="00D713CC">
        <w:t>. Rovnice se vkládají na samostatný řádek a jsou číslovány. Jejich číslo je udáváno v závorce (na pravém okraji stránky) a slouží ke snadným odkazům v textu.</w:t>
      </w:r>
      <w:r w:rsidR="00F27F85">
        <w:t xml:space="preserve"> </w:t>
      </w:r>
      <w:r w:rsidR="00BE1BC0">
        <w:t>V</w:t>
      </w:r>
      <w:r w:rsidR="00BE1BC0" w:rsidRPr="00D713CC">
        <w:t>ládání</w:t>
      </w:r>
      <w:r w:rsidR="00BE1BC0">
        <w:t xml:space="preserve"> rovnice je nesnadnější tak, že zkopírujte celou tabulku s rovnicí (jde o jednořádkovou tabulku bez ohraničení) a v ní </w:t>
      </w:r>
      <w:r w:rsidR="00BE1BC0">
        <w:lastRenderedPageBreak/>
        <w:t>nahraďte rovnici.</w:t>
      </w:r>
      <w:r w:rsidR="00F27F85">
        <w:t xml:space="preserve"> Následně doplňte k číslu závorky a zformátujte pomocí stylu </w:t>
      </w:r>
      <w:r w:rsidR="00F27F85" w:rsidRPr="00D713CC">
        <w:rPr>
          <w:b/>
        </w:rPr>
        <w:t>Rovnice</w:t>
      </w:r>
      <w:r w:rsidR="00F27F85">
        <w:rPr>
          <w:b/>
        </w:rPr>
        <w:t>.</w:t>
      </w:r>
    </w:p>
    <w:p w14:paraId="51946485" w14:textId="77777777" w:rsidR="00656E6F" w:rsidRPr="00D713CC" w:rsidRDefault="00656E6F" w:rsidP="000B5EAC">
      <w:pPr>
        <w:pStyle w:val="Odstavec"/>
      </w:pPr>
      <w:r w:rsidRPr="00D713CC">
        <w:t>Každá rovnice je součástí věty, proto do ní musí být včleněna</w:t>
      </w:r>
      <w:r w:rsidR="00BD4B83">
        <w:t xml:space="preserve"> i včetně interpunkčních znamének</w:t>
      </w:r>
      <w:r w:rsidRPr="00D713CC">
        <w:t>, jak ukazuje následující příklad.</w:t>
      </w:r>
    </w:p>
    <w:p w14:paraId="44E1132A" w14:textId="77777777" w:rsidR="00656E6F" w:rsidRDefault="00656E6F" w:rsidP="000B5EAC">
      <w:pPr>
        <w:pStyle w:val="Odstavec"/>
      </w:pPr>
      <w:r w:rsidRPr="00D713CC">
        <w:t>Jednorozměrná diskrétní kosinová transformace je definována vztahem</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BE1BC0" w:rsidRPr="00555F11" w14:paraId="15C4700D" w14:textId="77777777" w:rsidTr="00BE1BC0">
        <w:tc>
          <w:tcPr>
            <w:tcW w:w="6801" w:type="dxa"/>
          </w:tcPr>
          <w:p w14:paraId="09A90BBA" w14:textId="77777777" w:rsidR="00BE1BC0" w:rsidRPr="00BE1BC0" w:rsidRDefault="00BE1BC0" w:rsidP="00BE1BC0">
            <w:pPr>
              <w:pStyle w:val="Rovnice"/>
            </w:pPr>
            <m:oMath>
              <m:r>
                <w:rPr>
                  <w:rFonts w:ascii="Cambria Math" w:hAnsi="Cambria Math"/>
                </w:rPr>
                <m:t>F</m:t>
              </m:r>
              <m:d>
                <m:dPr>
                  <m:ctrlPr>
                    <w:rPr>
                      <w:rFonts w:ascii="Cambria Math" w:hAnsi="Cambria Math"/>
                    </w:rPr>
                  </m:ctrlPr>
                </m:dPr>
                <m:e>
                  <m:r>
                    <w:rPr>
                      <w:rFonts w:ascii="Cambria Math" w:hAnsi="Cambria Math"/>
                    </w:rPr>
                    <m:t>u</m:t>
                  </m:r>
                </m:e>
              </m:d>
              <m:r>
                <m:rPr>
                  <m:sty m:val="p"/>
                </m:rPr>
                <w:rPr>
                  <w:rFonts w:ascii="Cambria Math" w:hAnsi="Cambria Math"/>
                </w:rPr>
                <m:t>=</m:t>
              </m:r>
              <m:r>
                <w:rPr>
                  <w:rFonts w:ascii="Cambria Math" w:hAnsi="Cambria Math"/>
                </w:rPr>
                <m:t>γ</m:t>
              </m:r>
              <m:d>
                <m:dPr>
                  <m:ctrlPr>
                    <w:rPr>
                      <w:rFonts w:ascii="Cambria Math" w:hAnsi="Cambria Math"/>
                    </w:rPr>
                  </m:ctrlPr>
                </m:dPr>
                <m:e>
                  <m:r>
                    <w:rPr>
                      <w:rFonts w:ascii="Cambria Math" w:hAnsi="Cambria Math"/>
                    </w:rPr>
                    <m:t>u</m:t>
                  </m:r>
                </m:e>
              </m:d>
              <m:r>
                <m:rPr>
                  <m:sty m:val="p"/>
                </m:rPr>
                <w:rPr>
                  <w:rFonts w:ascii="Cambria Math" w:hAnsi="Cambria Math"/>
                </w:rPr>
                <m:t>+</m:t>
              </m:r>
              <m:nary>
                <m:naryPr>
                  <m:chr m:val="∑"/>
                  <m:grow m:val="1"/>
                  <m:ctrlPr>
                    <w:rPr>
                      <w:rFonts w:ascii="Cambria Math" w:hAnsi="Cambria Math"/>
                    </w:rPr>
                  </m:ctrlPr>
                </m:naryPr>
                <m:sub>
                  <m:r>
                    <w:rPr>
                      <w:rFonts w:ascii="Cambria Math" w:hAnsi="Cambria Math"/>
                    </w:rPr>
                    <m:t>x</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cos</m:t>
                  </m:r>
                  <m:f>
                    <m:fPr>
                      <m:ctrlPr>
                        <w:rPr>
                          <w:rFonts w:ascii="Cambria Math" w:hAnsi="Cambria Math"/>
                        </w:rPr>
                      </m:ctrlPr>
                    </m:fPr>
                    <m:num>
                      <m:r>
                        <w:rPr>
                          <w:rFonts w:ascii="Cambria Math" w:hAnsi="Cambria Math"/>
                        </w:rPr>
                        <m:t>πu</m:t>
                      </m:r>
                      <m:d>
                        <m:dPr>
                          <m:ctrlPr>
                            <w:rPr>
                              <w:rFonts w:ascii="Cambria Math" w:hAnsi="Cambria Math"/>
                            </w:rPr>
                          </m:ctrlPr>
                        </m:dPr>
                        <m:e>
                          <m:r>
                            <m:rPr>
                              <m:sty m:val="p"/>
                            </m:rPr>
                            <w:rPr>
                              <w:rFonts w:ascii="Cambria Math" w:hAnsi="Cambria Math"/>
                            </w:rPr>
                            <m:t>2</m:t>
                          </m:r>
                          <m:r>
                            <w:rPr>
                              <w:rFonts w:ascii="Cambria Math" w:hAnsi="Cambria Math"/>
                            </w:rPr>
                            <m:t>x</m:t>
                          </m:r>
                          <m:r>
                            <m:rPr>
                              <m:sty m:val="p"/>
                            </m:rPr>
                            <w:rPr>
                              <w:rFonts w:ascii="Cambria Math" w:hAnsi="Cambria Math"/>
                            </w:rPr>
                            <m:t>+1</m:t>
                          </m:r>
                        </m:e>
                      </m:d>
                    </m:num>
                    <m:den>
                      <m:r>
                        <m:rPr>
                          <m:sty m:val="p"/>
                        </m:rPr>
                        <w:rPr>
                          <w:rFonts w:ascii="Cambria Math" w:hAnsi="Cambria Math"/>
                        </w:rPr>
                        <m:t>2</m:t>
                      </m:r>
                      <m:r>
                        <w:rPr>
                          <w:rFonts w:ascii="Cambria Math" w:hAnsi="Cambria Math"/>
                        </w:rPr>
                        <m:t>N</m:t>
                      </m:r>
                    </m:den>
                  </m:f>
                </m:e>
              </m:nary>
            </m:oMath>
            <w:r>
              <w:t xml:space="preserve"> ,</w:t>
            </w:r>
          </w:p>
        </w:tc>
        <w:tc>
          <w:tcPr>
            <w:tcW w:w="1699" w:type="dxa"/>
            <w:vAlign w:val="center"/>
          </w:tcPr>
          <w:p w14:paraId="35338D67" w14:textId="0DD51168" w:rsidR="00BE1BC0" w:rsidRPr="00555F11" w:rsidRDefault="00BE1BC0" w:rsidP="00BE1BC0">
            <w:pPr>
              <w:pStyle w:val="Rovnice"/>
              <w:jc w:val="right"/>
            </w:pPr>
            <w:r>
              <w:rPr>
                <w:rFonts w:eastAsia="Adobe Heiti Std R"/>
              </w:rPr>
              <w:t>(</w:t>
            </w:r>
            <w:r>
              <w:rPr>
                <w:rFonts w:eastAsia="Adobe Heiti Std R"/>
              </w:rPr>
              <w:fldChar w:fldCharType="begin"/>
            </w:r>
            <w:r>
              <w:rPr>
                <w:rFonts w:eastAsia="Adobe Heiti Std R"/>
              </w:rPr>
              <w:instrText xml:space="preserve"> STYLEREF 1 \s </w:instrText>
            </w:r>
            <w:r>
              <w:rPr>
                <w:rFonts w:eastAsia="Adobe Heiti Std R"/>
              </w:rPr>
              <w:fldChar w:fldCharType="separate"/>
            </w:r>
            <w:r w:rsidR="00A363EC">
              <w:rPr>
                <w:rFonts w:eastAsia="Adobe Heiti Std R"/>
                <w:noProof/>
              </w:rPr>
              <w:t>2</w:t>
            </w:r>
            <w:r>
              <w:rPr>
                <w:rFonts w:eastAsia="Adobe Heiti Std R"/>
              </w:rPr>
              <w:fldChar w:fldCharType="end"/>
            </w:r>
            <w:r>
              <w:rPr>
                <w:rFonts w:eastAsia="Adobe Heiti Std R"/>
              </w:rPr>
              <w:t>.</w:t>
            </w:r>
            <w:r>
              <w:rPr>
                <w:rFonts w:eastAsia="Adobe Heiti Std R"/>
              </w:rPr>
              <w:fldChar w:fldCharType="begin"/>
            </w:r>
            <w:r>
              <w:rPr>
                <w:rFonts w:eastAsia="Adobe Heiti Std R"/>
              </w:rPr>
              <w:instrText xml:space="preserve"> SEQ Rovnice \* ARABIC \s 1 </w:instrText>
            </w:r>
            <w:r>
              <w:rPr>
                <w:rFonts w:eastAsia="Adobe Heiti Std R"/>
              </w:rPr>
              <w:fldChar w:fldCharType="separate"/>
            </w:r>
            <w:r w:rsidR="00A363EC">
              <w:rPr>
                <w:rFonts w:eastAsia="Adobe Heiti Std R"/>
                <w:noProof/>
              </w:rPr>
              <w:t>1</w:t>
            </w:r>
            <w:r>
              <w:rPr>
                <w:rFonts w:eastAsia="Adobe Heiti Std R"/>
              </w:rPr>
              <w:fldChar w:fldCharType="end"/>
            </w:r>
            <w:r>
              <w:rPr>
                <w:rFonts w:eastAsia="Adobe Heiti Std R"/>
              </w:rPr>
              <w:t>)</w:t>
            </w:r>
          </w:p>
        </w:tc>
      </w:tr>
    </w:tbl>
    <w:p w14:paraId="2C0B6F13" w14:textId="77777777" w:rsidR="00656E6F" w:rsidRPr="00D713CC" w:rsidRDefault="00656E6F" w:rsidP="000B5EAC">
      <w:pPr>
        <w:pStyle w:val="Odstavec"/>
      </w:pPr>
      <w:r w:rsidRPr="00D713CC">
        <w:t xml:space="preserve">kde </w:t>
      </w:r>
      <w:r w:rsidRPr="00D713CC">
        <w:rPr>
          <w:i/>
        </w:rPr>
        <w:t>f</w:t>
      </w:r>
      <w:r w:rsidRPr="00D713CC">
        <w:t>(</w:t>
      </w:r>
      <w:r w:rsidRPr="00D713CC">
        <w:rPr>
          <w:i/>
        </w:rPr>
        <w:t>x</w:t>
      </w:r>
      <w:r w:rsidRPr="00D713CC">
        <w:t xml:space="preserve">) představuje signál v časové oblasti, </w:t>
      </w:r>
      <w:r w:rsidRPr="00D713CC">
        <w:rPr>
          <w:i/>
        </w:rPr>
        <w:t>F</w:t>
      </w:r>
      <w:r w:rsidRPr="00D713CC">
        <w:t>(</w:t>
      </w:r>
      <w:r w:rsidRPr="00D713CC">
        <w:rPr>
          <w:i/>
        </w:rPr>
        <w:t>u</w:t>
      </w:r>
      <w:r w:rsidRPr="00D713CC">
        <w:t xml:space="preserve">) je jeho transformovaný obraz, </w:t>
      </w:r>
      <w:r w:rsidRPr="00D713CC">
        <w:rPr>
          <w:i/>
        </w:rPr>
        <w:t>γ</w:t>
      </w:r>
      <w:r w:rsidRPr="00D713CC">
        <w:t>(</w:t>
      </w:r>
      <w:r w:rsidRPr="00D713CC">
        <w:rPr>
          <w:i/>
        </w:rPr>
        <w:t>u</w:t>
      </w:r>
      <w:r w:rsidRPr="00D713CC">
        <w:t xml:space="preserve">) reprezentuje váhový koeficient, index </w:t>
      </w:r>
      <w:r w:rsidRPr="00D713CC">
        <w:rPr>
          <w:i/>
        </w:rPr>
        <w:t>u</w:t>
      </w:r>
      <w:r w:rsidRPr="00D713CC">
        <w:t xml:space="preserve"> nabývá hodnot od 0 do </w:t>
      </w:r>
      <w:r w:rsidRPr="00D713CC">
        <w:rPr>
          <w:i/>
        </w:rPr>
        <w:t>N</w:t>
      </w:r>
      <w:r w:rsidRPr="00D713CC">
        <w:t>-</w:t>
      </w:r>
      <w:smartTag w:uri="urn:schemas-microsoft-com:office:smarttags" w:element="metricconverter">
        <w:smartTagPr>
          <w:attr w:name="ProductID" w:val="1 a"/>
        </w:smartTagPr>
        <w:r w:rsidRPr="00D713CC">
          <w:t>1 a</w:t>
        </w:r>
      </w:smartTag>
      <w:r w:rsidRPr="00D713CC">
        <w:t xml:space="preserve"> konstanta </w:t>
      </w:r>
      <w:r w:rsidRPr="00D713CC">
        <w:rPr>
          <w:i/>
        </w:rPr>
        <w:t>N</w:t>
      </w:r>
      <w:r w:rsidRPr="00D713CC">
        <w:t xml:space="preserve"> určuje počet bodů vstupního signálu.</w:t>
      </w:r>
      <w:r w:rsidR="00B04B6F">
        <w:t xml:space="preserve"> </w:t>
      </w:r>
    </w:p>
    <w:p w14:paraId="4DB10943" w14:textId="77777777" w:rsidR="00F96216" w:rsidRPr="00D713CC" w:rsidRDefault="00656E6F" w:rsidP="000B5EAC">
      <w:pPr>
        <w:pStyle w:val="Odstavec"/>
      </w:pPr>
      <w:r w:rsidRPr="00D713CC">
        <w:t>Platí pravidlo, že proměnné veličiny v textu rovnice a samotném textu práce jsou vždy uvedeny kurzívou a konstantní veličiny vždy stojatým písmem. Indexy u všech veličin jsou také uvedeny stojatým písmem.</w:t>
      </w:r>
      <w:bookmarkEnd w:id="21"/>
      <w:bookmarkEnd w:id="22"/>
    </w:p>
    <w:p w14:paraId="1BBD359F" w14:textId="24CC7144" w:rsidR="00D4508C" w:rsidRPr="00D713CC" w:rsidRDefault="00477F03" w:rsidP="00406801">
      <w:pPr>
        <w:pStyle w:val="Nadpis1"/>
      </w:pPr>
      <w:bookmarkStart w:id="35" w:name="_Toc152891080"/>
      <w:r>
        <w:lastRenderedPageBreak/>
        <w:t>Vývoj vlastního řešení</w:t>
      </w:r>
      <w:bookmarkEnd w:id="35"/>
    </w:p>
    <w:p w14:paraId="1C022206" w14:textId="18E0033E" w:rsidR="00B42F7D" w:rsidRPr="00B42F7D" w:rsidRDefault="009805B3" w:rsidP="00B42F7D">
      <w:pPr>
        <w:pStyle w:val="Prvnodstavec"/>
        <w:rPr>
          <w:color w:val="auto"/>
        </w:rPr>
      </w:pPr>
      <w:r>
        <w:rPr>
          <w:color w:val="auto"/>
        </w:rPr>
        <w:t>V rámci vývoje vlastního VST plug-inu pro granulární syntézu byl využit JUCE – framework jazyka C++ pro vývoj zvukového software. Jako vývojové prostředí bylo zvoleno Visual Studio 2019. Následující kapitoly se věnují popisu zvoleného frameworku, segmentaci jednotlivých součástí vyvíjeného plug-inu a popisu navrhovaného řešení jeho experimentální složky – ovládání parametrů granulární syntézy pomocí barev.</w:t>
      </w:r>
    </w:p>
    <w:p w14:paraId="023D9113" w14:textId="7CE70707" w:rsidR="00253EC5" w:rsidRPr="00D713CC" w:rsidRDefault="00066335" w:rsidP="00253EC5">
      <w:pPr>
        <w:pStyle w:val="Nadpis2"/>
      </w:pPr>
      <w:bookmarkStart w:id="36" w:name="_Toc152891081"/>
      <w:r>
        <w:t>Framework JUCE</w:t>
      </w:r>
      <w:bookmarkEnd w:id="36"/>
    </w:p>
    <w:p w14:paraId="0EF333FD" w14:textId="2ACCDDCD" w:rsidR="00253EC5" w:rsidRDefault="00CD3F90" w:rsidP="003709F8">
      <w:pPr>
        <w:pStyle w:val="Prvnodstavec"/>
      </w:pPr>
      <w:r>
        <w:t>JUCE je framework</w:t>
      </w:r>
      <w:r w:rsidR="00115F63">
        <w:t xml:space="preserve"> určený primárně</w:t>
      </w:r>
      <w:r w:rsidR="00607E30">
        <w:t xml:space="preserve"> pro vývoj </w:t>
      </w:r>
      <w:r w:rsidR="00AE3220">
        <w:t>audio software</w:t>
      </w:r>
      <w:r w:rsidR="00997884">
        <w:t xml:space="preserve"> v jazyce C++. Jeho hlavním cílem je </w:t>
      </w:r>
      <w:r w:rsidR="008C740E">
        <w:t>umož</w:t>
      </w:r>
      <w:r w:rsidR="00486D39">
        <w:t>ni</w:t>
      </w:r>
      <w:r w:rsidR="008C740E">
        <w:t xml:space="preserve">t vytvoření zdrojového kódu </w:t>
      </w:r>
      <w:r w:rsidR="00EC6F5F">
        <w:t xml:space="preserve">kompilovatelného a spustitelného </w:t>
      </w:r>
      <w:r w:rsidR="00D56A62">
        <w:t xml:space="preserve">zároveň </w:t>
      </w:r>
      <w:r w:rsidR="00AB6626">
        <w:t>na operačních systémech Windows, MacOS</w:t>
      </w:r>
      <w:r w:rsidR="00DF6FD5">
        <w:t>,</w:t>
      </w:r>
      <w:r w:rsidR="00AB6626">
        <w:t xml:space="preserve"> Linux</w:t>
      </w:r>
      <w:r w:rsidR="00DF6FD5">
        <w:t xml:space="preserve"> a jejich mobilních derivátech Android a iOS</w:t>
      </w:r>
      <w:r w:rsidR="00A272B2">
        <w:t>.</w:t>
      </w:r>
      <w:r w:rsidR="00466843">
        <w:t xml:space="preserve"> </w:t>
      </w:r>
      <w:r w:rsidR="00B71027">
        <w:t xml:space="preserve">Název JUCE je zkratkou pro </w:t>
      </w:r>
      <w:r w:rsidR="00B065E9">
        <w:t>Jules’ Utility Class Extensions</w:t>
      </w:r>
      <w:r w:rsidR="007154B5">
        <w:t xml:space="preserve"> – </w:t>
      </w:r>
      <w:r w:rsidR="00733D59">
        <w:t>zmíněný</w:t>
      </w:r>
      <w:r w:rsidR="00CB5225">
        <w:t>m Julesem je Julian Storer</w:t>
      </w:r>
      <w:r w:rsidR="00262818">
        <w:t>, vývojář grafick</w:t>
      </w:r>
      <w:r w:rsidR="00933EBE">
        <w:t xml:space="preserve">ého a zvukového rozhraní </w:t>
      </w:r>
      <w:r w:rsidR="00621550">
        <w:t>pro DAW Tracktion Waveform</w:t>
      </w:r>
      <w:r w:rsidR="00A1526F">
        <w:t xml:space="preserve">, jenž </w:t>
      </w:r>
      <w:r w:rsidR="004156A8">
        <w:t>tento framework vytvořil</w:t>
      </w:r>
      <w:r w:rsidR="002A0707">
        <w:t xml:space="preserve"> </w:t>
      </w:r>
      <w:r w:rsidR="002A0707" w:rsidRPr="00CF17F1">
        <w:rPr>
          <w:color w:val="FF0000"/>
        </w:rPr>
        <w:t>[zdroj]</w:t>
      </w:r>
      <w:r w:rsidR="00621550">
        <w:t>.</w:t>
      </w:r>
      <w:r w:rsidR="00990FFF">
        <w:t xml:space="preserve"> </w:t>
      </w:r>
      <w:r w:rsidR="0090100B">
        <w:t xml:space="preserve">První verze </w:t>
      </w:r>
      <w:r w:rsidR="009D0F02">
        <w:t>JUCE vyšla v roce 2004</w:t>
      </w:r>
      <w:r w:rsidR="00A24515">
        <w:t xml:space="preserve"> </w:t>
      </w:r>
      <w:r w:rsidR="00A24515" w:rsidRPr="00A24515">
        <w:rPr>
          <w:color w:val="FF0000"/>
        </w:rPr>
        <w:t>[zdroj]</w:t>
      </w:r>
      <w:r w:rsidR="00190A66">
        <w:t xml:space="preserve">, po deseti letech byl </w:t>
      </w:r>
      <w:r w:rsidR="00674305">
        <w:t xml:space="preserve">framework prodán </w:t>
      </w:r>
      <w:r w:rsidR="00820D62">
        <w:t xml:space="preserve">londýnské společnosti specializující se na </w:t>
      </w:r>
      <w:r w:rsidR="004F1A82">
        <w:t>hudební hardware</w:t>
      </w:r>
      <w:r w:rsidR="005B7924">
        <w:t xml:space="preserve"> ROLI</w:t>
      </w:r>
      <w:r w:rsidR="00A24515">
        <w:t xml:space="preserve"> </w:t>
      </w:r>
      <w:r w:rsidR="00A24515" w:rsidRPr="00A24515">
        <w:rPr>
          <w:color w:val="FF0000"/>
        </w:rPr>
        <w:t>[zdroj]</w:t>
      </w:r>
      <w:r w:rsidR="005B7924">
        <w:t xml:space="preserve">. </w:t>
      </w:r>
      <w:r w:rsidR="003C71E7">
        <w:t>V dubnu 2020 byl opět prodán</w:t>
      </w:r>
      <w:r w:rsidR="006E5C91">
        <w:t xml:space="preserve">, </w:t>
      </w:r>
      <w:r w:rsidR="00F67636">
        <w:t xml:space="preserve">novým a zároveň </w:t>
      </w:r>
      <w:r w:rsidR="006E5C91">
        <w:t xml:space="preserve">současným majitelem se tehdy stala společnost PACE Anti–Piracy Inc. </w:t>
      </w:r>
      <w:r w:rsidR="00D33BD7">
        <w:t xml:space="preserve">specializující se na </w:t>
      </w:r>
      <w:r w:rsidR="00F97AB7">
        <w:t xml:space="preserve">bezpečnost </w:t>
      </w:r>
      <w:r w:rsidR="007A6DC0">
        <w:t>zvukového</w:t>
      </w:r>
      <w:r w:rsidR="00F97AB7">
        <w:t xml:space="preserve"> software</w:t>
      </w:r>
      <w:r w:rsidR="00A24515">
        <w:t xml:space="preserve"> </w:t>
      </w:r>
      <w:r w:rsidR="00A24515" w:rsidRPr="00A24515">
        <w:rPr>
          <w:color w:val="FF0000"/>
        </w:rPr>
        <w:t>[zdroj]</w:t>
      </w:r>
      <w:r w:rsidR="00F97AB7">
        <w:t>.</w:t>
      </w:r>
    </w:p>
    <w:p w14:paraId="134EBCF8" w14:textId="477E4667" w:rsidR="0047385F" w:rsidRDefault="00F24205" w:rsidP="00DA0C32">
      <w:pPr>
        <w:pStyle w:val="Odstavec"/>
      </w:pPr>
      <w:r>
        <w:t xml:space="preserve">V rámci JUCE </w:t>
      </w:r>
      <w:r w:rsidR="00DA0C32">
        <w:t>existuje možnost využití různých před</w:t>
      </w:r>
      <w:r w:rsidR="002C617A">
        <w:t>definovaných</w:t>
      </w:r>
      <w:r w:rsidR="00DA0C32">
        <w:t xml:space="preserve"> grafických ovládacích prvků</w:t>
      </w:r>
      <w:r w:rsidR="00502051">
        <w:t xml:space="preserve"> </w:t>
      </w:r>
      <w:r w:rsidR="00502051" w:rsidRPr="00502051">
        <w:rPr>
          <w:color w:val="FF0000"/>
        </w:rPr>
        <w:t>[zdroj]</w:t>
      </w:r>
      <w:r w:rsidR="001F137C">
        <w:t xml:space="preserve">, mezi něž patří různé posuvníky, </w:t>
      </w:r>
      <w:r w:rsidR="003016F4">
        <w:t xml:space="preserve">tlačítka, </w:t>
      </w:r>
      <w:r w:rsidR="005633B6">
        <w:t xml:space="preserve">potenciometry, </w:t>
      </w:r>
      <w:r w:rsidR="00DE49F2">
        <w:t>ukazatele</w:t>
      </w:r>
      <w:r w:rsidR="00C81935">
        <w:t xml:space="preserve"> stavu</w:t>
      </w:r>
      <w:r w:rsidR="00DE49F2">
        <w:t xml:space="preserve"> načítání atd.</w:t>
      </w:r>
      <w:r w:rsidR="00962995">
        <w:t xml:space="preserve"> Při </w:t>
      </w:r>
      <w:r w:rsidR="00EA4D9C">
        <w:t xml:space="preserve">vývoji vlastního řešení </w:t>
      </w:r>
      <w:r w:rsidR="00B80024">
        <w:t xml:space="preserve">tedy odpadá </w:t>
      </w:r>
      <w:r w:rsidR="006B16F4">
        <w:t>nutnost</w:t>
      </w:r>
      <w:r w:rsidR="00B80024">
        <w:t xml:space="preserve"> </w:t>
      </w:r>
      <w:r w:rsidR="003F6E42">
        <w:t>designování vlastních prvků</w:t>
      </w:r>
      <w:r w:rsidR="00D635C5">
        <w:t xml:space="preserve"> a zůstává </w:t>
      </w:r>
      <w:r w:rsidR="008E4979">
        <w:t>na rozhodnutí vývojáře</w:t>
      </w:r>
      <w:r w:rsidR="00A14E5B">
        <w:t>, zda bude jeho prototyp graficky odlišen od generick</w:t>
      </w:r>
      <w:r w:rsidR="00340C45">
        <w:t xml:space="preserve">ého vzhledu </w:t>
      </w:r>
      <w:r w:rsidR="0064240C">
        <w:t>JUCE</w:t>
      </w:r>
      <w:r w:rsidR="004060D1">
        <w:t xml:space="preserve"> prvků.</w:t>
      </w:r>
    </w:p>
    <w:p w14:paraId="2FC0308E" w14:textId="180838B6" w:rsidR="002B4245" w:rsidRDefault="00EA1634" w:rsidP="00DA0C32">
      <w:pPr>
        <w:pStyle w:val="Odstavec"/>
      </w:pPr>
      <w:r>
        <w:t>Velikou výhodou frameworku je také jeho dobře psaná a aktualizovaná dokumentace</w:t>
      </w:r>
      <w:r w:rsidR="00EB169C">
        <w:t xml:space="preserve"> </w:t>
      </w:r>
      <w:r w:rsidR="00EB169C" w:rsidRPr="00EB169C">
        <w:rPr>
          <w:color w:val="FF0000"/>
        </w:rPr>
        <w:t>[zdroj]</w:t>
      </w:r>
      <w:r w:rsidR="00A6308E">
        <w:t xml:space="preserve"> doplněná o ukázky a návody</w:t>
      </w:r>
      <w:r w:rsidR="00A710E9">
        <w:t xml:space="preserve"> k použití objektů, tříd a jejich metod.</w:t>
      </w:r>
      <w:r w:rsidR="003E2BFB">
        <w:t xml:space="preserve"> Cenným zdrojem informací a rad ohledně řešení problémů</w:t>
      </w:r>
      <w:r w:rsidR="001472B3">
        <w:t xml:space="preserve"> spojených s vývojem zvukových aplikací je také JUCE Forum</w:t>
      </w:r>
      <w:r w:rsidR="00F461AB">
        <w:t xml:space="preserve"> </w:t>
      </w:r>
      <w:r w:rsidR="00F461AB" w:rsidRPr="00F461AB">
        <w:rPr>
          <w:color w:val="FF0000"/>
        </w:rPr>
        <w:t>[zdroj]</w:t>
      </w:r>
      <w:r w:rsidR="0016024E">
        <w:t>, na kterém spolupracují vývojáři z</w:t>
      </w:r>
      <w:r w:rsidR="00403099">
        <w:t xml:space="preserve"> celého světa a sdílejí své nápady, postřehy a </w:t>
      </w:r>
      <w:r w:rsidR="008E75D5">
        <w:t>další užitečné informace</w:t>
      </w:r>
      <w:r w:rsidR="00084207">
        <w:t xml:space="preserve"> o práci s frameworkem JUCE.</w:t>
      </w:r>
    </w:p>
    <w:p w14:paraId="308AC06F" w14:textId="217E7ABE" w:rsidR="00695EE8" w:rsidRDefault="00EF0EC9" w:rsidP="00695EE8">
      <w:pPr>
        <w:pStyle w:val="Nadpis2"/>
      </w:pPr>
      <w:bookmarkStart w:id="37" w:name="_Toc152891082"/>
      <w:r>
        <w:t>Snímání barev</w:t>
      </w:r>
      <w:bookmarkEnd w:id="37"/>
    </w:p>
    <w:p w14:paraId="13698A95" w14:textId="0D46F318" w:rsidR="003A1A01" w:rsidRDefault="001B53B9" w:rsidP="003A1A01">
      <w:pPr>
        <w:pStyle w:val="Prvnodstavec"/>
      </w:pPr>
      <w:r>
        <w:t xml:space="preserve">Digitální záznam obrazu </w:t>
      </w:r>
      <w:r w:rsidR="00EF1076">
        <w:t>byl poprvé umožněn v roce 1970</w:t>
      </w:r>
      <w:r w:rsidR="00FF559F">
        <w:t xml:space="preserve"> díky </w:t>
      </w:r>
      <w:r w:rsidR="00CA4425">
        <w:t>konstrukci fotoaparátu se zabudovaným CCD snímačem</w:t>
      </w:r>
      <w:r w:rsidR="00946E82">
        <w:t xml:space="preserve"> </w:t>
      </w:r>
      <w:r w:rsidR="00946E82" w:rsidRPr="00946E82">
        <w:rPr>
          <w:color w:val="FF0000"/>
        </w:rPr>
        <w:t>[zdroj]</w:t>
      </w:r>
      <w:r w:rsidR="00946E82">
        <w:t>.</w:t>
      </w:r>
      <w:r w:rsidR="00D566C9">
        <w:t xml:space="preserve"> </w:t>
      </w:r>
      <w:r w:rsidR="00F13509">
        <w:t xml:space="preserve">Ačkoliv ne všechen obrazový záznam je </w:t>
      </w:r>
      <w:r w:rsidR="006C43EC">
        <w:t>v současn</w:t>
      </w:r>
      <w:r w:rsidR="00270297">
        <w:t>osti</w:t>
      </w:r>
      <w:r w:rsidR="006C43EC">
        <w:t xml:space="preserve"> realizován </w:t>
      </w:r>
      <w:r w:rsidR="00402F32">
        <w:t xml:space="preserve">pomocí digitální technologie, </w:t>
      </w:r>
      <w:r w:rsidR="000D4B35">
        <w:t>pro jeho šíření v</w:t>
      </w:r>
      <w:r w:rsidR="00D06A2F">
        <w:t> </w:t>
      </w:r>
      <w:r w:rsidR="000D4B35">
        <w:t>elektronické</w:t>
      </w:r>
      <w:r w:rsidR="00D06A2F">
        <w:t xml:space="preserve"> podobě je </w:t>
      </w:r>
      <w:r w:rsidR="00373867">
        <w:t>nutné</w:t>
      </w:r>
      <w:r w:rsidR="00D06A2F">
        <w:t xml:space="preserve"> jej převést </w:t>
      </w:r>
      <w:r w:rsidR="00D903F6">
        <w:t xml:space="preserve">do číslicových informací. </w:t>
      </w:r>
      <w:r w:rsidR="00B52050">
        <w:t>Pro zobrazení barev</w:t>
      </w:r>
      <w:r w:rsidR="00894AF1">
        <w:t xml:space="preserve"> existuje několik matematických modelů</w:t>
      </w:r>
      <w:r w:rsidR="00D36014">
        <w:t xml:space="preserve">, jež umožňují </w:t>
      </w:r>
      <w:r w:rsidR="00330F41">
        <w:t>nést</w:t>
      </w:r>
      <w:r w:rsidR="0061384E">
        <w:t xml:space="preserve"> </w:t>
      </w:r>
      <w:r w:rsidR="00F27984">
        <w:t>zpráv</w:t>
      </w:r>
      <w:r w:rsidR="00DE2BBC">
        <w:t>y</w:t>
      </w:r>
      <w:r w:rsidR="00F27984">
        <w:t xml:space="preserve"> </w:t>
      </w:r>
      <w:r w:rsidR="00DA63A2">
        <w:t xml:space="preserve">o </w:t>
      </w:r>
      <w:r w:rsidR="007627AF">
        <w:t>barevných</w:t>
      </w:r>
      <w:r w:rsidR="0050491D">
        <w:t xml:space="preserve"> </w:t>
      </w:r>
      <w:r w:rsidR="00644933">
        <w:t>parametrech</w:t>
      </w:r>
      <w:r w:rsidR="007627AF">
        <w:t xml:space="preserve"> </w:t>
      </w:r>
      <w:r w:rsidR="003B216C">
        <w:t>světla</w:t>
      </w:r>
      <w:r w:rsidR="001C5B40">
        <w:t>.</w:t>
      </w:r>
      <w:r w:rsidR="00A9536C">
        <w:t xml:space="preserve"> Dále</w:t>
      </w:r>
      <w:r w:rsidR="00A103C0">
        <w:t xml:space="preserve"> jsou popsány modely RGB a HSV</w:t>
      </w:r>
      <w:r w:rsidR="00CF0BCB">
        <w:t xml:space="preserve"> využ</w:t>
      </w:r>
      <w:r w:rsidR="00C33728">
        <w:t>ívané</w:t>
      </w:r>
      <w:r w:rsidR="00CF0BCB">
        <w:t xml:space="preserve"> </w:t>
      </w:r>
      <w:r w:rsidR="00C33728">
        <w:t>při</w:t>
      </w:r>
      <w:r w:rsidR="00B4791C">
        <w:t> </w:t>
      </w:r>
      <w:r w:rsidR="00CF0BCB">
        <w:t>implementaci</w:t>
      </w:r>
      <w:r w:rsidR="00B4791C">
        <w:t xml:space="preserve"> v</w:t>
      </w:r>
      <w:r w:rsidR="00C33728">
        <w:t> </w:t>
      </w:r>
      <w:r w:rsidR="00A651C0">
        <w:t>této</w:t>
      </w:r>
      <w:r w:rsidR="00C33728">
        <w:t xml:space="preserve"> práci</w:t>
      </w:r>
      <w:r w:rsidR="0050491D">
        <w:t>.</w:t>
      </w:r>
    </w:p>
    <w:p w14:paraId="28B7664F" w14:textId="69E68D7D" w:rsidR="001B0369" w:rsidRDefault="001B0369" w:rsidP="001B0369">
      <w:pPr>
        <w:pStyle w:val="Nadpis3"/>
      </w:pPr>
      <w:bookmarkStart w:id="38" w:name="_Toc152891083"/>
      <w:r>
        <w:lastRenderedPageBreak/>
        <w:t>Model RGB</w:t>
      </w:r>
      <w:bookmarkEnd w:id="38"/>
    </w:p>
    <w:p w14:paraId="3796FEB8" w14:textId="7199EBD9" w:rsidR="001B0369" w:rsidRDefault="0089246C" w:rsidP="001B0369">
      <w:pPr>
        <w:pStyle w:val="Prvnodstavec"/>
      </w:pPr>
      <w:r>
        <w:t xml:space="preserve">Jedná se o model </w:t>
      </w:r>
      <w:r w:rsidR="00802CEE">
        <w:t xml:space="preserve">založený </w:t>
      </w:r>
      <w:r w:rsidR="00693F24">
        <w:t xml:space="preserve">na </w:t>
      </w:r>
      <w:r w:rsidR="00B16198">
        <w:t>barevné citlivosti</w:t>
      </w:r>
      <w:r w:rsidR="00693F24">
        <w:t xml:space="preserve"> lidského oka. </w:t>
      </w:r>
      <w:r w:rsidR="00BB65C1">
        <w:t>Výsledná barva vzniká skládáním tří složek (R – červená, G – zelená, B – modrá)</w:t>
      </w:r>
      <w:r w:rsidR="003C0A7F">
        <w:t>, řadíme jej tedy mezi modely aditivní.</w:t>
      </w:r>
      <w:r w:rsidR="00F27720">
        <w:t xml:space="preserve"> </w:t>
      </w:r>
      <w:r w:rsidR="006844AF">
        <w:t xml:space="preserve">Model RGB je </w:t>
      </w:r>
      <w:r w:rsidR="00EB13C9">
        <w:t xml:space="preserve">využíván </w:t>
      </w:r>
      <w:r w:rsidR="00242AD3">
        <w:t xml:space="preserve">pro </w:t>
      </w:r>
      <w:r w:rsidR="00782C1B">
        <w:t>zobrazení barev na displejích</w:t>
      </w:r>
      <w:r w:rsidR="009A67BC">
        <w:t xml:space="preserve">, kde každý pixel je složen </w:t>
      </w:r>
      <w:r w:rsidR="00916CCA">
        <w:t xml:space="preserve">ze tří </w:t>
      </w:r>
      <w:r w:rsidR="00B53394">
        <w:t xml:space="preserve">barevných složek </w:t>
      </w:r>
      <w:r w:rsidR="00BD7D91">
        <w:t xml:space="preserve">o </w:t>
      </w:r>
      <w:r w:rsidR="00063FA7">
        <w:t>různých</w:t>
      </w:r>
      <w:r w:rsidR="00BD7D91">
        <w:t xml:space="preserve"> intenzitách, což při komplexním pohledu</w:t>
      </w:r>
      <w:r w:rsidR="00FB1B36">
        <w:t xml:space="preserve"> vytváří dojem</w:t>
      </w:r>
      <w:r w:rsidR="00063FA7">
        <w:t xml:space="preserve"> barevného</w:t>
      </w:r>
      <w:r w:rsidR="00FC0D3C">
        <w:t xml:space="preserve"> obrazu.</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4F4530" w:rsidRPr="00555F11" w14:paraId="1F394D09" w14:textId="77777777" w:rsidTr="00B85495">
        <w:tc>
          <w:tcPr>
            <w:tcW w:w="8500" w:type="dxa"/>
            <w:gridSpan w:val="2"/>
          </w:tcPr>
          <w:p w14:paraId="6530E11F" w14:textId="5AE6728E" w:rsidR="004F4530" w:rsidRPr="00555F11" w:rsidRDefault="00696801" w:rsidP="00B85495">
            <w:pPr>
              <w:pStyle w:val="Titulek"/>
              <w:ind w:left="494" w:hanging="494"/>
              <w:jc w:val="center"/>
            </w:pPr>
            <w:r>
              <w:rPr>
                <w:noProof/>
              </w:rPr>
              <w:drawing>
                <wp:inline distT="0" distB="0" distL="0" distR="0" wp14:anchorId="04922D21" wp14:editId="32D6D3B2">
                  <wp:extent cx="4107528" cy="3600000"/>
                  <wp:effectExtent l="0" t="0" r="0" b="0"/>
                  <wp:docPr id="165829121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886" t="3095" r="19158" b="8140"/>
                          <a:stretch/>
                        </pic:blipFill>
                        <pic:spPr bwMode="auto">
                          <a:xfrm>
                            <a:off x="0" y="0"/>
                            <a:ext cx="4107528" cy="360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4530" w:rsidRPr="00555F11" w14:paraId="540C8602" w14:textId="77777777" w:rsidTr="00B85495">
        <w:tc>
          <w:tcPr>
            <w:tcW w:w="1019" w:type="dxa"/>
          </w:tcPr>
          <w:p w14:paraId="744D25E3" w14:textId="77777777" w:rsidR="004F4530" w:rsidRDefault="004F4530" w:rsidP="00B85495">
            <w:pPr>
              <w:pStyle w:val="Titulek"/>
              <w:jc w:val="right"/>
            </w:pPr>
            <w:r>
              <w:t>Obrázek</w:t>
            </w:r>
          </w:p>
        </w:tc>
        <w:tc>
          <w:tcPr>
            <w:tcW w:w="7481" w:type="dxa"/>
          </w:tcPr>
          <w:p w14:paraId="4EB36A94" w14:textId="154E1C57" w:rsidR="004F4530" w:rsidRPr="00555F11" w:rsidRDefault="004F4530" w:rsidP="00B85495">
            <w:pPr>
              <w:pStyle w:val="Titulek"/>
              <w:ind w:left="494" w:hanging="494"/>
            </w:pPr>
            <w:fldSimple w:instr=" STYLEREF 1 \s ">
              <w:bookmarkStart w:id="39" w:name="_Toc152891106"/>
              <w:r w:rsidR="00A363EC">
                <w:rPr>
                  <w:noProof/>
                </w:rPr>
                <w:t>3</w:t>
              </w:r>
            </w:fldSimple>
            <w:r w:rsidRPr="00555F11">
              <w:t>.</w:t>
            </w:r>
            <w:fldSimple w:instr=" SEQ Obrázek \* ARABIC \s 1 ">
              <w:r w:rsidR="00A363EC">
                <w:rPr>
                  <w:noProof/>
                </w:rPr>
                <w:t>1</w:t>
              </w:r>
            </w:fldSimple>
            <w:r>
              <w:tab/>
            </w:r>
            <w:r w:rsidR="008C23BD">
              <w:t xml:space="preserve">3D vizualizace barevného modelu RGB. Zdroj: </w:t>
            </w:r>
            <w:r w:rsidR="008C23BD" w:rsidRPr="008C23BD">
              <w:rPr>
                <w:color w:val="FF0000"/>
              </w:rPr>
              <w:t>[zdroj]</w:t>
            </w:r>
            <w:bookmarkEnd w:id="39"/>
          </w:p>
        </w:tc>
      </w:tr>
    </w:tbl>
    <w:p w14:paraId="25436CF3" w14:textId="1154A307" w:rsidR="00D8302E" w:rsidRDefault="00D8302E" w:rsidP="00D8302E">
      <w:pPr>
        <w:pStyle w:val="Nadpis3"/>
      </w:pPr>
      <w:bookmarkStart w:id="40" w:name="_Toc152891084"/>
      <w:r>
        <w:t>Model HSV</w:t>
      </w:r>
      <w:bookmarkEnd w:id="40"/>
    </w:p>
    <w:p w14:paraId="2FB8DC95" w14:textId="3759766D" w:rsidR="00D8302E" w:rsidRDefault="00BB1989" w:rsidP="00D857ED">
      <w:pPr>
        <w:pStyle w:val="Prvnodstavec"/>
      </w:pPr>
      <w:r>
        <w:t>Tento matematický model</w:t>
      </w:r>
      <w:r w:rsidR="009E4457">
        <w:t xml:space="preserve"> nejvíce odpovídá intuitivnímu lidskému vnímání barev. </w:t>
      </w:r>
      <w:r w:rsidR="002834F3">
        <w:t xml:space="preserve">Jeho </w:t>
      </w:r>
      <w:r w:rsidR="005E14BC">
        <w:t xml:space="preserve">složky </w:t>
      </w:r>
      <w:r w:rsidR="00F25575">
        <w:t xml:space="preserve">netvoří kombinace barev, nýbrž parametry </w:t>
      </w:r>
      <w:r w:rsidR="00CA7A5C">
        <w:t>Hue (odstín),</w:t>
      </w:r>
      <w:r w:rsidR="00990F8C">
        <w:t xml:space="preserve"> měřený jako poloha na barevném kruhu v rozmezí 0</w:t>
      </w:r>
      <w:r w:rsidR="00CB4A36">
        <w:t>°</w:t>
      </w:r>
      <w:r w:rsidR="00990F8C">
        <w:t>–360°,</w:t>
      </w:r>
      <w:r w:rsidR="00CA7A5C">
        <w:t xml:space="preserve"> Saturation (sytost)</w:t>
      </w:r>
      <w:r w:rsidR="00B53606">
        <w:t xml:space="preserve">, udává poměr </w:t>
      </w:r>
      <w:r w:rsidR="00986309">
        <w:t>odstínu k šedi na škále 0–100 %</w:t>
      </w:r>
      <w:r w:rsidR="00CA7A5C">
        <w:t xml:space="preserve"> a Value (hodnota jasu)</w:t>
      </w:r>
      <w:r w:rsidR="000345D0">
        <w:t xml:space="preserve">, vyjadřující </w:t>
      </w:r>
      <w:r w:rsidR="00BF166E">
        <w:t xml:space="preserve">míru </w:t>
      </w:r>
      <w:r w:rsidR="003B05BD">
        <w:t>absenc</w:t>
      </w:r>
      <w:r w:rsidR="00BF166E">
        <w:t>e</w:t>
      </w:r>
      <w:r w:rsidR="003B05BD">
        <w:t xml:space="preserve"> černého světla</w:t>
      </w:r>
      <w:r w:rsidR="00CA7A5C">
        <w:t>.</w:t>
      </w:r>
      <w:r w:rsidR="003C5F83">
        <w:t xml:space="preserve"> </w:t>
      </w:r>
      <w:r w:rsidR="00F73570">
        <w:t xml:space="preserve">Velmi podobný </w:t>
      </w:r>
      <w:r w:rsidR="00B25921">
        <w:t>je model HSL</w:t>
      </w:r>
      <w:r w:rsidR="00186C34">
        <w:t xml:space="preserve"> (zavedený firmou Tektronix)</w:t>
      </w:r>
      <w:r w:rsidR="00B25921">
        <w:t xml:space="preserve">, </w:t>
      </w:r>
      <w:r w:rsidR="002E3775">
        <w:t>který</w:t>
      </w:r>
      <w:r w:rsidR="00365E97">
        <w:t xml:space="preserve"> ovšem</w:t>
      </w:r>
      <w:r w:rsidR="002E3775">
        <w:t xml:space="preserve"> </w:t>
      </w:r>
      <w:r w:rsidR="00FE1339">
        <w:t xml:space="preserve">využívá </w:t>
      </w:r>
      <w:r w:rsidR="00794CF7">
        <w:t>parametru Lightness (jas)</w:t>
      </w:r>
      <w:r w:rsidR="005926B7">
        <w:t xml:space="preserve">, </w:t>
      </w:r>
      <w:r w:rsidR="00BF166E">
        <w:t>tedy množství</w:t>
      </w:r>
      <w:r w:rsidR="00EE2BFB">
        <w:t xml:space="preserve"> bílého světla</w:t>
      </w:r>
      <w:r w:rsidR="005926B7">
        <w:t>.</w:t>
      </w:r>
    </w:p>
    <w:p w14:paraId="2773F7FC" w14:textId="26FD42F5" w:rsidR="006E34FD" w:rsidRPr="00D461F1" w:rsidRDefault="00D461F1" w:rsidP="006E34FD">
      <w:pPr>
        <w:pStyle w:val="Odstavec"/>
      </w:pPr>
      <w:r>
        <w:t xml:space="preserve">Model HSV bývá využíván při editaci </w:t>
      </w:r>
      <w:r w:rsidR="00164E4B">
        <w:t>fotografií</w:t>
      </w:r>
      <w:r w:rsidR="0014196D">
        <w:t xml:space="preserve">, jelikož </w:t>
      </w:r>
      <w:r w:rsidR="00BE1B3F">
        <w:t xml:space="preserve">jeho parametry </w:t>
      </w:r>
      <w:r w:rsidR="00805773">
        <w:t xml:space="preserve">umožňují intuitivní </w:t>
      </w:r>
      <w:r w:rsidR="00CF1FBB">
        <w:t xml:space="preserve">práci s barevnými odstíny, sytostí i jasem </w:t>
      </w:r>
      <w:r w:rsidR="00232E47">
        <w:t>snímků.</w:t>
      </w:r>
      <w:r w:rsidR="005A6A39">
        <w:t xml:space="preserve"> Naopak právě </w:t>
      </w:r>
      <w:r w:rsidR="0055322B">
        <w:t>kvůli konstrukčním vlastnostem displejů</w:t>
      </w:r>
      <w:r w:rsidR="00E13194">
        <w:t xml:space="preserve"> (RGB segmentace)</w:t>
      </w:r>
      <w:r w:rsidR="0055322B">
        <w:t xml:space="preserve"> není </w:t>
      </w:r>
      <w:r w:rsidR="006E5A51">
        <w:t>nej</w:t>
      </w:r>
      <w:r w:rsidR="0055322B">
        <w:t>vhodn</w:t>
      </w:r>
      <w:r w:rsidR="006E5A51">
        <w:t>ějším řešením</w:t>
      </w:r>
      <w:r w:rsidR="0055322B">
        <w:t xml:space="preserve"> </w:t>
      </w:r>
      <w:r w:rsidR="006E5A51">
        <w:t xml:space="preserve">ukládání </w:t>
      </w:r>
      <w:r w:rsidR="00A475A3">
        <w:t>matic informací pro jednotlivé pixely.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A33298" w:rsidRPr="00555F11" w14:paraId="677E4186" w14:textId="77777777" w:rsidTr="00B85495">
        <w:tc>
          <w:tcPr>
            <w:tcW w:w="8500" w:type="dxa"/>
            <w:gridSpan w:val="2"/>
          </w:tcPr>
          <w:p w14:paraId="5A0AB2E8" w14:textId="707192CC" w:rsidR="00A33298" w:rsidRPr="00555F11" w:rsidRDefault="00A33298" w:rsidP="00B85495">
            <w:pPr>
              <w:pStyle w:val="Titulek"/>
              <w:ind w:left="494" w:hanging="494"/>
              <w:jc w:val="center"/>
            </w:pPr>
            <w:r>
              <w:rPr>
                <w:noProof/>
              </w:rPr>
              <w:lastRenderedPageBreak/>
              <w:drawing>
                <wp:inline distT="0" distB="0" distL="0" distR="0" wp14:anchorId="41789F90" wp14:editId="489F25D8">
                  <wp:extent cx="5120005" cy="2796540"/>
                  <wp:effectExtent l="0" t="0" r="0" b="0"/>
                  <wp:docPr id="1924058382"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175" b="48207"/>
                          <a:stretch/>
                        </pic:blipFill>
                        <pic:spPr bwMode="auto">
                          <a:xfrm>
                            <a:off x="0" y="0"/>
                            <a:ext cx="5120005" cy="27965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5AAF" w:rsidRPr="00555F11" w14:paraId="474E4A70" w14:textId="77777777" w:rsidTr="00B85495">
        <w:tc>
          <w:tcPr>
            <w:tcW w:w="1019" w:type="dxa"/>
          </w:tcPr>
          <w:p w14:paraId="71A4AA50" w14:textId="77777777" w:rsidR="00A33298" w:rsidRDefault="00A33298" w:rsidP="00B85495">
            <w:pPr>
              <w:pStyle w:val="Titulek"/>
              <w:jc w:val="right"/>
            </w:pPr>
            <w:r>
              <w:t>Obrázek</w:t>
            </w:r>
          </w:p>
        </w:tc>
        <w:tc>
          <w:tcPr>
            <w:tcW w:w="7481" w:type="dxa"/>
          </w:tcPr>
          <w:p w14:paraId="5526A9D6" w14:textId="5B6F34BC" w:rsidR="00A33298" w:rsidRPr="00555F11" w:rsidRDefault="00A33298" w:rsidP="00B85495">
            <w:pPr>
              <w:pStyle w:val="Titulek"/>
              <w:ind w:left="494" w:hanging="494"/>
            </w:pPr>
            <w:fldSimple w:instr=" STYLEREF 1 \s ">
              <w:bookmarkStart w:id="41" w:name="_Toc152891107"/>
              <w:r w:rsidR="00A363EC">
                <w:rPr>
                  <w:noProof/>
                </w:rPr>
                <w:t>3</w:t>
              </w:r>
            </w:fldSimple>
            <w:r w:rsidRPr="00555F11">
              <w:t>.</w:t>
            </w:r>
            <w:fldSimple w:instr=" SEQ Obrázek \* ARABIC \s 1 ">
              <w:r w:rsidR="00A363EC">
                <w:rPr>
                  <w:noProof/>
                </w:rPr>
                <w:t>2</w:t>
              </w:r>
            </w:fldSimple>
            <w:r>
              <w:tab/>
            </w:r>
            <w:r w:rsidR="00291599">
              <w:t>Srovnání 3D vizualizace modelů HSL a HSV</w:t>
            </w:r>
            <w:r>
              <w:t xml:space="preserve">. Zdroj: </w:t>
            </w:r>
            <w:r w:rsidRPr="008C23BD">
              <w:rPr>
                <w:color w:val="FF0000"/>
              </w:rPr>
              <w:t>[zdroj]</w:t>
            </w:r>
            <w:bookmarkEnd w:id="41"/>
          </w:p>
        </w:tc>
      </w:tr>
    </w:tbl>
    <w:p w14:paraId="3DEDA93D" w14:textId="2650CA6D" w:rsidR="00A4746D" w:rsidRDefault="00D35F5F" w:rsidP="00A4746D">
      <w:pPr>
        <w:pStyle w:val="Prvnodstavec"/>
      </w:pPr>
      <w:r>
        <w:t>Během implementace granulárního VST plug-inu ovládaného barvami</w:t>
      </w:r>
      <w:r w:rsidR="006847EF">
        <w:t xml:space="preserve"> </w:t>
      </w:r>
      <w:r w:rsidR="00EF7A30">
        <w:t>snímanými webkamerou</w:t>
      </w:r>
      <w:r w:rsidR="002F13DB">
        <w:t xml:space="preserve"> jsou využívány </w:t>
      </w:r>
      <w:r w:rsidR="00551ED3">
        <w:t>oba zmíněné barevné modely</w:t>
      </w:r>
      <w:r w:rsidR="00B72B15">
        <w:t xml:space="preserve"> podle vhodnosti využití.</w:t>
      </w:r>
    </w:p>
    <w:p w14:paraId="231E193A" w14:textId="0B685E13" w:rsidR="00D4508C" w:rsidRPr="00D713CC" w:rsidRDefault="00AC2E74" w:rsidP="00BC0B12">
      <w:pPr>
        <w:pStyle w:val="Nadpis2"/>
      </w:pPr>
      <w:bookmarkStart w:id="42" w:name="_Toc152891085"/>
      <w:r>
        <w:t>Granny Synth</w:t>
      </w:r>
      <w:bookmarkEnd w:id="42"/>
    </w:p>
    <w:p w14:paraId="12B00C32" w14:textId="057A5890" w:rsidR="00D4508C" w:rsidRDefault="00FF4FCD" w:rsidP="00720D5E">
      <w:pPr>
        <w:pStyle w:val="Prvnodstavec"/>
      </w:pPr>
      <w:r>
        <w:t>Granny Synth je</w:t>
      </w:r>
      <w:r w:rsidR="004F51A7">
        <w:t xml:space="preserve"> experimentální</w:t>
      </w:r>
      <w:r>
        <w:t xml:space="preserve"> </w:t>
      </w:r>
      <w:r w:rsidR="00284A86">
        <w:t xml:space="preserve">granulární VST </w:t>
      </w:r>
      <w:r w:rsidR="000E471D">
        <w:t>syntezátor</w:t>
      </w:r>
      <w:r w:rsidR="00D57540">
        <w:t xml:space="preserve"> </w:t>
      </w:r>
      <w:r w:rsidR="008B6023">
        <w:t xml:space="preserve">s možností </w:t>
      </w:r>
      <w:r w:rsidR="003E221C">
        <w:t xml:space="preserve">ovládání </w:t>
      </w:r>
      <w:r w:rsidR="004F51A7">
        <w:t xml:space="preserve">některých parametrů </w:t>
      </w:r>
      <w:r w:rsidR="003A4B3A">
        <w:t xml:space="preserve">syntézy pomocí </w:t>
      </w:r>
      <w:r w:rsidR="00307B2F">
        <w:t xml:space="preserve">barev snímaných </w:t>
      </w:r>
      <w:r w:rsidR="000933EC">
        <w:t xml:space="preserve">webkamerou. </w:t>
      </w:r>
      <w:r w:rsidR="005367FE">
        <w:t>Jeho</w:t>
      </w:r>
      <w:r w:rsidR="00241414">
        <w:t xml:space="preserve"> základní</w:t>
      </w:r>
      <w:r w:rsidR="005367FE">
        <w:t xml:space="preserve"> </w:t>
      </w:r>
      <w:r w:rsidR="00063CE2">
        <w:t>struktura</w:t>
      </w:r>
      <w:r w:rsidR="00C029EB">
        <w:t xml:space="preserve"> je znázorněna </w:t>
      </w:r>
      <w:r w:rsidR="001E67D2">
        <w:t xml:space="preserve">na blokovém </w:t>
      </w:r>
      <w:r w:rsidR="00F120F1">
        <w:t>diagramu</w:t>
      </w:r>
      <w:r w:rsidR="001E67D2">
        <w:t xml:space="preserve"> </w:t>
      </w:r>
      <w:r w:rsidR="00A31E08">
        <w:t>(</w:t>
      </w:r>
      <w:r w:rsidR="004D065A">
        <w:t xml:space="preserve">obr. </w:t>
      </w:r>
      <w:r w:rsidR="004D065A">
        <w:fldChar w:fldCharType="begin"/>
      </w:r>
      <w:r w:rsidR="004D065A">
        <w:instrText xml:space="preserve"> REF _Ref152885676 \h </w:instrText>
      </w:r>
      <w:r w:rsidR="004D065A">
        <w:fldChar w:fldCharType="separate"/>
      </w:r>
      <w:r w:rsidR="00A363EC">
        <w:rPr>
          <w:noProof/>
        </w:rPr>
        <w:t>3</w:t>
      </w:r>
      <w:r w:rsidR="00A363EC" w:rsidRPr="00555F11">
        <w:t>.</w:t>
      </w:r>
      <w:r w:rsidR="00A363EC">
        <w:rPr>
          <w:noProof/>
        </w:rPr>
        <w:t>3</w:t>
      </w:r>
      <w:r w:rsidR="004D065A">
        <w:fldChar w:fldCharType="end"/>
      </w:r>
      <w:r w:rsidR="00A31E08">
        <w:t>)</w:t>
      </w:r>
      <w:r w:rsidR="00C74B08">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7157"/>
      </w:tblGrid>
      <w:tr w:rsidR="00644FE5" w:rsidRPr="00555F11" w14:paraId="36AAD7A2" w14:textId="77777777" w:rsidTr="00B85495">
        <w:tc>
          <w:tcPr>
            <w:tcW w:w="8500" w:type="dxa"/>
            <w:gridSpan w:val="2"/>
          </w:tcPr>
          <w:p w14:paraId="05B2C7E2" w14:textId="5BE0C167" w:rsidR="00644FE5" w:rsidRPr="00555F11" w:rsidRDefault="003B64B1" w:rsidP="00B85495">
            <w:pPr>
              <w:pStyle w:val="Titulek"/>
              <w:ind w:left="494" w:hanging="494"/>
              <w:jc w:val="center"/>
            </w:pPr>
            <w:r w:rsidRPr="003B64B1">
              <w:rPr>
                <w:noProof/>
              </w:rPr>
              <w:drawing>
                <wp:inline distT="0" distB="0" distL="0" distR="0" wp14:anchorId="586879F6" wp14:editId="3B1BC1A3">
                  <wp:extent cx="5399405" cy="2933700"/>
                  <wp:effectExtent l="0" t="0" r="0" b="0"/>
                  <wp:docPr id="287920765"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20765"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399405" cy="2933700"/>
                          </a:xfrm>
                          <a:prstGeom prst="rect">
                            <a:avLst/>
                          </a:prstGeom>
                        </pic:spPr>
                      </pic:pic>
                    </a:graphicData>
                  </a:graphic>
                </wp:inline>
              </w:drawing>
            </w:r>
          </w:p>
        </w:tc>
      </w:tr>
      <w:tr w:rsidR="00644FE5" w:rsidRPr="00555F11" w14:paraId="48267D1C" w14:textId="77777777" w:rsidTr="00B85495">
        <w:tc>
          <w:tcPr>
            <w:tcW w:w="1019" w:type="dxa"/>
          </w:tcPr>
          <w:p w14:paraId="531F33F9" w14:textId="77777777" w:rsidR="00644FE5" w:rsidRDefault="00644FE5" w:rsidP="00B85495">
            <w:pPr>
              <w:pStyle w:val="Titulek"/>
              <w:jc w:val="right"/>
            </w:pPr>
            <w:r>
              <w:t>Obrázek</w:t>
            </w:r>
          </w:p>
        </w:tc>
        <w:bookmarkStart w:id="43" w:name="_Ref152885676"/>
        <w:bookmarkStart w:id="44" w:name="_Ref152885667"/>
        <w:tc>
          <w:tcPr>
            <w:tcW w:w="7481" w:type="dxa"/>
          </w:tcPr>
          <w:p w14:paraId="6F19B44A" w14:textId="7D1FC14E" w:rsidR="00644FE5" w:rsidRPr="00555F11" w:rsidRDefault="00644FE5" w:rsidP="00B85495">
            <w:pPr>
              <w:pStyle w:val="Titulek"/>
              <w:ind w:left="494" w:hanging="494"/>
            </w:pPr>
            <w:r>
              <w:fldChar w:fldCharType="begin"/>
            </w:r>
            <w:r>
              <w:instrText xml:space="preserve"> STYLEREF 1 \s </w:instrText>
            </w:r>
            <w:r>
              <w:fldChar w:fldCharType="separate"/>
            </w:r>
            <w:bookmarkStart w:id="45" w:name="_Toc152891108"/>
            <w:r w:rsidR="00A363EC">
              <w:rPr>
                <w:noProof/>
              </w:rPr>
              <w:t>3</w:t>
            </w:r>
            <w:r>
              <w:rPr>
                <w:noProof/>
              </w:rPr>
              <w:fldChar w:fldCharType="end"/>
            </w:r>
            <w:r w:rsidRPr="00555F11">
              <w:t>.</w:t>
            </w:r>
            <w:fldSimple w:instr=" SEQ Obrázek \* ARABIC \s 1 ">
              <w:r w:rsidR="00A363EC">
                <w:rPr>
                  <w:noProof/>
                </w:rPr>
                <w:t>3</w:t>
              </w:r>
            </w:fldSimple>
            <w:bookmarkEnd w:id="43"/>
            <w:r>
              <w:tab/>
            </w:r>
            <w:bookmarkStart w:id="46" w:name="_Ref152885684"/>
            <w:r w:rsidR="00C80064">
              <w:t>Blokové schéma granulárního VST syntezátoru Synth Granny</w:t>
            </w:r>
            <w:bookmarkEnd w:id="44"/>
            <w:bookmarkEnd w:id="45"/>
            <w:bookmarkEnd w:id="46"/>
          </w:p>
        </w:tc>
      </w:tr>
    </w:tbl>
    <w:p w14:paraId="2C20E9B6" w14:textId="1A5AF95C" w:rsidR="00644FE5" w:rsidRDefault="00FE3281" w:rsidP="00644FE5">
      <w:r>
        <w:lastRenderedPageBreak/>
        <w:t xml:space="preserve">Následující </w:t>
      </w:r>
      <w:r w:rsidR="005248E6">
        <w:t xml:space="preserve">podkapitoly se věnují jednotlivým </w:t>
      </w:r>
      <w:r w:rsidR="00056E93">
        <w:t xml:space="preserve">blokům a jejich </w:t>
      </w:r>
      <w:r w:rsidR="006858DF">
        <w:t>zpracování.</w:t>
      </w:r>
    </w:p>
    <w:p w14:paraId="03A9DF8B" w14:textId="73963F13" w:rsidR="006858DF" w:rsidRDefault="00976F85" w:rsidP="00976F85">
      <w:pPr>
        <w:pStyle w:val="Nadpis3"/>
      </w:pPr>
      <w:bookmarkStart w:id="47" w:name="_Toc152891086"/>
      <w:r>
        <w:t>Načtení souboru</w:t>
      </w:r>
      <w:bookmarkEnd w:id="47"/>
    </w:p>
    <w:p w14:paraId="5CFA34B2" w14:textId="37717677" w:rsidR="00E842F4" w:rsidRDefault="00A43204" w:rsidP="00E842F4">
      <w:pPr>
        <w:pStyle w:val="Nadpis3"/>
      </w:pPr>
      <w:bookmarkStart w:id="48" w:name="_Toc152891087"/>
      <w:r>
        <w:t>Zobrazení amplitudy v čase</w:t>
      </w:r>
      <w:bookmarkEnd w:id="48"/>
    </w:p>
    <w:p w14:paraId="1BACF3FD" w14:textId="28C96806" w:rsidR="00A43204" w:rsidRDefault="00800427" w:rsidP="00A43204">
      <w:pPr>
        <w:pStyle w:val="Nadpis3"/>
      </w:pPr>
      <w:bookmarkStart w:id="49" w:name="_Toc152891088"/>
      <w:r>
        <w:t>Výběr úseku načteného souboru</w:t>
      </w:r>
      <w:bookmarkEnd w:id="49"/>
    </w:p>
    <w:p w14:paraId="4688BB3E" w14:textId="63027768" w:rsidR="00800427" w:rsidRDefault="00CA7041" w:rsidP="00800427">
      <w:pPr>
        <w:pStyle w:val="Nadpis3"/>
      </w:pPr>
      <w:bookmarkStart w:id="50" w:name="_Toc152891089"/>
      <w:r>
        <w:t>Granulizace</w:t>
      </w:r>
      <w:bookmarkEnd w:id="50"/>
    </w:p>
    <w:p w14:paraId="05D43AE5" w14:textId="735DD80C" w:rsidR="00CA7041" w:rsidRDefault="00E24D78" w:rsidP="00CA7041">
      <w:pPr>
        <w:pStyle w:val="Nadpis3"/>
      </w:pPr>
      <w:bookmarkStart w:id="51" w:name="_Toc152891090"/>
      <w:r>
        <w:t>Práce s</w:t>
      </w:r>
      <w:r w:rsidR="003A3417">
        <w:t xml:space="preserve"> grainy</w:t>
      </w:r>
      <w:bookmarkEnd w:id="51"/>
    </w:p>
    <w:p w14:paraId="1B1C3DE8" w14:textId="7EFE5A65" w:rsidR="00E24D78" w:rsidRDefault="003A3417" w:rsidP="00E24D78">
      <w:pPr>
        <w:pStyle w:val="Nadpis3"/>
      </w:pPr>
      <w:bookmarkStart w:id="52" w:name="_Toc152891091"/>
      <w:r>
        <w:t>Řazení grainů</w:t>
      </w:r>
      <w:bookmarkEnd w:id="52"/>
    </w:p>
    <w:p w14:paraId="24FA109E" w14:textId="00598319" w:rsidR="003A3417" w:rsidRDefault="001E4BB3" w:rsidP="001E4BB3">
      <w:pPr>
        <w:pStyle w:val="Nadpis3"/>
      </w:pPr>
      <w:bookmarkStart w:id="53" w:name="_Toc152891092"/>
      <w:r>
        <w:t xml:space="preserve">Efektová </w:t>
      </w:r>
      <w:r w:rsidR="009D1458">
        <w:t>sekce</w:t>
      </w:r>
      <w:bookmarkEnd w:id="53"/>
    </w:p>
    <w:p w14:paraId="7C2B8BEB" w14:textId="2BD625A6" w:rsidR="009D1458" w:rsidRDefault="00215EBA" w:rsidP="009D1458">
      <w:pPr>
        <w:pStyle w:val="Nadpis3"/>
      </w:pPr>
      <w:bookmarkStart w:id="54" w:name="_Toc152891093"/>
      <w:r>
        <w:t>Řešení změny parametrů pomocí barvy</w:t>
      </w:r>
      <w:bookmarkEnd w:id="54"/>
    </w:p>
    <w:p w14:paraId="2C30F1A8" w14:textId="18791ACA" w:rsidR="00215EBA" w:rsidRDefault="005E7A29" w:rsidP="00215EBA">
      <w:pPr>
        <w:pStyle w:val="Nadpis3"/>
      </w:pPr>
      <w:bookmarkStart w:id="55" w:name="_Toc152891094"/>
      <w:r>
        <w:t>LFO</w:t>
      </w:r>
      <w:bookmarkEnd w:id="55"/>
    </w:p>
    <w:p w14:paraId="623A1090" w14:textId="42441324" w:rsidR="005E7A29" w:rsidRPr="005E7A29" w:rsidRDefault="008F280B" w:rsidP="005E7A29">
      <w:pPr>
        <w:pStyle w:val="Nadpis3"/>
      </w:pPr>
      <w:bookmarkStart w:id="56" w:name="_Toc152891095"/>
      <w:r>
        <w:t>Grafické zpracování</w:t>
      </w:r>
      <w:bookmarkEnd w:id="56"/>
    </w:p>
    <w:p w14:paraId="06D097C2" w14:textId="77777777" w:rsidR="003813F7" w:rsidRPr="00D713CC" w:rsidRDefault="00C674D3" w:rsidP="00406801">
      <w:pPr>
        <w:pStyle w:val="Nadpis1"/>
      </w:pPr>
      <w:bookmarkStart w:id="57" w:name="_Toc101325795"/>
      <w:bookmarkStart w:id="58" w:name="_Toc215678063"/>
      <w:bookmarkStart w:id="59" w:name="_Toc56549768"/>
      <w:bookmarkStart w:id="60" w:name="_Toc152891096"/>
      <w:r w:rsidRPr="00D713CC">
        <w:lastRenderedPageBreak/>
        <w:t>Závěr</w:t>
      </w:r>
      <w:bookmarkEnd w:id="57"/>
      <w:bookmarkEnd w:id="58"/>
      <w:bookmarkEnd w:id="59"/>
      <w:bookmarkEnd w:id="60"/>
    </w:p>
    <w:p w14:paraId="0B5AACCB" w14:textId="77777777" w:rsidR="006A1D10" w:rsidRPr="00D713CC" w:rsidRDefault="00543B2D" w:rsidP="00543B2D">
      <w:pPr>
        <w:pStyle w:val="Prvnodstavec"/>
      </w:pPr>
      <w:r w:rsidRPr="00D713CC">
        <w:rPr>
          <w:color w:val="FF0000"/>
        </w:rPr>
        <w:t xml:space="preserve">(Kapitolu nahraďte svým textem) </w:t>
      </w:r>
      <w:r w:rsidR="006A1D10" w:rsidRPr="00D713CC">
        <w:t xml:space="preserve">Kapitola Závěr obsahuje stručné shrnutí, čeho bylo dosaženo. </w:t>
      </w:r>
      <w:r w:rsidRPr="00D713CC">
        <w:t>Doporučený rozsah je na jednu stranu.</w:t>
      </w:r>
      <w:r>
        <w:t xml:space="preserve"> </w:t>
      </w:r>
      <w:r w:rsidR="006A1D10" w:rsidRPr="00D713CC">
        <w:t>Čtenář by se měl dozvědět o všech výsledcích, ale také o bodech, které nebyly provedeny/změřeny. Závěr by měl obsahovat kritický rozbor dosažených výsledků a popis přínosu vlastní bakalářské nebo diplomové práce. V závěru lze také uvést shrnutí technických parametrů nebo konkrétních výsledků návrhu, realizace nebo simulace. Součástí závěrečné kapitoly rovněž může být návrh další práce v dané problematice (u semestrální práce je toto povinné).</w:t>
      </w:r>
    </w:p>
    <w:p w14:paraId="30A3ADE1" w14:textId="77777777" w:rsidR="00D63743" w:rsidRPr="00D713CC" w:rsidRDefault="00D63743" w:rsidP="009648FE"/>
    <w:p w14:paraId="12526B2E" w14:textId="77777777" w:rsidR="00335724" w:rsidRPr="00D713CC" w:rsidRDefault="00C674D3" w:rsidP="00087314">
      <w:pPr>
        <w:pStyle w:val="Nadpis1-neslovan"/>
        <w:rPr>
          <w:lang w:val="cs-CZ"/>
        </w:rPr>
      </w:pPr>
      <w:r w:rsidRPr="00D713CC">
        <w:rPr>
          <w:lang w:val="cs-CZ"/>
        </w:rPr>
        <w:br w:type="page"/>
      </w:r>
      <w:bookmarkStart w:id="61" w:name="_Toc101325796"/>
      <w:bookmarkStart w:id="62" w:name="_Toc152891097"/>
      <w:r w:rsidR="00C23E80" w:rsidRPr="00D713CC">
        <w:rPr>
          <w:lang w:val="cs-CZ"/>
        </w:rPr>
        <w:lastRenderedPageBreak/>
        <w:t>Literatura</w:t>
      </w:r>
      <w:bookmarkEnd w:id="61"/>
      <w:bookmarkEnd w:id="62"/>
    </w:p>
    <w:p w14:paraId="2D8071A3" w14:textId="5D621DAB" w:rsidR="0013542D" w:rsidRPr="0013542D" w:rsidRDefault="00224E3B" w:rsidP="003D65D7">
      <w:pPr>
        <w:pStyle w:val="LiteraturaBPDP"/>
      </w:pPr>
      <w:bookmarkStart w:id="63" w:name="_Ref152286042"/>
      <w:bookmarkStart w:id="64" w:name="_Ref150504044"/>
      <w:bookmarkStart w:id="65" w:name="_Ref56592241"/>
      <w:r>
        <w:rPr>
          <w:i/>
          <w:iCs/>
        </w:rPr>
        <w:t>Syntezátor</w:t>
      </w:r>
      <w:r>
        <w:t xml:space="preserve">. Online. In: Wikipedia: the free encyclopedia. San Francisco (CA): Wikimedia Foundation, 2001-. Dostupné z: </w:t>
      </w:r>
      <w:hyperlink r:id="rId23" w:history="1">
        <w:r w:rsidRPr="00D539AE">
          <w:rPr>
            <w:rStyle w:val="Hypertextovodkaz"/>
          </w:rPr>
          <w:t>https://cs.wikipedia.org/wiki/Syntez%C3%A1tor</w:t>
        </w:r>
      </w:hyperlink>
      <w:r>
        <w:t>. [cit. 2023-11-13].</w:t>
      </w:r>
      <w:bookmarkEnd w:id="63"/>
    </w:p>
    <w:p w14:paraId="7EE68066" w14:textId="1A5E44C1" w:rsidR="003D65D7" w:rsidRPr="00AE7600" w:rsidRDefault="00AF5A2C" w:rsidP="003D65D7">
      <w:pPr>
        <w:pStyle w:val="LiteraturaBPDP"/>
      </w:pPr>
      <w:bookmarkStart w:id="66" w:name="_Ref152286065"/>
      <w:r w:rsidRPr="00AF5A2C">
        <w:rPr>
          <w:color w:val="212529"/>
          <w:shd w:val="clear" w:color="auto" w:fill="FFFFFF"/>
        </w:rPr>
        <w:t xml:space="preserve">GABOR, Dennis. </w:t>
      </w:r>
      <w:r w:rsidRPr="009E2E2F">
        <w:rPr>
          <w:color w:val="212529"/>
          <w:shd w:val="clear" w:color="auto" w:fill="FFFFFF"/>
        </w:rPr>
        <w:t>Acoustical Quanta and the Theory of Hearing</w:t>
      </w:r>
      <w:r w:rsidRPr="00AF5A2C">
        <w:rPr>
          <w:color w:val="212529"/>
          <w:shd w:val="clear" w:color="auto" w:fill="FFFFFF"/>
        </w:rPr>
        <w:t>. </w:t>
      </w:r>
      <w:r w:rsidRPr="009E2E2F">
        <w:rPr>
          <w:i/>
          <w:iCs/>
          <w:color w:val="212529"/>
          <w:shd w:val="clear" w:color="auto" w:fill="FFFFFF"/>
        </w:rPr>
        <w:t>Nature</w:t>
      </w:r>
      <w:r w:rsidRPr="00AF5A2C">
        <w:rPr>
          <w:color w:val="212529"/>
          <w:shd w:val="clear" w:color="auto" w:fill="FFFFFF"/>
        </w:rPr>
        <w:t>. 03 May 1947, </w:t>
      </w:r>
      <w:r w:rsidR="000C42AE">
        <w:rPr>
          <w:color w:val="212529"/>
          <w:shd w:val="clear" w:color="auto" w:fill="FFFFFF"/>
        </w:rPr>
        <w:t xml:space="preserve">roč. </w:t>
      </w:r>
      <w:r w:rsidRPr="00533FE1">
        <w:rPr>
          <w:color w:val="212529"/>
          <w:shd w:val="clear" w:color="auto" w:fill="FFFFFF"/>
        </w:rPr>
        <w:t>1947</w:t>
      </w:r>
      <w:r w:rsidR="00966DBA">
        <w:rPr>
          <w:color w:val="212529"/>
          <w:shd w:val="clear" w:color="auto" w:fill="FFFFFF"/>
        </w:rPr>
        <w:t xml:space="preserve">, č. </w:t>
      </w:r>
      <w:r w:rsidRPr="00AF5A2C">
        <w:rPr>
          <w:color w:val="212529"/>
          <w:shd w:val="clear" w:color="auto" w:fill="FFFFFF"/>
        </w:rPr>
        <w:t>159,</w:t>
      </w:r>
      <w:r w:rsidR="00966DBA">
        <w:rPr>
          <w:color w:val="212529"/>
          <w:shd w:val="clear" w:color="auto" w:fill="FFFFFF"/>
        </w:rPr>
        <w:t xml:space="preserve"> s.</w:t>
      </w:r>
      <w:r w:rsidRPr="00AF5A2C">
        <w:rPr>
          <w:color w:val="212529"/>
          <w:shd w:val="clear" w:color="auto" w:fill="FFFFFF"/>
        </w:rPr>
        <w:t xml:space="preserve"> 593.</w:t>
      </w:r>
      <w:bookmarkEnd w:id="64"/>
      <w:bookmarkEnd w:id="66"/>
    </w:p>
    <w:p w14:paraId="5AB5BB64" w14:textId="5CB5A9B2" w:rsidR="00AE7600" w:rsidRDefault="00AF0B75" w:rsidP="003D65D7">
      <w:pPr>
        <w:pStyle w:val="LiteraturaBPDP"/>
      </w:pPr>
      <w:bookmarkStart w:id="67" w:name="_Ref150733760"/>
      <w:r>
        <w:t xml:space="preserve">XENAKIS, Iannis. </w:t>
      </w:r>
      <w:r>
        <w:rPr>
          <w:i/>
          <w:iCs/>
        </w:rPr>
        <w:t>Formalized Music: Thoughts and Mathematics in Music</w:t>
      </w:r>
      <w:r>
        <w:t xml:space="preserve">. </w:t>
      </w:r>
      <w:r w:rsidR="005A4756">
        <w:t>Second, revised English edition, with additional materi</w:t>
      </w:r>
      <w:r w:rsidR="004B4A3C">
        <w:t>a</w:t>
      </w:r>
      <w:r w:rsidR="005A4756">
        <w:t>l translated by Sharon Kanach. Pendragon Press, 2001. ISBN 1-57647-079-2.</w:t>
      </w:r>
      <w:bookmarkEnd w:id="67"/>
    </w:p>
    <w:p w14:paraId="5344B88D" w14:textId="3D54408C" w:rsidR="004243EE" w:rsidRDefault="006C051C" w:rsidP="003D65D7">
      <w:pPr>
        <w:pStyle w:val="LiteraturaBPDP"/>
      </w:pPr>
      <w:bookmarkStart w:id="68" w:name="_Ref150809775"/>
      <w:r>
        <w:t xml:space="preserve">ROADS, Curtis. Introduction to Granular Synthesis. </w:t>
      </w:r>
      <w:r>
        <w:rPr>
          <w:i/>
          <w:iCs/>
        </w:rPr>
        <w:t>Computer Music Journal</w:t>
      </w:r>
      <w:r>
        <w:t>.</w:t>
      </w:r>
      <w:r w:rsidR="001E77AF">
        <w:t xml:space="preserve"> Summe</w:t>
      </w:r>
      <w:r w:rsidR="00900E01">
        <w:t>r</w:t>
      </w:r>
      <w:r w:rsidR="00090E7A">
        <w:t>,</w:t>
      </w:r>
      <w:r w:rsidR="001E77AF">
        <w:t xml:space="preserve"> 1988,</w:t>
      </w:r>
      <w:r w:rsidR="00796CE2">
        <w:t xml:space="preserve"> roč. 1988, č. 12, s. 11–13. ISSN 01489267.</w:t>
      </w:r>
      <w:bookmarkEnd w:id="68"/>
    </w:p>
    <w:p w14:paraId="302CF601" w14:textId="17411C70" w:rsidR="00EB4F50" w:rsidRDefault="00705BBE" w:rsidP="003D65D7">
      <w:pPr>
        <w:pStyle w:val="LiteraturaBPDP"/>
      </w:pPr>
      <w:bookmarkStart w:id="69" w:name="_Ref152370641"/>
      <w:r>
        <w:t xml:space="preserve">BURK, Phil et al. </w:t>
      </w:r>
      <w:r>
        <w:rPr>
          <w:i/>
          <w:iCs/>
        </w:rPr>
        <w:t>Music and Computers</w:t>
      </w:r>
      <w:r>
        <w:t xml:space="preserve">. Online. </w:t>
      </w:r>
      <w:r w:rsidR="00433DAE">
        <w:t xml:space="preserve">In: Music and Computers: A Theoretical and Historical Approach. 2011. Dostupné z: </w:t>
      </w:r>
      <w:hyperlink r:id="rId24" w:history="1">
        <w:r w:rsidR="00433DAE" w:rsidRPr="00C663F6">
          <w:rPr>
            <w:rStyle w:val="Hypertextovodkaz"/>
          </w:rPr>
          <w:t>https://musicandcomputersbook.com/chapter4/04_08.php</w:t>
        </w:r>
      </w:hyperlink>
      <w:r w:rsidR="00433DAE">
        <w:t>. [cit. 2023-12-02].</w:t>
      </w:r>
      <w:bookmarkEnd w:id="69"/>
    </w:p>
    <w:p w14:paraId="230A782E" w14:textId="519C77AA" w:rsidR="005856ED" w:rsidRDefault="00523A33" w:rsidP="003D65D7">
      <w:pPr>
        <w:pStyle w:val="LiteraturaBPDP"/>
      </w:pPr>
      <w:bookmarkStart w:id="70" w:name="_Ref152449031"/>
      <w:r>
        <w:t xml:space="preserve">ROADS, Curtis. </w:t>
      </w:r>
      <w:r>
        <w:rPr>
          <w:i/>
          <w:iCs/>
        </w:rPr>
        <w:t>The Computer Music Tutorial</w:t>
      </w:r>
      <w:r>
        <w:t>.</w:t>
      </w:r>
      <w:r w:rsidR="002A6A29">
        <w:t xml:space="preserve"> The MIT Press, 27 February 1996. ISBN 978-0262680820.</w:t>
      </w:r>
      <w:bookmarkEnd w:id="70"/>
    </w:p>
    <w:p w14:paraId="55F79689" w14:textId="6DEFBB4F" w:rsidR="00A877D9" w:rsidRDefault="001C0D94" w:rsidP="003D65D7">
      <w:pPr>
        <w:pStyle w:val="LiteraturaBPDP"/>
      </w:pPr>
      <w:bookmarkStart w:id="71" w:name="_Ref152439072"/>
      <w:r>
        <w:t xml:space="preserve">ROADS, Curtis. </w:t>
      </w:r>
      <w:r>
        <w:rPr>
          <w:i/>
          <w:iCs/>
        </w:rPr>
        <w:t>Microsound</w:t>
      </w:r>
      <w:r>
        <w:t>. PAP/CDR edition. The MIT Press, 20 August 2004. ISBN 0-262-18215-7</w:t>
      </w:r>
      <w:r w:rsidR="00E20288">
        <w:t>.</w:t>
      </w:r>
      <w:bookmarkEnd w:id="71"/>
    </w:p>
    <w:p w14:paraId="399C10DC" w14:textId="4BB91129" w:rsidR="00420069" w:rsidRDefault="00E15C15" w:rsidP="003D65D7">
      <w:pPr>
        <w:pStyle w:val="LiteraturaBPDP"/>
      </w:pPr>
      <w:bookmarkStart w:id="72" w:name="_Ref152793536"/>
      <w:r>
        <w:t xml:space="preserve">TRUAX, Barry. Real-Time Granular Synthesis with a Digital Signal Processor. </w:t>
      </w:r>
      <w:r>
        <w:rPr>
          <w:i/>
          <w:iCs/>
        </w:rPr>
        <w:t>Computer Music Journal</w:t>
      </w:r>
      <w:r>
        <w:t>. Summer 1988, roč. 12, č. 2, s. 14–26. ISSN 0148-9267.</w:t>
      </w:r>
      <w:bookmarkEnd w:id="72"/>
    </w:p>
    <w:p w14:paraId="21E380E0" w14:textId="310C0E68" w:rsidR="003D2C57" w:rsidRDefault="008E75D2" w:rsidP="003D65D7">
      <w:pPr>
        <w:pStyle w:val="LiteraturaBPDP"/>
      </w:pPr>
      <w:bookmarkStart w:id="73" w:name="_Ref152794079"/>
      <w:r>
        <w:t xml:space="preserve">TRUAX, Barry. Composing with Real-Time Granular Sound. </w:t>
      </w:r>
      <w:r>
        <w:rPr>
          <w:i/>
          <w:iCs/>
        </w:rPr>
        <w:t>Perspectives of New Music</w:t>
      </w:r>
      <w:r>
        <w:t>. Summer 1990, roč. 28, č. 2, s. 120–134. ISSN 0031-6016.</w:t>
      </w:r>
      <w:bookmarkEnd w:id="73"/>
    </w:p>
    <w:p w14:paraId="01E90EDE" w14:textId="1262052B" w:rsidR="00D23403" w:rsidRDefault="00D23403" w:rsidP="003D65D7">
      <w:pPr>
        <w:pStyle w:val="LiteraturaBPDP"/>
      </w:pPr>
      <w:bookmarkStart w:id="74" w:name="_Ref152794587"/>
      <w:r>
        <w:rPr>
          <w:i/>
          <w:iCs/>
        </w:rPr>
        <w:t>Ribs</w:t>
      </w:r>
      <w:r>
        <w:t xml:space="preserve">. Online. KVR Audio. 2017. Dostupné z: </w:t>
      </w:r>
      <w:hyperlink r:id="rId25" w:history="1">
        <w:r w:rsidRPr="00AB2ED5">
          <w:rPr>
            <w:rStyle w:val="Hypertextovodkaz"/>
          </w:rPr>
          <w:t>https://kvraudio.com/forum/viewtopic.php?f=1&amp;t=486995</w:t>
        </w:r>
      </w:hyperlink>
      <w:r>
        <w:t>. [cit. 2023-12-06].</w:t>
      </w:r>
      <w:bookmarkEnd w:id="74"/>
    </w:p>
    <w:p w14:paraId="0C1AFA62" w14:textId="22C0E99D" w:rsidR="00E20CF6" w:rsidRDefault="00546A8A" w:rsidP="003D65D7">
      <w:pPr>
        <w:pStyle w:val="LiteraturaBPDP"/>
      </w:pPr>
      <w:bookmarkStart w:id="75" w:name="_Ref152794957"/>
      <w:r>
        <w:rPr>
          <w:i/>
          <w:iCs/>
        </w:rPr>
        <w:t>Free Granular VST Plugins</w:t>
      </w:r>
      <w:r>
        <w:t xml:space="preserve">. Online. In: Bedroom Producers Blog: Freeware For Musicians. 2022. Dostupné z: </w:t>
      </w:r>
      <w:hyperlink r:id="rId26" w:history="1">
        <w:r w:rsidRPr="00AB2ED5">
          <w:rPr>
            <w:rStyle w:val="Hypertextovodkaz"/>
          </w:rPr>
          <w:t>https://bedroomproducersblog.com/2012/03/30/bpb-freeware-studio-best-free-granular-vstau-plugins/</w:t>
        </w:r>
      </w:hyperlink>
      <w:r>
        <w:t>. [cit. 2023-12-06].</w:t>
      </w:r>
      <w:bookmarkEnd w:id="75"/>
    </w:p>
    <w:p w14:paraId="71D7BA45" w14:textId="0C6C6F8A" w:rsidR="00FB004B" w:rsidRDefault="00B25FCE" w:rsidP="003D65D7">
      <w:pPr>
        <w:pStyle w:val="LiteraturaBPDP"/>
      </w:pPr>
      <w:bookmarkStart w:id="76" w:name="_Ref152795797"/>
      <w:r>
        <w:t xml:space="preserve">VASAPOLLI, Giuseppe [@Giuseppe Vasapolli]. </w:t>
      </w:r>
      <w:r>
        <w:rPr>
          <w:i/>
          <w:iCs/>
        </w:rPr>
        <w:t>Ribs Manual v1.2.3 PDF</w:t>
      </w:r>
      <w:r>
        <w:t xml:space="preserve">. Online. In: Scribd. Dostupné z: </w:t>
      </w:r>
      <w:hyperlink r:id="rId27" w:history="1">
        <w:r w:rsidRPr="00AB2ED5">
          <w:rPr>
            <w:rStyle w:val="Hypertextovodkaz"/>
          </w:rPr>
          <w:t>https://www.scribd.com/document/399694113/Ribs-manual-v1-2-3-pdf</w:t>
        </w:r>
      </w:hyperlink>
      <w:r>
        <w:t>. [cit. 2023-12-06].</w:t>
      </w:r>
      <w:bookmarkEnd w:id="76"/>
    </w:p>
    <w:p w14:paraId="0ACDB2A8" w14:textId="25544E3A" w:rsidR="00304CE2" w:rsidRPr="00AF5A2C" w:rsidRDefault="00D640D3" w:rsidP="003D65D7">
      <w:pPr>
        <w:pStyle w:val="LiteraturaBPDP"/>
      </w:pPr>
      <w:bookmarkStart w:id="77" w:name="_Ref152796294"/>
      <w:r>
        <w:t xml:space="preserve">GERGELY, Daniel [@daniel gergely]. </w:t>
      </w:r>
      <w:r>
        <w:rPr>
          <w:i/>
          <w:iCs/>
        </w:rPr>
        <w:t>Emergence</w:t>
      </w:r>
      <w:r>
        <w:t xml:space="preserve">. Online. In: Itch.io. Dostupné z: </w:t>
      </w:r>
      <w:hyperlink r:id="rId28" w:history="1">
        <w:r w:rsidRPr="00AB2ED5">
          <w:rPr>
            <w:rStyle w:val="Hypertextovodkaz"/>
          </w:rPr>
          <w:t>https://daniel-gergely.itch.io/emergence</w:t>
        </w:r>
      </w:hyperlink>
      <w:r>
        <w:t>. [cit. 2023-12-06].</w:t>
      </w:r>
      <w:bookmarkEnd w:id="77"/>
    </w:p>
    <w:p w14:paraId="6BD8CE33" w14:textId="15808C50" w:rsidR="003D65D7" w:rsidRDefault="003D65D7" w:rsidP="003D65D7">
      <w:pPr>
        <w:pStyle w:val="LiteraturaBPDP"/>
      </w:pPr>
      <w:r>
        <w:t xml:space="preserve">VYSOKÉ UČENÍ TECHNICKÉ V BRNĚ, 2017. </w:t>
      </w:r>
      <w:r>
        <w:rPr>
          <w:i/>
          <w:iCs/>
        </w:rPr>
        <w:t>Směrnice č. 72/2017 - Úprava, odevzdávání a zveřejňování závěrečných prací</w:t>
      </w:r>
      <w:r>
        <w:t xml:space="preserve">. Online. Dostupné z: </w:t>
      </w:r>
      <w:hyperlink r:id="rId29" w:history="1">
        <w:r>
          <w:rPr>
            <w:rStyle w:val="Hypertextovodkaz"/>
          </w:rPr>
          <w:t>https://www.vutbr.cz/uredni-deska/vnitrni-predpisy-a-dokumenty/smernice-72-2017-uprava-odevzdavani-a-zverejnovani-zaverecnych-praci-d161410</w:t>
        </w:r>
      </w:hyperlink>
      <w:r>
        <w:t>. [cit. 2023-10-03].</w:t>
      </w:r>
    </w:p>
    <w:p w14:paraId="776B722F" w14:textId="77777777" w:rsidR="003D65D7" w:rsidRPr="003D65D7" w:rsidRDefault="003D65D7" w:rsidP="003D65D7">
      <w:pPr>
        <w:pStyle w:val="LiteraturaBPDP"/>
      </w:pPr>
      <w:r w:rsidRPr="003D65D7">
        <w:lastRenderedPageBreak/>
        <w:t xml:space="preserve">ČSN ISO 690:2022 (010197), </w:t>
      </w:r>
      <w:r w:rsidRPr="003D65D7">
        <w:rPr>
          <w:i/>
          <w:iCs/>
        </w:rPr>
        <w:t>Informace a dokumentace - Pravidla pro bibliografické odkazy a citace informačních zdrojů</w:t>
      </w:r>
      <w:r w:rsidRPr="003D65D7">
        <w:t>, 2022. [Praha]: Úřad pro technickou normalizaci, metrologii a státní zkušebnictví.</w:t>
      </w:r>
    </w:p>
    <w:bookmarkEnd w:id="65"/>
    <w:p w14:paraId="7008786C" w14:textId="77777777" w:rsidR="00A110A4" w:rsidRPr="00D713CC" w:rsidRDefault="003D65D7" w:rsidP="002B77DA">
      <w:pPr>
        <w:pStyle w:val="LiteraturaBPDP"/>
      </w:pPr>
      <w:r w:rsidRPr="003D65D7">
        <w:t xml:space="preserve">ČSN ISO 7144 (010161), </w:t>
      </w:r>
      <w:r w:rsidRPr="003D65D7">
        <w:rPr>
          <w:i/>
          <w:iCs/>
        </w:rPr>
        <w:t>Dokumentace - Formální úprava disertací a podobných dokumentů</w:t>
      </w:r>
      <w:r w:rsidRPr="003D65D7">
        <w:t>, 1997. Praha: Český normalizační institut</w:t>
      </w:r>
      <w:r w:rsidR="00A110A4" w:rsidRPr="00D713CC">
        <w:t>.</w:t>
      </w:r>
    </w:p>
    <w:p w14:paraId="1000B11C" w14:textId="77777777" w:rsidR="003D65D7" w:rsidRPr="003D65D7" w:rsidRDefault="003D65D7" w:rsidP="003D65D7">
      <w:pPr>
        <w:pStyle w:val="LiteraturaBPDP"/>
      </w:pPr>
      <w:r w:rsidRPr="003D65D7">
        <w:t xml:space="preserve">ČSN EN ISO 80000-2 (011300), </w:t>
      </w:r>
      <w:r w:rsidRPr="003D65D7">
        <w:rPr>
          <w:i/>
          <w:iCs/>
        </w:rPr>
        <w:t>Veličiny a jednotky - Část 2: Matematika</w:t>
      </w:r>
      <w:r w:rsidRPr="003D65D7">
        <w:t>, 2020. Praha: Česká agentura pro standardizaci.</w:t>
      </w:r>
    </w:p>
    <w:p w14:paraId="05974BFA" w14:textId="77777777" w:rsidR="00E00DFC" w:rsidRPr="003D65D7" w:rsidRDefault="00E00DFC" w:rsidP="0019118E">
      <w:pPr>
        <w:pStyle w:val="Literatura"/>
        <w:tabs>
          <w:tab w:val="left" w:pos="1080"/>
        </w:tabs>
        <w:spacing w:line="276" w:lineRule="auto"/>
        <w:ind w:left="1080" w:hanging="1080"/>
      </w:pPr>
    </w:p>
    <w:p w14:paraId="184A7044" w14:textId="77777777" w:rsidR="00E00DFC" w:rsidRPr="003D65D7" w:rsidRDefault="00E00DFC" w:rsidP="0019118E">
      <w:pPr>
        <w:pStyle w:val="Literatura"/>
        <w:tabs>
          <w:tab w:val="left" w:pos="1080"/>
        </w:tabs>
        <w:spacing w:line="276" w:lineRule="auto"/>
        <w:ind w:left="1080" w:hanging="1080"/>
      </w:pPr>
    </w:p>
    <w:p w14:paraId="7AC1AE40" w14:textId="170B5CB2" w:rsidR="00E40496" w:rsidRPr="00D713CC" w:rsidRDefault="00E40496" w:rsidP="00F96216">
      <w:pPr>
        <w:pStyle w:val="Odstavecprvn"/>
      </w:pPr>
      <w:r w:rsidRPr="00D713CC">
        <w:t>Pozn.: Pro vytváření citací ve formátu dle ČSN ISO 690</w:t>
      </w:r>
      <w:r w:rsidR="00974C0B">
        <w:t>:2022</w:t>
      </w:r>
      <w:r w:rsidRPr="00D713CC">
        <w:t xml:space="preserve"> je </w:t>
      </w:r>
      <w:r w:rsidR="00AB2DD7" w:rsidRPr="00D713CC">
        <w:t>doporučeno</w:t>
      </w:r>
      <w:r w:rsidRPr="00D713CC">
        <w:t xml:space="preserve"> využít webové stránky: </w:t>
      </w:r>
      <w:hyperlink r:id="rId30" w:history="1">
        <w:r w:rsidR="00974C0B" w:rsidRPr="0035546B">
          <w:rPr>
            <w:rStyle w:val="Hypertextovodkaz"/>
          </w:rPr>
          <w:t>http://www.citace.com/</w:t>
        </w:r>
      </w:hyperlink>
      <w:r w:rsidR="00974C0B">
        <w:t xml:space="preserve"> nebo lze přímo instalovat doplněk Citace PRO do MS Word (viz  - </w:t>
      </w:r>
      <w:hyperlink r:id="rId31" w:history="1">
        <w:r w:rsidR="00974C0B" w:rsidRPr="0035546B">
          <w:rPr>
            <w:rStyle w:val="Hypertextovodkaz"/>
          </w:rPr>
          <w:t>https://www.vut.cz/uk/navody/citacepro</w:t>
        </w:r>
      </w:hyperlink>
      <w:r w:rsidR="00974C0B">
        <w:t xml:space="preserve"> )</w:t>
      </w:r>
    </w:p>
    <w:p w14:paraId="7346CD60" w14:textId="77777777" w:rsidR="00020172" w:rsidRPr="00D713CC" w:rsidRDefault="00020172" w:rsidP="0019118E">
      <w:pPr>
        <w:pStyle w:val="Literatura"/>
        <w:tabs>
          <w:tab w:val="left" w:pos="1080"/>
        </w:tabs>
        <w:spacing w:line="276" w:lineRule="auto"/>
        <w:ind w:left="1080" w:hanging="1080"/>
        <w:rPr>
          <w:lang w:val="cs-CZ"/>
        </w:rPr>
      </w:pPr>
    </w:p>
    <w:p w14:paraId="7E41CD17" w14:textId="77777777" w:rsidR="00906FA0" w:rsidRPr="00D713CC" w:rsidRDefault="00906FA0" w:rsidP="0019118E">
      <w:pPr>
        <w:spacing w:line="276" w:lineRule="auto"/>
      </w:pPr>
    </w:p>
    <w:p w14:paraId="3D65D6E1" w14:textId="77777777" w:rsidR="00906FA0" w:rsidRPr="00D713CC" w:rsidRDefault="00906FA0" w:rsidP="0019118E">
      <w:pPr>
        <w:spacing w:line="276" w:lineRule="auto"/>
      </w:pPr>
    </w:p>
    <w:p w14:paraId="06F14265" w14:textId="77777777" w:rsidR="005F6275" w:rsidRPr="00D713CC" w:rsidRDefault="00CE23A2" w:rsidP="005F6275">
      <w:pPr>
        <w:pStyle w:val="Nadpis1-neslovan"/>
        <w:rPr>
          <w:lang w:val="cs-CZ"/>
        </w:rPr>
      </w:pPr>
      <w:r w:rsidRPr="00D713CC">
        <w:rPr>
          <w:lang w:val="cs-CZ"/>
        </w:rPr>
        <w:br w:type="page"/>
      </w:r>
      <w:bookmarkStart w:id="78" w:name="_Toc152891098"/>
      <w:r w:rsidR="005F6275" w:rsidRPr="00D713CC">
        <w:rPr>
          <w:lang w:val="cs-CZ"/>
        </w:rPr>
        <w:lastRenderedPageBreak/>
        <w:t>Seznam symbolů a zkratek</w:t>
      </w:r>
      <w:bookmarkEnd w:id="78"/>
    </w:p>
    <w:p w14:paraId="708CC932" w14:textId="77777777" w:rsidR="005F6275" w:rsidRPr="00D713CC" w:rsidRDefault="005F6275" w:rsidP="005F6275">
      <w:pPr>
        <w:pStyle w:val="Titulek"/>
      </w:pPr>
      <w:r w:rsidRPr="00D713CC">
        <w:t>Zkratky:</w:t>
      </w:r>
    </w:p>
    <w:p w14:paraId="068F54FA" w14:textId="459A1ED1" w:rsidR="00995773" w:rsidRDefault="00995773" w:rsidP="005F6275">
      <w:pPr>
        <w:tabs>
          <w:tab w:val="left" w:pos="2694"/>
        </w:tabs>
        <w:ind w:firstLine="708"/>
      </w:pPr>
      <w:r>
        <w:t>ADSR</w:t>
      </w:r>
      <w:r>
        <w:tab/>
        <w:t>Attack–Decay–Sustain–Release</w:t>
      </w:r>
    </w:p>
    <w:p w14:paraId="659938D5" w14:textId="783AE5D0" w:rsidR="002269DD" w:rsidRDefault="002269DD" w:rsidP="005F6275">
      <w:pPr>
        <w:tabs>
          <w:tab w:val="left" w:pos="2694"/>
        </w:tabs>
        <w:ind w:firstLine="708"/>
      </w:pPr>
      <w:r>
        <w:t>AGC</w:t>
      </w:r>
      <w:r>
        <w:tab/>
        <w:t>Automatic gain control</w:t>
      </w:r>
    </w:p>
    <w:p w14:paraId="02209DAD" w14:textId="531D62CC" w:rsidR="00254C94" w:rsidRDefault="00254C94" w:rsidP="005F6275">
      <w:pPr>
        <w:tabs>
          <w:tab w:val="left" w:pos="2694"/>
        </w:tabs>
        <w:ind w:firstLine="708"/>
      </w:pPr>
      <w:r>
        <w:t>DAW</w:t>
      </w:r>
      <w:r>
        <w:tab/>
        <w:t>Digital Audio Workstation</w:t>
      </w:r>
    </w:p>
    <w:p w14:paraId="55EE8341" w14:textId="19B23B4A" w:rsidR="006B566A" w:rsidRDefault="006B566A" w:rsidP="005F6275">
      <w:pPr>
        <w:tabs>
          <w:tab w:val="left" w:pos="2694"/>
        </w:tabs>
        <w:ind w:firstLine="708"/>
      </w:pPr>
      <w:r>
        <w:t>DMX</w:t>
      </w:r>
      <w:r>
        <w:tab/>
        <w:t>Digital Multiplex</w:t>
      </w:r>
    </w:p>
    <w:p w14:paraId="640F7F52" w14:textId="702EFEB6" w:rsidR="005F6275" w:rsidRDefault="005F6275" w:rsidP="005F6275">
      <w:pPr>
        <w:tabs>
          <w:tab w:val="left" w:pos="2694"/>
        </w:tabs>
        <w:ind w:firstLine="708"/>
      </w:pPr>
      <w:r w:rsidRPr="00D713CC">
        <w:t>FEKT</w:t>
      </w:r>
      <w:r w:rsidRPr="00D713CC">
        <w:tab/>
        <w:t>Fakulta elektrotechniky a komunikačních technologií</w:t>
      </w:r>
    </w:p>
    <w:p w14:paraId="7F8D7B07" w14:textId="47A169A0" w:rsidR="009F5320" w:rsidRDefault="009F5320" w:rsidP="005F6275">
      <w:pPr>
        <w:tabs>
          <w:tab w:val="left" w:pos="2694"/>
        </w:tabs>
        <w:ind w:firstLine="708"/>
      </w:pPr>
      <w:r>
        <w:t>GSX</w:t>
      </w:r>
      <w:r>
        <w:tab/>
      </w:r>
      <w:r w:rsidR="00EC624D">
        <w:t>Granular Synthesis</w:t>
      </w:r>
    </w:p>
    <w:p w14:paraId="008C71AF" w14:textId="66114DF0" w:rsidR="00AD3A44" w:rsidRDefault="00AD3A44" w:rsidP="005F6275">
      <w:pPr>
        <w:tabs>
          <w:tab w:val="left" w:pos="2694"/>
        </w:tabs>
        <w:ind w:firstLine="708"/>
      </w:pPr>
      <w:r>
        <w:t>JUCE</w:t>
      </w:r>
      <w:r>
        <w:tab/>
      </w:r>
      <w:r w:rsidR="005D413E">
        <w:t>Jule</w:t>
      </w:r>
      <w:r w:rsidR="0004650B">
        <w:t>s</w:t>
      </w:r>
      <w:r w:rsidR="00EC18B1">
        <w:t>’</w:t>
      </w:r>
      <w:r w:rsidR="0004650B">
        <w:t xml:space="preserve"> </w:t>
      </w:r>
      <w:r w:rsidR="005D413E">
        <w:t>Utility Class Extensions</w:t>
      </w:r>
    </w:p>
    <w:p w14:paraId="4E0E97EE" w14:textId="0B89BF77" w:rsidR="00410477" w:rsidRDefault="00410477" w:rsidP="005F6275">
      <w:pPr>
        <w:tabs>
          <w:tab w:val="left" w:pos="2694"/>
        </w:tabs>
        <w:ind w:firstLine="708"/>
      </w:pPr>
      <w:r>
        <w:t>LFO</w:t>
      </w:r>
      <w:r>
        <w:tab/>
        <w:t>Low frequency oscillat</w:t>
      </w:r>
      <w:r w:rsidR="00E93FA4">
        <w:t>ion</w:t>
      </w:r>
    </w:p>
    <w:p w14:paraId="07E0F478" w14:textId="1F6B1C39" w:rsidR="00F87394" w:rsidRDefault="00F87394" w:rsidP="005F6275">
      <w:pPr>
        <w:tabs>
          <w:tab w:val="left" w:pos="2694"/>
        </w:tabs>
        <w:ind w:firstLine="708"/>
      </w:pPr>
      <w:r>
        <w:t>MIDI</w:t>
      </w:r>
      <w:r>
        <w:tab/>
      </w:r>
      <w:r w:rsidR="003F4491">
        <w:t>Musical Instrument Digital Interface</w:t>
      </w:r>
    </w:p>
    <w:p w14:paraId="33A22601" w14:textId="16E7CE92" w:rsidR="00EE11BB" w:rsidRDefault="00EE11BB" w:rsidP="005F6275">
      <w:pPr>
        <w:tabs>
          <w:tab w:val="left" w:pos="2694"/>
        </w:tabs>
        <w:ind w:firstLine="708"/>
      </w:pPr>
      <w:r>
        <w:t>PODX</w:t>
      </w:r>
      <w:r>
        <w:tab/>
        <w:t>Poisson Distribution</w:t>
      </w:r>
    </w:p>
    <w:p w14:paraId="0BA007C1" w14:textId="5DD63E6A" w:rsidR="00C729DD" w:rsidRPr="00D713CC" w:rsidRDefault="00C729DD" w:rsidP="005F6275">
      <w:pPr>
        <w:tabs>
          <w:tab w:val="left" w:pos="2694"/>
        </w:tabs>
        <w:ind w:firstLine="708"/>
      </w:pPr>
      <w:r>
        <w:t>VST</w:t>
      </w:r>
      <w:r>
        <w:tab/>
        <w:t>Virtual Studio Technology</w:t>
      </w:r>
    </w:p>
    <w:p w14:paraId="419445E1" w14:textId="77777777" w:rsidR="005F6275" w:rsidRPr="00D713CC" w:rsidRDefault="005F6275" w:rsidP="005F6275">
      <w:pPr>
        <w:tabs>
          <w:tab w:val="left" w:pos="2694"/>
        </w:tabs>
        <w:ind w:firstLine="708"/>
      </w:pPr>
      <w:r w:rsidRPr="00D713CC">
        <w:t>VUT</w:t>
      </w:r>
      <w:r w:rsidRPr="00D713CC">
        <w:tab/>
        <w:t>Vysoké učení technické v Brně</w:t>
      </w:r>
    </w:p>
    <w:p w14:paraId="7049A173" w14:textId="77777777" w:rsidR="005F6275" w:rsidRPr="00D713CC" w:rsidRDefault="005F6275" w:rsidP="000B5EAC">
      <w:pPr>
        <w:pStyle w:val="Odstavec"/>
      </w:pPr>
    </w:p>
    <w:p w14:paraId="53C3BB60" w14:textId="77777777" w:rsidR="005F6275" w:rsidRPr="00D713CC" w:rsidRDefault="005F6275" w:rsidP="005F6275">
      <w:pPr>
        <w:pStyle w:val="Titulek"/>
      </w:pPr>
      <w:r w:rsidRPr="00D713CC">
        <w:t>Symboly:</w:t>
      </w:r>
    </w:p>
    <w:p w14:paraId="16F842CB" w14:textId="77777777" w:rsidR="005F6275" w:rsidRPr="00D713CC" w:rsidRDefault="005F6275" w:rsidP="005F6275">
      <w:pPr>
        <w:tabs>
          <w:tab w:val="left" w:pos="2694"/>
          <w:tab w:val="left" w:pos="7513"/>
        </w:tabs>
        <w:ind w:firstLine="708"/>
      </w:pPr>
      <w:r w:rsidRPr="00D713CC">
        <w:rPr>
          <w:i/>
          <w:iCs/>
        </w:rPr>
        <w:t>U</w:t>
      </w:r>
      <w:r w:rsidRPr="00D713CC">
        <w:tab/>
        <w:t>napětí</w:t>
      </w:r>
      <w:r w:rsidRPr="00D713CC">
        <w:tab/>
      </w:r>
      <w:r>
        <w:t>(V)</w:t>
      </w:r>
    </w:p>
    <w:p w14:paraId="4D273552" w14:textId="77777777" w:rsidR="005F6275" w:rsidRPr="00D713CC" w:rsidRDefault="005F6275" w:rsidP="005F6275">
      <w:pPr>
        <w:tabs>
          <w:tab w:val="left" w:pos="2694"/>
          <w:tab w:val="left" w:pos="7513"/>
        </w:tabs>
        <w:ind w:firstLine="708"/>
      </w:pPr>
      <w:r w:rsidRPr="00D713CC">
        <w:rPr>
          <w:i/>
          <w:iCs/>
        </w:rPr>
        <w:t>I</w:t>
      </w:r>
      <w:r w:rsidRPr="00D713CC">
        <w:tab/>
        <w:t>proud</w:t>
      </w:r>
      <w:r w:rsidRPr="00D713CC">
        <w:tab/>
      </w:r>
      <w:r>
        <w:t>(</w:t>
      </w:r>
      <w:r w:rsidRPr="00D713CC">
        <w:t>A</w:t>
      </w:r>
      <w:r>
        <w:t>)</w:t>
      </w:r>
    </w:p>
    <w:p w14:paraId="743560E1" w14:textId="77777777" w:rsidR="005F6275" w:rsidRPr="00D713CC" w:rsidRDefault="005F6275" w:rsidP="005F6275">
      <w:pPr>
        <w:pStyle w:val="Odstavecprvn"/>
      </w:pPr>
      <w:r w:rsidRPr="00D713CC">
        <w:t>Pozn.: V této části by měly být uvedeny všechny zkratky použité v textu a všechny symboly použité v rovnicích.</w:t>
      </w:r>
    </w:p>
    <w:p w14:paraId="3ED28CA0" w14:textId="77777777" w:rsidR="005F6275" w:rsidRPr="00D713CC" w:rsidRDefault="005F6275" w:rsidP="005F6275">
      <w:pPr>
        <w:spacing w:line="240" w:lineRule="auto"/>
        <w:ind w:left="0"/>
        <w:rPr>
          <w:b/>
          <w:sz w:val="40"/>
          <w:szCs w:val="40"/>
        </w:rPr>
      </w:pPr>
      <w:r w:rsidRPr="00D713CC">
        <w:br w:type="page"/>
      </w:r>
    </w:p>
    <w:p w14:paraId="2E69BDC1" w14:textId="77777777" w:rsidR="00CE23A2" w:rsidRPr="00D713CC" w:rsidRDefault="00CE23A2" w:rsidP="00087314">
      <w:pPr>
        <w:pStyle w:val="Nadpis1-neslovan"/>
        <w:rPr>
          <w:lang w:val="cs-CZ"/>
        </w:rPr>
      </w:pPr>
      <w:bookmarkStart w:id="79" w:name="_Toc152891099"/>
      <w:r w:rsidRPr="00D713CC">
        <w:rPr>
          <w:lang w:val="cs-CZ"/>
        </w:rPr>
        <w:lastRenderedPageBreak/>
        <w:t>Seznam příloh</w:t>
      </w:r>
      <w:bookmarkEnd w:id="79"/>
    </w:p>
    <w:p w14:paraId="5200DBCB" w14:textId="7D67C82A" w:rsidR="000373DC" w:rsidRDefault="00087314">
      <w:pPr>
        <w:pStyle w:val="Obsah1"/>
        <w:tabs>
          <w:tab w:val="right" w:leader="dot" w:pos="8493"/>
        </w:tabs>
        <w:rPr>
          <w:rFonts w:asciiTheme="minorHAnsi" w:eastAsiaTheme="minorEastAsia" w:hAnsiTheme="minorHAnsi" w:cstheme="minorBidi"/>
          <w:b w:val="0"/>
          <w:bCs w:val="0"/>
          <w:caps w:val="0"/>
          <w:noProof/>
          <w:kern w:val="2"/>
          <w:sz w:val="22"/>
          <w:szCs w:val="22"/>
          <w14:ligatures w14:val="standardContextual"/>
        </w:rPr>
      </w:pPr>
      <w:r w:rsidRPr="00D713CC">
        <w:fldChar w:fldCharType="begin"/>
      </w:r>
      <w:r w:rsidRPr="00D713CC">
        <w:instrText xml:space="preserve"> TOC \h \z \t "Příloha 1;1" </w:instrText>
      </w:r>
      <w:r w:rsidRPr="00D713CC">
        <w:fldChar w:fldCharType="separate"/>
      </w:r>
      <w:hyperlink w:anchor="_Toc152891110" w:history="1">
        <w:r w:rsidR="000373DC" w:rsidRPr="001B5D84">
          <w:rPr>
            <w:rStyle w:val="Hypertextovodkaz"/>
            <w:noProof/>
          </w:rPr>
          <w:t>Příloha A - Naměřené hodnoty</w:t>
        </w:r>
        <w:r w:rsidR="000373DC">
          <w:rPr>
            <w:noProof/>
            <w:webHidden/>
          </w:rPr>
          <w:tab/>
        </w:r>
        <w:r w:rsidR="000373DC">
          <w:rPr>
            <w:noProof/>
            <w:webHidden/>
          </w:rPr>
          <w:fldChar w:fldCharType="begin"/>
        </w:r>
        <w:r w:rsidR="000373DC">
          <w:rPr>
            <w:noProof/>
            <w:webHidden/>
          </w:rPr>
          <w:instrText xml:space="preserve"> PAGEREF _Toc152891110 \h </w:instrText>
        </w:r>
        <w:r w:rsidR="000373DC">
          <w:rPr>
            <w:noProof/>
            <w:webHidden/>
          </w:rPr>
        </w:r>
        <w:r w:rsidR="000373DC">
          <w:rPr>
            <w:noProof/>
            <w:webHidden/>
          </w:rPr>
          <w:fldChar w:fldCharType="separate"/>
        </w:r>
        <w:r w:rsidR="00A363EC">
          <w:rPr>
            <w:noProof/>
            <w:webHidden/>
          </w:rPr>
          <w:t>32</w:t>
        </w:r>
        <w:r w:rsidR="000373DC">
          <w:rPr>
            <w:noProof/>
            <w:webHidden/>
          </w:rPr>
          <w:fldChar w:fldCharType="end"/>
        </w:r>
      </w:hyperlink>
    </w:p>
    <w:p w14:paraId="2C9E2CB1" w14:textId="05FCDAF5" w:rsidR="00616C5A" w:rsidRPr="00D713CC" w:rsidRDefault="00087314" w:rsidP="00F96216">
      <w:pPr>
        <w:pStyle w:val="Seznamobrzk"/>
      </w:pPr>
      <w:r w:rsidRPr="00D713CC">
        <w:fldChar w:fldCharType="end"/>
      </w:r>
    </w:p>
    <w:p w14:paraId="4B2548BC" w14:textId="77777777" w:rsidR="00E40496" w:rsidRPr="00D713CC" w:rsidRDefault="00E40496" w:rsidP="0019118E">
      <w:pPr>
        <w:spacing w:line="276" w:lineRule="auto"/>
      </w:pPr>
    </w:p>
    <w:p w14:paraId="7064243E" w14:textId="77777777" w:rsidR="009648FE" w:rsidRPr="00D713CC" w:rsidRDefault="009648FE" w:rsidP="00F96216">
      <w:pPr>
        <w:pStyle w:val="Odstavecprvn"/>
      </w:pPr>
      <w:r w:rsidRPr="00D713CC">
        <w:t xml:space="preserve">Samotná část příloh je tvořena dvěma částmi „Seznamem příloh“ a jednotlivými přílohami označenými „Příloha </w:t>
      </w:r>
      <w:r w:rsidR="00BF4337">
        <w:t>A</w:t>
      </w:r>
      <w:r w:rsidRPr="00D713CC">
        <w:t xml:space="preserve">“ až „Příloha </w:t>
      </w:r>
      <w:r w:rsidR="00BF4337">
        <w:t>X</w:t>
      </w:r>
      <w:r w:rsidRPr="00D713CC">
        <w:t xml:space="preserve">“. Do příloh se dávají např. manuály, zdrojové kódy, rozsáhlé tabulky s naměřenými hodnotami, grafy apod. V případě, že taková data nejsou součástí práce, není třeba </w:t>
      </w:r>
      <w:r w:rsidR="00BF4337">
        <w:t>přílohy</w:t>
      </w:r>
      <w:r w:rsidRPr="00D713CC">
        <w:t xml:space="preserve"> uvádět vůbec.</w:t>
      </w:r>
    </w:p>
    <w:p w14:paraId="4CCF5775" w14:textId="77777777" w:rsidR="009648FE" w:rsidRPr="00D713CC" w:rsidRDefault="009648FE" w:rsidP="00F96216">
      <w:pPr>
        <w:pStyle w:val="Odstavecprvn"/>
      </w:pPr>
    </w:p>
    <w:p w14:paraId="495B03F0" w14:textId="77777777" w:rsidR="00017C08" w:rsidRPr="00D713CC" w:rsidRDefault="009648FE" w:rsidP="00BF4337">
      <w:pPr>
        <w:pStyle w:val="Odstavecprvn"/>
      </w:pPr>
      <w:r w:rsidRPr="00D713CC">
        <w:t xml:space="preserve">Pokud je rozsah přílohy příliš velký (např. příliš velký počet tabulek, nebo mnoho stránek zdrojového kódu), do seznamu příloh lze uvést např. větu: „Příloha </w:t>
      </w:r>
      <w:r w:rsidR="00BF4337">
        <w:t>A</w:t>
      </w:r>
      <w:r w:rsidRPr="00D713CC">
        <w:t xml:space="preserve"> – Zdrojový kód programu je uložen na přiloženém CD“. V takovém případě musí být závěrečná práce doplněna CD, na kterém jsou příslušná data uložena a jasně označena.</w:t>
      </w:r>
    </w:p>
    <w:p w14:paraId="43B2DF43" w14:textId="77777777" w:rsidR="00017C08" w:rsidRPr="00D713CC" w:rsidRDefault="00017C08" w:rsidP="0019118E">
      <w:pPr>
        <w:spacing w:line="276" w:lineRule="auto"/>
      </w:pPr>
    </w:p>
    <w:p w14:paraId="402BD559" w14:textId="77777777" w:rsidR="00017C08" w:rsidRPr="00D713CC" w:rsidRDefault="00017C08" w:rsidP="0019118E">
      <w:pPr>
        <w:spacing w:line="276" w:lineRule="auto"/>
      </w:pPr>
    </w:p>
    <w:p w14:paraId="6CA48029" w14:textId="77777777" w:rsidR="00017C08" w:rsidRPr="00D713CC" w:rsidRDefault="00017C08" w:rsidP="0019118E">
      <w:pPr>
        <w:spacing w:line="276" w:lineRule="auto"/>
      </w:pPr>
    </w:p>
    <w:p w14:paraId="7DD59402" w14:textId="77777777" w:rsidR="00017C08" w:rsidRPr="00D713CC" w:rsidRDefault="00017C08" w:rsidP="0019118E">
      <w:pPr>
        <w:spacing w:line="276" w:lineRule="auto"/>
      </w:pPr>
    </w:p>
    <w:p w14:paraId="059C1F52" w14:textId="77777777" w:rsidR="00017C08" w:rsidRPr="00D713CC" w:rsidRDefault="00017C08" w:rsidP="0019118E">
      <w:pPr>
        <w:spacing w:line="276" w:lineRule="auto"/>
      </w:pPr>
    </w:p>
    <w:p w14:paraId="516A3360" w14:textId="77777777" w:rsidR="00017C08" w:rsidRPr="00D713CC" w:rsidRDefault="00017C08" w:rsidP="0019118E">
      <w:pPr>
        <w:spacing w:line="276" w:lineRule="auto"/>
      </w:pPr>
    </w:p>
    <w:p w14:paraId="7241D89E" w14:textId="77777777" w:rsidR="00017C08" w:rsidRPr="00D713CC" w:rsidRDefault="00017C08" w:rsidP="0019118E">
      <w:pPr>
        <w:spacing w:line="276" w:lineRule="auto"/>
      </w:pPr>
    </w:p>
    <w:p w14:paraId="63201112" w14:textId="77777777" w:rsidR="00017C08" w:rsidRPr="00D713CC" w:rsidRDefault="00BF4337" w:rsidP="00CD3F5F">
      <w:pPr>
        <w:pStyle w:val="Ploha1"/>
      </w:pPr>
      <w:bookmarkStart w:id="80" w:name="_Toc152891110"/>
      <w:r>
        <w:lastRenderedPageBreak/>
        <w:t>N</w:t>
      </w:r>
      <w:r w:rsidR="00017C08" w:rsidRPr="00D713CC">
        <w:t>aměřen</w:t>
      </w:r>
      <w:r>
        <w:t>é</w:t>
      </w:r>
      <w:r w:rsidR="00017C08" w:rsidRPr="00D713CC">
        <w:t xml:space="preserve"> hodnot</w:t>
      </w:r>
      <w:r>
        <w:t>y</w:t>
      </w:r>
      <w:bookmarkEnd w:id="80"/>
    </w:p>
    <w:p w14:paraId="603BBA20" w14:textId="77777777" w:rsidR="00081B74" w:rsidRPr="00D713CC" w:rsidRDefault="00081B74" w:rsidP="00081B74">
      <w:pPr>
        <w:pStyle w:val="Default"/>
      </w:pPr>
    </w:p>
    <w:p w14:paraId="6E604E9D" w14:textId="77777777" w:rsidR="00087314" w:rsidRPr="00D713CC" w:rsidRDefault="00087314" w:rsidP="00CD3F5F">
      <w:pPr>
        <w:pStyle w:val="Ploha2"/>
      </w:pPr>
      <w:r w:rsidRPr="00D713CC">
        <w:t>Tabulka naměřených hodnot</w:t>
      </w:r>
    </w:p>
    <w:p w14:paraId="7FB4D9F0" w14:textId="77777777" w:rsidR="00081B74" w:rsidRDefault="00081B74" w:rsidP="00081B74">
      <w:pPr>
        <w:pStyle w:val="Default"/>
      </w:pP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BF4337" w:rsidRPr="00BF4337" w14:paraId="26A5D048" w14:textId="77777777" w:rsidTr="00BF4337">
        <w:trPr>
          <w:trHeight w:val="28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9C499" w14:textId="77777777" w:rsidR="00BF4337" w:rsidRPr="00BF4337" w:rsidRDefault="00BF4337" w:rsidP="00BF4337">
            <w:pPr>
              <w:spacing w:line="240" w:lineRule="auto"/>
              <w:ind w:left="0"/>
              <w:jc w:val="center"/>
              <w:rPr>
                <w:rFonts w:ascii="Arial" w:hAnsi="Arial" w:cs="Arial"/>
                <w:b/>
                <w:bCs/>
                <w:sz w:val="20"/>
                <w:szCs w:val="20"/>
              </w:rPr>
            </w:pPr>
            <w:r w:rsidRPr="00BF4337">
              <w:rPr>
                <w:rFonts w:ascii="Arial" w:hAnsi="Arial" w:cs="Arial"/>
                <w:b/>
                <w:bCs/>
                <w:sz w:val="20"/>
                <w:szCs w:val="20"/>
              </w:rPr>
              <w:t>R</w:t>
            </w:r>
            <w:r w:rsidRPr="00BF4337">
              <w:rPr>
                <w:rFonts w:ascii="Arial" w:hAnsi="Arial" w:cs="Arial"/>
                <w:b/>
                <w:bCs/>
                <w:sz w:val="20"/>
                <w:szCs w:val="20"/>
                <w:vertAlign w:val="subscript"/>
              </w:rPr>
              <w:t xml:space="preserve">z </w:t>
            </w:r>
            <w:r w:rsidRPr="00BF4337">
              <w:rPr>
                <w:rFonts w:ascii="Arial" w:hAnsi="Arial" w:cs="Arial"/>
                <w:b/>
                <w:bCs/>
                <w:sz w:val="20"/>
                <w:szCs w:val="20"/>
              </w:rPr>
              <w:t>(</w:t>
            </w:r>
            <w:r w:rsidRPr="00BF4337">
              <w:rPr>
                <w:rFonts w:ascii="Symbol" w:hAnsi="Symbol" w:cs="Arial"/>
                <w:b/>
                <w:bCs/>
                <w:sz w:val="20"/>
                <w:szCs w:val="20"/>
              </w:rPr>
              <w:t>W</w:t>
            </w:r>
            <w:r w:rsidRPr="00BF4337">
              <w:rPr>
                <w:rFonts w:ascii="Arial" w:hAnsi="Arial" w:cs="Arial"/>
                <w:b/>
                <w:bCs/>
                <w:sz w:val="20"/>
                <w:szCs w:val="2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F97F786" w14:textId="77777777" w:rsidR="00BF4337" w:rsidRPr="00BF4337" w:rsidRDefault="00BF4337" w:rsidP="00BF4337">
            <w:pPr>
              <w:spacing w:line="240" w:lineRule="auto"/>
              <w:ind w:left="0"/>
              <w:jc w:val="center"/>
              <w:rPr>
                <w:rFonts w:ascii="Arial" w:hAnsi="Arial" w:cs="Arial"/>
                <w:b/>
                <w:bCs/>
                <w:sz w:val="20"/>
                <w:szCs w:val="20"/>
              </w:rPr>
            </w:pPr>
            <w:r w:rsidRPr="00BF4337">
              <w:rPr>
                <w:rFonts w:ascii="Arial" w:hAnsi="Arial" w:cs="Arial"/>
                <w:b/>
                <w:bCs/>
                <w:sz w:val="20"/>
                <w:szCs w:val="20"/>
              </w:rPr>
              <w:t>I</w:t>
            </w:r>
            <w:r w:rsidRPr="00BF4337">
              <w:rPr>
                <w:rFonts w:ascii="Arial" w:hAnsi="Arial" w:cs="Arial"/>
                <w:b/>
                <w:bCs/>
                <w:sz w:val="20"/>
                <w:szCs w:val="20"/>
                <w:vertAlign w:val="subscript"/>
              </w:rPr>
              <w:t xml:space="preserve">z </w:t>
            </w:r>
            <w:r w:rsidRPr="00BF4337">
              <w:rPr>
                <w:rFonts w:ascii="Arial" w:hAnsi="Arial" w:cs="Arial"/>
                <w:b/>
                <w:bCs/>
                <w:sz w:val="20"/>
                <w:szCs w:val="20"/>
              </w:rPr>
              <w:t>(A)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3FFB6A2" w14:textId="77777777" w:rsidR="00BF4337" w:rsidRPr="00BF4337" w:rsidRDefault="00BF4337" w:rsidP="00BF4337">
            <w:pPr>
              <w:spacing w:line="240" w:lineRule="auto"/>
              <w:ind w:left="0"/>
              <w:jc w:val="center"/>
              <w:rPr>
                <w:rFonts w:ascii="Arial" w:hAnsi="Arial" w:cs="Arial"/>
                <w:b/>
                <w:bCs/>
                <w:sz w:val="20"/>
                <w:szCs w:val="20"/>
              </w:rPr>
            </w:pPr>
            <w:r w:rsidRPr="00BF4337">
              <w:rPr>
                <w:rFonts w:ascii="Arial" w:hAnsi="Arial" w:cs="Arial"/>
                <w:b/>
                <w:bCs/>
                <w:sz w:val="20"/>
                <w:szCs w:val="20"/>
              </w:rPr>
              <w:t>U</w:t>
            </w:r>
            <w:r w:rsidRPr="00BF4337">
              <w:rPr>
                <w:rFonts w:ascii="Arial" w:hAnsi="Arial" w:cs="Arial"/>
                <w:b/>
                <w:bCs/>
                <w:sz w:val="20"/>
                <w:szCs w:val="20"/>
                <w:vertAlign w:val="subscript"/>
              </w:rPr>
              <w:t xml:space="preserve">z </w:t>
            </w:r>
            <w:r w:rsidRPr="00BF4337">
              <w:rPr>
                <w:rFonts w:ascii="Arial" w:hAnsi="Arial" w:cs="Arial"/>
                <w:b/>
                <w:bCs/>
                <w:sz w:val="20"/>
                <w:szCs w:val="20"/>
              </w:rPr>
              <w:t>(V)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40E2E81" w14:textId="77777777" w:rsidR="00BF4337" w:rsidRPr="00BF4337" w:rsidRDefault="00BF4337" w:rsidP="00BF4337">
            <w:pPr>
              <w:spacing w:line="240" w:lineRule="auto"/>
              <w:ind w:left="0"/>
              <w:jc w:val="center"/>
              <w:rPr>
                <w:rFonts w:ascii="Arial" w:hAnsi="Arial" w:cs="Arial"/>
                <w:b/>
                <w:bCs/>
                <w:sz w:val="20"/>
                <w:szCs w:val="20"/>
              </w:rPr>
            </w:pPr>
            <w:r w:rsidRPr="00BF4337">
              <w:rPr>
                <w:rFonts w:ascii="Arial" w:hAnsi="Arial" w:cs="Arial"/>
                <w:b/>
                <w:bCs/>
                <w:sz w:val="20"/>
                <w:szCs w:val="20"/>
              </w:rPr>
              <w:t>P</w:t>
            </w:r>
            <w:r w:rsidRPr="00BF4337">
              <w:rPr>
                <w:rFonts w:ascii="Arial" w:hAnsi="Arial" w:cs="Arial"/>
                <w:b/>
                <w:bCs/>
                <w:sz w:val="20"/>
                <w:szCs w:val="20"/>
                <w:vertAlign w:val="subscript"/>
              </w:rPr>
              <w:t xml:space="preserve">i </w:t>
            </w:r>
            <w:r w:rsidRPr="00BF4337">
              <w:rPr>
                <w:rFonts w:ascii="Arial" w:hAnsi="Arial" w:cs="Arial"/>
                <w:b/>
                <w:bCs/>
                <w:sz w:val="20"/>
                <w:szCs w:val="20"/>
              </w:rPr>
              <w:t>(W)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F1AF9E8" w14:textId="77777777" w:rsidR="00BF4337" w:rsidRPr="00BF4337" w:rsidRDefault="00BF4337" w:rsidP="00BF4337">
            <w:pPr>
              <w:spacing w:line="240" w:lineRule="auto"/>
              <w:ind w:left="0"/>
              <w:jc w:val="center"/>
              <w:rPr>
                <w:rFonts w:ascii="Arial" w:hAnsi="Arial" w:cs="Arial"/>
                <w:b/>
                <w:bCs/>
                <w:sz w:val="20"/>
                <w:szCs w:val="20"/>
              </w:rPr>
            </w:pPr>
            <w:r w:rsidRPr="00BF4337">
              <w:rPr>
                <w:rFonts w:ascii="Arial" w:hAnsi="Arial" w:cs="Arial"/>
                <w:b/>
                <w:bCs/>
                <w:sz w:val="20"/>
                <w:szCs w:val="20"/>
              </w:rPr>
              <w:t>P</w:t>
            </w:r>
            <w:r w:rsidRPr="00BF4337">
              <w:rPr>
                <w:rFonts w:ascii="Arial" w:hAnsi="Arial" w:cs="Arial"/>
                <w:b/>
                <w:bCs/>
                <w:sz w:val="20"/>
                <w:szCs w:val="20"/>
                <w:vertAlign w:val="subscript"/>
              </w:rPr>
              <w:t>z</w:t>
            </w:r>
            <w:r w:rsidRPr="00BF4337">
              <w:rPr>
                <w:rFonts w:ascii="Arial" w:hAnsi="Arial" w:cs="Arial"/>
                <w:b/>
                <w:bCs/>
                <w:sz w:val="20"/>
                <w:szCs w:val="20"/>
              </w:rPr>
              <w:t xml:space="preserve"> (W)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F21A9D" w14:textId="77777777" w:rsidR="00BF4337" w:rsidRPr="00BF4337" w:rsidRDefault="00BF4337" w:rsidP="00BF4337">
            <w:pPr>
              <w:spacing w:line="240" w:lineRule="auto"/>
              <w:ind w:left="0"/>
              <w:jc w:val="center"/>
              <w:rPr>
                <w:rFonts w:ascii="Arial" w:hAnsi="Arial" w:cs="Arial"/>
                <w:b/>
                <w:bCs/>
                <w:sz w:val="20"/>
                <w:szCs w:val="20"/>
              </w:rPr>
            </w:pPr>
            <w:r w:rsidRPr="00BF4337">
              <w:rPr>
                <w:rFonts w:ascii="Arial" w:hAnsi="Arial" w:cs="Arial"/>
                <w:b/>
                <w:bCs/>
                <w:sz w:val="20"/>
                <w:szCs w:val="20"/>
              </w:rPr>
              <w:t>P (W)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AF3D100" w14:textId="77777777" w:rsidR="00BF4337" w:rsidRPr="00BF4337" w:rsidRDefault="00BF4337" w:rsidP="00BF4337">
            <w:pPr>
              <w:spacing w:line="240" w:lineRule="auto"/>
              <w:ind w:left="0"/>
              <w:jc w:val="center"/>
              <w:rPr>
                <w:rFonts w:ascii="Symbol" w:hAnsi="Symbol" w:cs="Arial"/>
                <w:b/>
                <w:bCs/>
                <w:sz w:val="20"/>
                <w:szCs w:val="20"/>
              </w:rPr>
            </w:pPr>
            <w:r w:rsidRPr="00BF4337">
              <w:rPr>
                <w:rFonts w:ascii="Symbol" w:hAnsi="Symbol" w:cs="Arial"/>
                <w:b/>
                <w:bCs/>
                <w:sz w:val="20"/>
                <w:szCs w:val="20"/>
              </w:rPr>
              <w:t>h</w:t>
            </w:r>
          </w:p>
        </w:tc>
      </w:tr>
      <w:tr w:rsidR="00BF4337" w:rsidRPr="00BF4337" w14:paraId="0E9A0118"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34278F"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10</w:t>
            </w:r>
          </w:p>
        </w:tc>
        <w:tc>
          <w:tcPr>
            <w:tcW w:w="960" w:type="dxa"/>
            <w:tcBorders>
              <w:top w:val="nil"/>
              <w:left w:val="nil"/>
              <w:bottom w:val="single" w:sz="4" w:space="0" w:color="auto"/>
              <w:right w:val="single" w:sz="4" w:space="0" w:color="auto"/>
            </w:tcBorders>
            <w:shd w:val="clear" w:color="auto" w:fill="auto"/>
            <w:noWrap/>
            <w:vAlign w:val="bottom"/>
            <w:hideMark/>
          </w:tcPr>
          <w:p w14:paraId="65DE64C6"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4,000</w:t>
            </w:r>
          </w:p>
        </w:tc>
        <w:tc>
          <w:tcPr>
            <w:tcW w:w="960" w:type="dxa"/>
            <w:tcBorders>
              <w:top w:val="nil"/>
              <w:left w:val="nil"/>
              <w:bottom w:val="single" w:sz="4" w:space="0" w:color="auto"/>
              <w:right w:val="single" w:sz="4" w:space="0" w:color="auto"/>
            </w:tcBorders>
            <w:shd w:val="clear" w:color="auto" w:fill="auto"/>
            <w:noWrap/>
            <w:vAlign w:val="bottom"/>
            <w:hideMark/>
          </w:tcPr>
          <w:p w14:paraId="1FCCF93E"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40,00</w:t>
            </w:r>
          </w:p>
        </w:tc>
        <w:tc>
          <w:tcPr>
            <w:tcW w:w="960" w:type="dxa"/>
            <w:tcBorders>
              <w:top w:val="nil"/>
              <w:left w:val="nil"/>
              <w:bottom w:val="single" w:sz="4" w:space="0" w:color="auto"/>
              <w:right w:val="single" w:sz="4" w:space="0" w:color="auto"/>
            </w:tcBorders>
            <w:shd w:val="clear" w:color="auto" w:fill="auto"/>
            <w:noWrap/>
            <w:vAlign w:val="bottom"/>
            <w:hideMark/>
          </w:tcPr>
          <w:p w14:paraId="158275ED"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320,00</w:t>
            </w:r>
          </w:p>
        </w:tc>
        <w:tc>
          <w:tcPr>
            <w:tcW w:w="960" w:type="dxa"/>
            <w:tcBorders>
              <w:top w:val="nil"/>
              <w:left w:val="nil"/>
              <w:bottom w:val="single" w:sz="4" w:space="0" w:color="auto"/>
              <w:right w:val="single" w:sz="4" w:space="0" w:color="auto"/>
            </w:tcBorders>
            <w:shd w:val="clear" w:color="auto" w:fill="auto"/>
            <w:noWrap/>
            <w:vAlign w:val="bottom"/>
            <w:hideMark/>
          </w:tcPr>
          <w:p w14:paraId="48F2B3A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160,00</w:t>
            </w:r>
          </w:p>
        </w:tc>
        <w:tc>
          <w:tcPr>
            <w:tcW w:w="960" w:type="dxa"/>
            <w:tcBorders>
              <w:top w:val="nil"/>
              <w:left w:val="nil"/>
              <w:bottom w:val="single" w:sz="4" w:space="0" w:color="auto"/>
              <w:right w:val="single" w:sz="4" w:space="0" w:color="auto"/>
            </w:tcBorders>
            <w:shd w:val="clear" w:color="auto" w:fill="auto"/>
            <w:noWrap/>
            <w:vAlign w:val="bottom"/>
            <w:hideMark/>
          </w:tcPr>
          <w:p w14:paraId="21E1F99D"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480,00</w:t>
            </w:r>
          </w:p>
        </w:tc>
        <w:tc>
          <w:tcPr>
            <w:tcW w:w="960" w:type="dxa"/>
            <w:tcBorders>
              <w:top w:val="nil"/>
              <w:left w:val="nil"/>
              <w:bottom w:val="single" w:sz="4" w:space="0" w:color="auto"/>
              <w:right w:val="single" w:sz="4" w:space="0" w:color="auto"/>
            </w:tcBorders>
            <w:shd w:val="clear" w:color="auto" w:fill="auto"/>
            <w:noWrap/>
            <w:vAlign w:val="bottom"/>
            <w:hideMark/>
          </w:tcPr>
          <w:p w14:paraId="7531B28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33,33%</w:t>
            </w:r>
          </w:p>
        </w:tc>
      </w:tr>
      <w:tr w:rsidR="00BF4337" w:rsidRPr="00BF4337" w14:paraId="6FEF1C80"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289D8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15</w:t>
            </w:r>
          </w:p>
        </w:tc>
        <w:tc>
          <w:tcPr>
            <w:tcW w:w="960" w:type="dxa"/>
            <w:tcBorders>
              <w:top w:val="nil"/>
              <w:left w:val="nil"/>
              <w:bottom w:val="single" w:sz="4" w:space="0" w:color="auto"/>
              <w:right w:val="single" w:sz="4" w:space="0" w:color="auto"/>
            </w:tcBorders>
            <w:shd w:val="clear" w:color="auto" w:fill="auto"/>
            <w:noWrap/>
            <w:vAlign w:val="bottom"/>
            <w:hideMark/>
          </w:tcPr>
          <w:p w14:paraId="422F4903"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3,429</w:t>
            </w:r>
          </w:p>
        </w:tc>
        <w:tc>
          <w:tcPr>
            <w:tcW w:w="960" w:type="dxa"/>
            <w:tcBorders>
              <w:top w:val="nil"/>
              <w:left w:val="nil"/>
              <w:bottom w:val="single" w:sz="4" w:space="0" w:color="auto"/>
              <w:right w:val="single" w:sz="4" w:space="0" w:color="auto"/>
            </w:tcBorders>
            <w:shd w:val="clear" w:color="auto" w:fill="auto"/>
            <w:noWrap/>
            <w:vAlign w:val="bottom"/>
            <w:hideMark/>
          </w:tcPr>
          <w:p w14:paraId="2B10C83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51,43</w:t>
            </w:r>
          </w:p>
        </w:tc>
        <w:tc>
          <w:tcPr>
            <w:tcW w:w="960" w:type="dxa"/>
            <w:tcBorders>
              <w:top w:val="nil"/>
              <w:left w:val="nil"/>
              <w:bottom w:val="single" w:sz="4" w:space="0" w:color="auto"/>
              <w:right w:val="single" w:sz="4" w:space="0" w:color="auto"/>
            </w:tcBorders>
            <w:shd w:val="clear" w:color="auto" w:fill="auto"/>
            <w:noWrap/>
            <w:vAlign w:val="bottom"/>
            <w:hideMark/>
          </w:tcPr>
          <w:p w14:paraId="3DDCB9F2"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235,10</w:t>
            </w:r>
          </w:p>
        </w:tc>
        <w:tc>
          <w:tcPr>
            <w:tcW w:w="960" w:type="dxa"/>
            <w:tcBorders>
              <w:top w:val="nil"/>
              <w:left w:val="nil"/>
              <w:bottom w:val="single" w:sz="4" w:space="0" w:color="auto"/>
              <w:right w:val="single" w:sz="4" w:space="0" w:color="auto"/>
            </w:tcBorders>
            <w:shd w:val="clear" w:color="auto" w:fill="auto"/>
            <w:noWrap/>
            <w:vAlign w:val="bottom"/>
            <w:hideMark/>
          </w:tcPr>
          <w:p w14:paraId="57D650F4"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176,33</w:t>
            </w:r>
          </w:p>
        </w:tc>
        <w:tc>
          <w:tcPr>
            <w:tcW w:w="960" w:type="dxa"/>
            <w:tcBorders>
              <w:top w:val="nil"/>
              <w:left w:val="nil"/>
              <w:bottom w:val="single" w:sz="4" w:space="0" w:color="auto"/>
              <w:right w:val="single" w:sz="4" w:space="0" w:color="auto"/>
            </w:tcBorders>
            <w:shd w:val="clear" w:color="auto" w:fill="auto"/>
            <w:noWrap/>
            <w:vAlign w:val="bottom"/>
            <w:hideMark/>
          </w:tcPr>
          <w:p w14:paraId="53EC8AE3"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411,43</w:t>
            </w:r>
          </w:p>
        </w:tc>
        <w:tc>
          <w:tcPr>
            <w:tcW w:w="960" w:type="dxa"/>
            <w:tcBorders>
              <w:top w:val="nil"/>
              <w:left w:val="nil"/>
              <w:bottom w:val="single" w:sz="4" w:space="0" w:color="auto"/>
              <w:right w:val="single" w:sz="4" w:space="0" w:color="auto"/>
            </w:tcBorders>
            <w:shd w:val="clear" w:color="auto" w:fill="auto"/>
            <w:noWrap/>
            <w:vAlign w:val="bottom"/>
            <w:hideMark/>
          </w:tcPr>
          <w:p w14:paraId="34991609"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42,86%</w:t>
            </w:r>
          </w:p>
        </w:tc>
      </w:tr>
      <w:tr w:rsidR="00BF4337" w:rsidRPr="00BF4337" w14:paraId="6AEE2CC8"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255469"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20</w:t>
            </w:r>
          </w:p>
        </w:tc>
        <w:tc>
          <w:tcPr>
            <w:tcW w:w="960" w:type="dxa"/>
            <w:tcBorders>
              <w:top w:val="nil"/>
              <w:left w:val="nil"/>
              <w:bottom w:val="single" w:sz="4" w:space="0" w:color="auto"/>
              <w:right w:val="single" w:sz="4" w:space="0" w:color="auto"/>
            </w:tcBorders>
            <w:shd w:val="clear" w:color="auto" w:fill="auto"/>
            <w:noWrap/>
            <w:vAlign w:val="bottom"/>
            <w:hideMark/>
          </w:tcPr>
          <w:p w14:paraId="0A24080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3,000</w:t>
            </w:r>
          </w:p>
        </w:tc>
        <w:tc>
          <w:tcPr>
            <w:tcW w:w="960" w:type="dxa"/>
            <w:tcBorders>
              <w:top w:val="nil"/>
              <w:left w:val="nil"/>
              <w:bottom w:val="single" w:sz="4" w:space="0" w:color="auto"/>
              <w:right w:val="single" w:sz="4" w:space="0" w:color="auto"/>
            </w:tcBorders>
            <w:shd w:val="clear" w:color="auto" w:fill="auto"/>
            <w:noWrap/>
            <w:vAlign w:val="bottom"/>
            <w:hideMark/>
          </w:tcPr>
          <w:p w14:paraId="2353C942"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60,00</w:t>
            </w:r>
          </w:p>
        </w:tc>
        <w:tc>
          <w:tcPr>
            <w:tcW w:w="960" w:type="dxa"/>
            <w:tcBorders>
              <w:top w:val="nil"/>
              <w:left w:val="nil"/>
              <w:bottom w:val="single" w:sz="4" w:space="0" w:color="auto"/>
              <w:right w:val="single" w:sz="4" w:space="0" w:color="auto"/>
            </w:tcBorders>
            <w:shd w:val="clear" w:color="auto" w:fill="auto"/>
            <w:noWrap/>
            <w:vAlign w:val="bottom"/>
            <w:hideMark/>
          </w:tcPr>
          <w:p w14:paraId="605CB9F9"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180,00</w:t>
            </w:r>
          </w:p>
        </w:tc>
        <w:tc>
          <w:tcPr>
            <w:tcW w:w="960" w:type="dxa"/>
            <w:tcBorders>
              <w:top w:val="nil"/>
              <w:left w:val="nil"/>
              <w:bottom w:val="single" w:sz="4" w:space="0" w:color="auto"/>
              <w:right w:val="single" w:sz="4" w:space="0" w:color="auto"/>
            </w:tcBorders>
            <w:shd w:val="clear" w:color="auto" w:fill="auto"/>
            <w:noWrap/>
            <w:vAlign w:val="bottom"/>
            <w:hideMark/>
          </w:tcPr>
          <w:p w14:paraId="60576CDB"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180,00</w:t>
            </w:r>
          </w:p>
        </w:tc>
        <w:tc>
          <w:tcPr>
            <w:tcW w:w="960" w:type="dxa"/>
            <w:tcBorders>
              <w:top w:val="nil"/>
              <w:left w:val="nil"/>
              <w:bottom w:val="single" w:sz="4" w:space="0" w:color="auto"/>
              <w:right w:val="single" w:sz="4" w:space="0" w:color="auto"/>
            </w:tcBorders>
            <w:shd w:val="clear" w:color="auto" w:fill="auto"/>
            <w:noWrap/>
            <w:vAlign w:val="bottom"/>
            <w:hideMark/>
          </w:tcPr>
          <w:p w14:paraId="14F800E0"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360,00</w:t>
            </w:r>
          </w:p>
        </w:tc>
        <w:tc>
          <w:tcPr>
            <w:tcW w:w="960" w:type="dxa"/>
            <w:tcBorders>
              <w:top w:val="nil"/>
              <w:left w:val="nil"/>
              <w:bottom w:val="single" w:sz="4" w:space="0" w:color="auto"/>
              <w:right w:val="single" w:sz="4" w:space="0" w:color="auto"/>
            </w:tcBorders>
            <w:shd w:val="clear" w:color="auto" w:fill="auto"/>
            <w:noWrap/>
            <w:vAlign w:val="bottom"/>
            <w:hideMark/>
          </w:tcPr>
          <w:p w14:paraId="094659C2"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50,00%</w:t>
            </w:r>
          </w:p>
        </w:tc>
      </w:tr>
      <w:tr w:rsidR="00BF4337" w:rsidRPr="00BF4337" w14:paraId="32FAEA80"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38F588"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25</w:t>
            </w:r>
          </w:p>
        </w:tc>
        <w:tc>
          <w:tcPr>
            <w:tcW w:w="960" w:type="dxa"/>
            <w:tcBorders>
              <w:top w:val="nil"/>
              <w:left w:val="nil"/>
              <w:bottom w:val="single" w:sz="4" w:space="0" w:color="auto"/>
              <w:right w:val="single" w:sz="4" w:space="0" w:color="auto"/>
            </w:tcBorders>
            <w:shd w:val="clear" w:color="auto" w:fill="auto"/>
            <w:noWrap/>
            <w:vAlign w:val="bottom"/>
            <w:hideMark/>
          </w:tcPr>
          <w:p w14:paraId="7A304C6D"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2,667</w:t>
            </w:r>
          </w:p>
        </w:tc>
        <w:tc>
          <w:tcPr>
            <w:tcW w:w="960" w:type="dxa"/>
            <w:tcBorders>
              <w:top w:val="nil"/>
              <w:left w:val="nil"/>
              <w:bottom w:val="single" w:sz="4" w:space="0" w:color="auto"/>
              <w:right w:val="single" w:sz="4" w:space="0" w:color="auto"/>
            </w:tcBorders>
            <w:shd w:val="clear" w:color="auto" w:fill="auto"/>
            <w:noWrap/>
            <w:vAlign w:val="bottom"/>
            <w:hideMark/>
          </w:tcPr>
          <w:p w14:paraId="29F0F2A0"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66,67</w:t>
            </w:r>
          </w:p>
        </w:tc>
        <w:tc>
          <w:tcPr>
            <w:tcW w:w="960" w:type="dxa"/>
            <w:tcBorders>
              <w:top w:val="nil"/>
              <w:left w:val="nil"/>
              <w:bottom w:val="single" w:sz="4" w:space="0" w:color="auto"/>
              <w:right w:val="single" w:sz="4" w:space="0" w:color="auto"/>
            </w:tcBorders>
            <w:shd w:val="clear" w:color="auto" w:fill="auto"/>
            <w:noWrap/>
            <w:vAlign w:val="bottom"/>
            <w:hideMark/>
          </w:tcPr>
          <w:p w14:paraId="1B98B5E0"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142,22</w:t>
            </w:r>
          </w:p>
        </w:tc>
        <w:tc>
          <w:tcPr>
            <w:tcW w:w="960" w:type="dxa"/>
            <w:tcBorders>
              <w:top w:val="nil"/>
              <w:left w:val="nil"/>
              <w:bottom w:val="single" w:sz="4" w:space="0" w:color="auto"/>
              <w:right w:val="single" w:sz="4" w:space="0" w:color="auto"/>
            </w:tcBorders>
            <w:shd w:val="clear" w:color="auto" w:fill="auto"/>
            <w:noWrap/>
            <w:vAlign w:val="bottom"/>
            <w:hideMark/>
          </w:tcPr>
          <w:p w14:paraId="4C860C5E"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177,78</w:t>
            </w:r>
          </w:p>
        </w:tc>
        <w:tc>
          <w:tcPr>
            <w:tcW w:w="960" w:type="dxa"/>
            <w:tcBorders>
              <w:top w:val="nil"/>
              <w:left w:val="nil"/>
              <w:bottom w:val="single" w:sz="4" w:space="0" w:color="auto"/>
              <w:right w:val="single" w:sz="4" w:space="0" w:color="auto"/>
            </w:tcBorders>
            <w:shd w:val="clear" w:color="auto" w:fill="auto"/>
            <w:noWrap/>
            <w:vAlign w:val="bottom"/>
            <w:hideMark/>
          </w:tcPr>
          <w:p w14:paraId="4D95629E"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320,00</w:t>
            </w:r>
          </w:p>
        </w:tc>
        <w:tc>
          <w:tcPr>
            <w:tcW w:w="960" w:type="dxa"/>
            <w:tcBorders>
              <w:top w:val="nil"/>
              <w:left w:val="nil"/>
              <w:bottom w:val="single" w:sz="4" w:space="0" w:color="auto"/>
              <w:right w:val="single" w:sz="4" w:space="0" w:color="auto"/>
            </w:tcBorders>
            <w:shd w:val="clear" w:color="auto" w:fill="auto"/>
            <w:noWrap/>
            <w:vAlign w:val="bottom"/>
            <w:hideMark/>
          </w:tcPr>
          <w:p w14:paraId="76F51386"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55,56%</w:t>
            </w:r>
          </w:p>
        </w:tc>
      </w:tr>
      <w:tr w:rsidR="00BF4337" w:rsidRPr="00BF4337" w14:paraId="68DB4962"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02FCDA"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40</w:t>
            </w:r>
          </w:p>
        </w:tc>
        <w:tc>
          <w:tcPr>
            <w:tcW w:w="960" w:type="dxa"/>
            <w:tcBorders>
              <w:top w:val="nil"/>
              <w:left w:val="nil"/>
              <w:bottom w:val="single" w:sz="4" w:space="0" w:color="auto"/>
              <w:right w:val="single" w:sz="4" w:space="0" w:color="auto"/>
            </w:tcBorders>
            <w:shd w:val="clear" w:color="auto" w:fill="auto"/>
            <w:noWrap/>
            <w:vAlign w:val="bottom"/>
            <w:hideMark/>
          </w:tcPr>
          <w:p w14:paraId="10AB148F"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2,000</w:t>
            </w:r>
          </w:p>
        </w:tc>
        <w:tc>
          <w:tcPr>
            <w:tcW w:w="960" w:type="dxa"/>
            <w:tcBorders>
              <w:top w:val="nil"/>
              <w:left w:val="nil"/>
              <w:bottom w:val="single" w:sz="4" w:space="0" w:color="auto"/>
              <w:right w:val="single" w:sz="4" w:space="0" w:color="auto"/>
            </w:tcBorders>
            <w:shd w:val="clear" w:color="auto" w:fill="auto"/>
            <w:noWrap/>
            <w:vAlign w:val="bottom"/>
            <w:hideMark/>
          </w:tcPr>
          <w:p w14:paraId="0E4071DE"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80,00</w:t>
            </w:r>
          </w:p>
        </w:tc>
        <w:tc>
          <w:tcPr>
            <w:tcW w:w="960" w:type="dxa"/>
            <w:tcBorders>
              <w:top w:val="nil"/>
              <w:left w:val="nil"/>
              <w:bottom w:val="single" w:sz="4" w:space="0" w:color="auto"/>
              <w:right w:val="single" w:sz="4" w:space="0" w:color="auto"/>
            </w:tcBorders>
            <w:shd w:val="clear" w:color="auto" w:fill="auto"/>
            <w:noWrap/>
            <w:vAlign w:val="bottom"/>
            <w:hideMark/>
          </w:tcPr>
          <w:p w14:paraId="595D02CD"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80,00</w:t>
            </w:r>
          </w:p>
        </w:tc>
        <w:tc>
          <w:tcPr>
            <w:tcW w:w="960" w:type="dxa"/>
            <w:tcBorders>
              <w:top w:val="nil"/>
              <w:left w:val="nil"/>
              <w:bottom w:val="single" w:sz="4" w:space="0" w:color="auto"/>
              <w:right w:val="single" w:sz="4" w:space="0" w:color="auto"/>
            </w:tcBorders>
            <w:shd w:val="clear" w:color="auto" w:fill="auto"/>
            <w:noWrap/>
            <w:vAlign w:val="bottom"/>
            <w:hideMark/>
          </w:tcPr>
          <w:p w14:paraId="6041524E"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160,00</w:t>
            </w:r>
          </w:p>
        </w:tc>
        <w:tc>
          <w:tcPr>
            <w:tcW w:w="960" w:type="dxa"/>
            <w:tcBorders>
              <w:top w:val="nil"/>
              <w:left w:val="nil"/>
              <w:bottom w:val="single" w:sz="4" w:space="0" w:color="auto"/>
              <w:right w:val="single" w:sz="4" w:space="0" w:color="auto"/>
            </w:tcBorders>
            <w:shd w:val="clear" w:color="auto" w:fill="auto"/>
            <w:noWrap/>
            <w:vAlign w:val="bottom"/>
            <w:hideMark/>
          </w:tcPr>
          <w:p w14:paraId="44FF6063"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240,00</w:t>
            </w:r>
          </w:p>
        </w:tc>
        <w:tc>
          <w:tcPr>
            <w:tcW w:w="960" w:type="dxa"/>
            <w:tcBorders>
              <w:top w:val="nil"/>
              <w:left w:val="nil"/>
              <w:bottom w:val="single" w:sz="4" w:space="0" w:color="auto"/>
              <w:right w:val="single" w:sz="4" w:space="0" w:color="auto"/>
            </w:tcBorders>
            <w:shd w:val="clear" w:color="auto" w:fill="auto"/>
            <w:noWrap/>
            <w:vAlign w:val="bottom"/>
            <w:hideMark/>
          </w:tcPr>
          <w:p w14:paraId="14219EF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66,67%</w:t>
            </w:r>
          </w:p>
        </w:tc>
      </w:tr>
    </w:tbl>
    <w:p w14:paraId="3F9B1988" w14:textId="77777777" w:rsidR="00BF4337" w:rsidRPr="00D713CC" w:rsidRDefault="00BF4337" w:rsidP="00081B74">
      <w:pPr>
        <w:pStyle w:val="Default"/>
      </w:pPr>
    </w:p>
    <w:p w14:paraId="3C2F4395" w14:textId="77777777" w:rsidR="00017C08" w:rsidRDefault="00017C08" w:rsidP="00BF4337">
      <w:pPr>
        <w:pStyle w:val="Ploha2"/>
      </w:pPr>
      <w:r w:rsidRPr="00D713CC">
        <w:t>Naměřené průběhy</w:t>
      </w:r>
      <w:r w:rsidR="009648FE" w:rsidRPr="00D713CC">
        <w:t xml:space="preserve"> </w:t>
      </w:r>
      <w:r w:rsidR="00BF4337">
        <w:t>–</w:t>
      </w:r>
      <w:r w:rsidR="009648FE" w:rsidRPr="00D713CC">
        <w:t xml:space="preserve"> grafy</w:t>
      </w:r>
    </w:p>
    <w:p w14:paraId="7C408869" w14:textId="77777777" w:rsidR="00BF4337" w:rsidRPr="00D713CC" w:rsidRDefault="00BF4337" w:rsidP="00BF4337">
      <w:pPr>
        <w:pStyle w:val="Prvnodstavec"/>
      </w:pPr>
      <w:r>
        <w:rPr>
          <w:noProof/>
        </w:rPr>
        <w:drawing>
          <wp:inline distT="0" distB="0" distL="0" distR="0" wp14:anchorId="7B6FFDC5" wp14:editId="0EC14623">
            <wp:extent cx="4905375" cy="3924300"/>
            <wp:effectExtent l="0" t="0" r="0" b="0"/>
            <wp:docPr id="6" name="Graf 6">
              <a:extLst xmlns:a="http://schemas.openxmlformats.org/drawingml/2006/main">
                <a:ext uri="{FF2B5EF4-FFF2-40B4-BE49-F238E27FC236}">
                  <a16:creationId xmlns:a16="http://schemas.microsoft.com/office/drawing/2014/main" id="{7C12B759-CDFF-42D5-BE55-EF3DC2120B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sectPr w:rsidR="00BF4337" w:rsidRPr="00D713CC" w:rsidSect="00515980">
      <w:footerReference w:type="default" r:id="rId33"/>
      <w:footerReference w:type="first" r:id="rId34"/>
      <w:pgSz w:w="11906" w:h="16838"/>
      <w:pgMar w:top="1701" w:right="1418" w:bottom="1701" w:left="1418" w:header="709" w:footer="709" w:gutter="567"/>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F2416" w14:textId="77777777" w:rsidR="00357F0C" w:rsidRDefault="00357F0C">
      <w:pPr>
        <w:spacing w:line="240" w:lineRule="auto"/>
      </w:pPr>
      <w:r>
        <w:separator/>
      </w:r>
    </w:p>
  </w:endnote>
  <w:endnote w:type="continuationSeparator" w:id="0">
    <w:p w14:paraId="43C0C614" w14:textId="77777777" w:rsidR="00357F0C" w:rsidRDefault="00357F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dobe Heiti Std R">
    <w:panose1 w:val="00000000000000000000"/>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1118" w14:textId="77777777" w:rsidR="0041674D" w:rsidRDefault="0041674D"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14758543" w14:textId="77777777" w:rsidR="0041674D" w:rsidRDefault="0041674D"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13787" w14:textId="77777777" w:rsidR="0041674D" w:rsidRDefault="0041674D"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90AB" w14:textId="77777777" w:rsidR="0041674D" w:rsidRDefault="0041674D">
    <w:pPr>
      <w:pStyle w:val="Zpat"/>
      <w:jc w:val="right"/>
    </w:pPr>
  </w:p>
  <w:p w14:paraId="09F6C804" w14:textId="77777777" w:rsidR="0041674D" w:rsidRDefault="0041674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6FBDE" w14:textId="77777777" w:rsidR="0041674D" w:rsidRDefault="0041674D" w:rsidP="002975FF">
    <w:pPr>
      <w:pStyle w:val="Zpat"/>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4AF1" w14:textId="77777777" w:rsidR="0041674D" w:rsidRDefault="0041674D">
    <w:pPr>
      <w:pStyle w:val="Zpat"/>
      <w:jc w:val="right"/>
    </w:pPr>
    <w:r>
      <w:fldChar w:fldCharType="begin"/>
    </w:r>
    <w:r>
      <w:instrText>PAGE   \* MERGEFORMAT</w:instrText>
    </w:r>
    <w:r>
      <w:fldChar w:fldCharType="separate"/>
    </w:r>
    <w:r>
      <w:rPr>
        <w:noProof/>
      </w:rPr>
      <w:t>21</w:t>
    </w:r>
    <w:r>
      <w:fldChar w:fldCharType="end"/>
    </w:r>
  </w:p>
  <w:p w14:paraId="33F6CA41" w14:textId="77777777" w:rsidR="0041674D" w:rsidRDefault="0041674D" w:rsidP="002975FF">
    <w:pPr>
      <w:pStyle w:val="Zpat"/>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827B" w14:textId="77777777" w:rsidR="0041674D" w:rsidRDefault="0041674D">
    <w:pPr>
      <w:pStyle w:val="Zpat"/>
      <w:jc w:val="right"/>
    </w:pPr>
    <w:r>
      <w:fldChar w:fldCharType="begin"/>
    </w:r>
    <w:r>
      <w:instrText>PAGE   \* MERGEFORMAT</w:instrText>
    </w:r>
    <w:r>
      <w:fldChar w:fldCharType="separate"/>
    </w:r>
    <w:r>
      <w:rPr>
        <w:noProof/>
      </w:rPr>
      <w:t>3</w:t>
    </w:r>
    <w:r>
      <w:fldChar w:fldCharType="end"/>
    </w:r>
  </w:p>
  <w:p w14:paraId="770A5197" w14:textId="77777777" w:rsidR="0041674D" w:rsidRDefault="0041674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A11B4" w14:textId="77777777" w:rsidR="00357F0C" w:rsidRDefault="00357F0C">
      <w:pPr>
        <w:spacing w:line="240" w:lineRule="auto"/>
      </w:pPr>
      <w:r>
        <w:separator/>
      </w:r>
    </w:p>
  </w:footnote>
  <w:footnote w:type="continuationSeparator" w:id="0">
    <w:p w14:paraId="2901C825" w14:textId="77777777" w:rsidR="00357F0C" w:rsidRDefault="00357F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A62096"/>
    <w:lvl w:ilvl="0">
      <w:start w:val="1"/>
      <w:numFmt w:val="decimal"/>
      <w:lvlText w:val="%1"/>
      <w:lvlJc w:val="left"/>
      <w:pPr>
        <w:ind w:left="360" w:hanging="36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3"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61105F8"/>
    <w:multiLevelType w:val="hybridMultilevel"/>
    <w:tmpl w:val="759EA58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6" w15:restartNumberingAfterBreak="0">
    <w:nsid w:val="277B44A9"/>
    <w:multiLevelType w:val="hybridMultilevel"/>
    <w:tmpl w:val="C526C632"/>
    <w:lvl w:ilvl="0" w:tplc="00A2BDA4">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8AA4B26"/>
    <w:multiLevelType w:val="multilevel"/>
    <w:tmpl w:val="40A6700A"/>
    <w:lvl w:ilvl="0">
      <w:start w:val="1"/>
      <w:numFmt w:val="upperLetter"/>
      <w:pStyle w:val="Ploha1"/>
      <w:suff w:val="space"/>
      <w:lvlText w:val="Příloha %1 -"/>
      <w:lvlJc w:val="left"/>
      <w:pPr>
        <w:ind w:left="720" w:hanging="360"/>
      </w:pPr>
      <w:rPr>
        <w:rFonts w:ascii="Times New Roman" w:hAnsi="Times New Roman" w:cs="Times New Roman" w:hint="default"/>
        <w:bCs w:val="0"/>
        <w:i w:val="0"/>
        <w:iCs w:val="0"/>
        <w:caps w:val="0"/>
        <w:strike w:val="0"/>
        <w:dstrike w:val="0"/>
        <w:vanish w:val="0"/>
        <w:spacing w:val="0"/>
        <w:kern w:val="0"/>
        <w:position w:val="0"/>
        <w:u w:val="none"/>
        <w:effect w:val="none"/>
        <w:vertAlign w:val="baseline"/>
        <w:em w:val="none"/>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B22CD1"/>
    <w:multiLevelType w:val="hybridMultilevel"/>
    <w:tmpl w:val="2D44DF4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0"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87802DF"/>
    <w:multiLevelType w:val="hybridMultilevel"/>
    <w:tmpl w:val="8CA03F02"/>
    <w:lvl w:ilvl="0" w:tplc="9E8E3964">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6" w15:restartNumberingAfterBreak="0">
    <w:nsid w:val="47781D6A"/>
    <w:multiLevelType w:val="multilevel"/>
    <w:tmpl w:val="C1242588"/>
    <w:lvl w:ilvl="0">
      <w:start w:val="1"/>
      <w:numFmt w:val="upperLetter"/>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loha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A12BE4"/>
    <w:multiLevelType w:val="hybridMultilevel"/>
    <w:tmpl w:val="BB16D7C0"/>
    <w:lvl w:ilvl="0" w:tplc="DA5CADE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E367CA3"/>
    <w:multiLevelType w:val="hybridMultilevel"/>
    <w:tmpl w:val="83D4C948"/>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22"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A63FF2"/>
    <w:multiLevelType w:val="multilevel"/>
    <w:tmpl w:val="23502B54"/>
    <w:lvl w:ilvl="0">
      <w:start w:val="1"/>
      <w:numFmt w:val="decimal"/>
      <w:pStyle w:val="Nadpis1"/>
      <w:lvlText w:val="%1."/>
      <w:lvlJc w:val="left"/>
      <w:pPr>
        <w:ind w:left="36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dpis2"/>
      <w:lvlText w:val="%1.%2"/>
      <w:lvlJc w:val="left"/>
      <w:pPr>
        <w:ind w:left="576" w:hanging="576"/>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593246206">
    <w:abstractNumId w:val="24"/>
  </w:num>
  <w:num w:numId="2" w16cid:durableId="655308299">
    <w:abstractNumId w:val="15"/>
  </w:num>
  <w:num w:numId="3" w16cid:durableId="2076589197">
    <w:abstractNumId w:val="6"/>
  </w:num>
  <w:num w:numId="4" w16cid:durableId="1304188887">
    <w:abstractNumId w:val="4"/>
  </w:num>
  <w:num w:numId="5" w16cid:durableId="2062972444">
    <w:abstractNumId w:val="13"/>
  </w:num>
  <w:num w:numId="6" w16cid:durableId="416680983">
    <w:abstractNumId w:val="13"/>
    <w:lvlOverride w:ilvl="0">
      <w:startOverride w:val="1"/>
    </w:lvlOverride>
  </w:num>
  <w:num w:numId="7" w16cid:durableId="1667980611">
    <w:abstractNumId w:val="3"/>
  </w:num>
  <w:num w:numId="8" w16cid:durableId="215317716">
    <w:abstractNumId w:val="3"/>
    <w:lvlOverride w:ilvl="0">
      <w:startOverride w:val="1"/>
    </w:lvlOverride>
  </w:num>
  <w:num w:numId="9" w16cid:durableId="26380758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3326231">
    <w:abstractNumId w:val="25"/>
  </w:num>
  <w:num w:numId="11" w16cid:durableId="1618294640">
    <w:abstractNumId w:val="20"/>
  </w:num>
  <w:num w:numId="12" w16cid:durableId="1405227830">
    <w:abstractNumId w:val="28"/>
  </w:num>
  <w:num w:numId="13" w16cid:durableId="94793475">
    <w:abstractNumId w:val="10"/>
  </w:num>
  <w:num w:numId="14" w16cid:durableId="340401434">
    <w:abstractNumId w:val="10"/>
    <w:lvlOverride w:ilvl="0">
      <w:startOverride w:val="1"/>
    </w:lvlOverride>
  </w:num>
  <w:num w:numId="15" w16cid:durableId="308899512">
    <w:abstractNumId w:val="8"/>
  </w:num>
  <w:num w:numId="16" w16cid:durableId="207492823">
    <w:abstractNumId w:val="18"/>
  </w:num>
  <w:num w:numId="17" w16cid:durableId="8859908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5295018">
    <w:abstractNumId w:val="11"/>
  </w:num>
  <w:num w:numId="19" w16cid:durableId="1414859012">
    <w:abstractNumId w:val="11"/>
  </w:num>
  <w:num w:numId="20" w16cid:durableId="961036710">
    <w:abstractNumId w:val="12"/>
  </w:num>
  <w:num w:numId="21" w16cid:durableId="1962884336">
    <w:abstractNumId w:val="17"/>
  </w:num>
  <w:num w:numId="22" w16cid:durableId="1268612032">
    <w:abstractNumId w:val="26"/>
  </w:num>
  <w:num w:numId="23" w16cid:durableId="1128429244">
    <w:abstractNumId w:val="14"/>
  </w:num>
  <w:num w:numId="24" w16cid:durableId="1107575794">
    <w:abstractNumId w:val="1"/>
  </w:num>
  <w:num w:numId="25" w16cid:durableId="926571215">
    <w:abstractNumId w:val="1"/>
    <w:lvlOverride w:ilvl="0">
      <w:startOverride w:val="1"/>
    </w:lvlOverride>
  </w:num>
  <w:num w:numId="26" w16cid:durableId="2084637443">
    <w:abstractNumId w:val="8"/>
  </w:num>
  <w:num w:numId="27" w16cid:durableId="1389954809">
    <w:abstractNumId w:val="14"/>
  </w:num>
  <w:num w:numId="28" w16cid:durableId="1262254346">
    <w:abstractNumId w:val="14"/>
  </w:num>
  <w:num w:numId="29" w16cid:durableId="1904634889">
    <w:abstractNumId w:val="14"/>
  </w:num>
  <w:num w:numId="30" w16cid:durableId="1389525904">
    <w:abstractNumId w:val="27"/>
  </w:num>
  <w:num w:numId="31" w16cid:durableId="2006280385">
    <w:abstractNumId w:val="16"/>
  </w:num>
  <w:num w:numId="32" w16cid:durableId="1108768566">
    <w:abstractNumId w:val="6"/>
    <w:lvlOverride w:ilvl="0">
      <w:startOverride w:val="1"/>
    </w:lvlOverride>
  </w:num>
  <w:num w:numId="33" w16cid:durableId="1657606080">
    <w:abstractNumId w:val="27"/>
  </w:num>
  <w:num w:numId="34" w16cid:durableId="254216992">
    <w:abstractNumId w:val="27"/>
  </w:num>
  <w:num w:numId="35" w16cid:durableId="2003506872">
    <w:abstractNumId w:val="6"/>
    <w:lvlOverride w:ilvl="0">
      <w:startOverride w:val="1"/>
    </w:lvlOverride>
  </w:num>
  <w:num w:numId="36" w16cid:durableId="1517693058">
    <w:abstractNumId w:val="23"/>
  </w:num>
  <w:num w:numId="37" w16cid:durableId="783115282">
    <w:abstractNumId w:val="22"/>
  </w:num>
  <w:num w:numId="38" w16cid:durableId="172649546">
    <w:abstractNumId w:val="21"/>
  </w:num>
  <w:num w:numId="39" w16cid:durableId="451948406">
    <w:abstractNumId w:val="9"/>
  </w:num>
  <w:num w:numId="40" w16cid:durableId="1431045357">
    <w:abstractNumId w:val="0"/>
  </w:num>
  <w:num w:numId="41" w16cid:durableId="1156726047">
    <w:abstractNumId w:val="5"/>
  </w:num>
  <w:num w:numId="42" w16cid:durableId="1597129222">
    <w:abstractNumId w:val="19"/>
  </w:num>
  <w:num w:numId="43" w16cid:durableId="1143734869">
    <w:abstractNumId w:val="7"/>
  </w:num>
  <w:num w:numId="44" w16cid:durableId="131860965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674F"/>
    <w:rsid w:val="00006E9C"/>
    <w:rsid w:val="00007C7D"/>
    <w:rsid w:val="00010E16"/>
    <w:rsid w:val="0001247D"/>
    <w:rsid w:val="00012952"/>
    <w:rsid w:val="00012DA4"/>
    <w:rsid w:val="00013FC7"/>
    <w:rsid w:val="00017712"/>
    <w:rsid w:val="00017C08"/>
    <w:rsid w:val="00020172"/>
    <w:rsid w:val="0002182E"/>
    <w:rsid w:val="00021C75"/>
    <w:rsid w:val="00022B71"/>
    <w:rsid w:val="000236FF"/>
    <w:rsid w:val="000252D7"/>
    <w:rsid w:val="0002541D"/>
    <w:rsid w:val="000276FE"/>
    <w:rsid w:val="000277A4"/>
    <w:rsid w:val="00027900"/>
    <w:rsid w:val="00030753"/>
    <w:rsid w:val="00030916"/>
    <w:rsid w:val="00031030"/>
    <w:rsid w:val="00031BFF"/>
    <w:rsid w:val="00032785"/>
    <w:rsid w:val="00032B33"/>
    <w:rsid w:val="00032BC8"/>
    <w:rsid w:val="000345D0"/>
    <w:rsid w:val="0003567C"/>
    <w:rsid w:val="000373DC"/>
    <w:rsid w:val="00040448"/>
    <w:rsid w:val="00042C61"/>
    <w:rsid w:val="00042DB9"/>
    <w:rsid w:val="00045126"/>
    <w:rsid w:val="0004650B"/>
    <w:rsid w:val="00051DC8"/>
    <w:rsid w:val="000540F5"/>
    <w:rsid w:val="00056E93"/>
    <w:rsid w:val="00057141"/>
    <w:rsid w:val="00057BF8"/>
    <w:rsid w:val="000612AE"/>
    <w:rsid w:val="000617FB"/>
    <w:rsid w:val="00061CAA"/>
    <w:rsid w:val="00062EE1"/>
    <w:rsid w:val="00063CE2"/>
    <w:rsid w:val="00063FA7"/>
    <w:rsid w:val="00064D7F"/>
    <w:rsid w:val="00065984"/>
    <w:rsid w:val="00066335"/>
    <w:rsid w:val="000670AE"/>
    <w:rsid w:val="00067C6C"/>
    <w:rsid w:val="00067FBB"/>
    <w:rsid w:val="00073170"/>
    <w:rsid w:val="00074F99"/>
    <w:rsid w:val="00075C52"/>
    <w:rsid w:val="00076591"/>
    <w:rsid w:val="00076E1D"/>
    <w:rsid w:val="00076FD1"/>
    <w:rsid w:val="000779DB"/>
    <w:rsid w:val="00081B74"/>
    <w:rsid w:val="00081C0D"/>
    <w:rsid w:val="0008252D"/>
    <w:rsid w:val="000839B0"/>
    <w:rsid w:val="00083B69"/>
    <w:rsid w:val="00084207"/>
    <w:rsid w:val="0008484A"/>
    <w:rsid w:val="00086613"/>
    <w:rsid w:val="00086A4C"/>
    <w:rsid w:val="00087304"/>
    <w:rsid w:val="00087314"/>
    <w:rsid w:val="000904C2"/>
    <w:rsid w:val="00090E7A"/>
    <w:rsid w:val="00091001"/>
    <w:rsid w:val="00091B0C"/>
    <w:rsid w:val="0009260D"/>
    <w:rsid w:val="00092B30"/>
    <w:rsid w:val="000933EC"/>
    <w:rsid w:val="0009424B"/>
    <w:rsid w:val="0009503E"/>
    <w:rsid w:val="00097070"/>
    <w:rsid w:val="00097B5E"/>
    <w:rsid w:val="000A0FD4"/>
    <w:rsid w:val="000A57E3"/>
    <w:rsid w:val="000A59F8"/>
    <w:rsid w:val="000A5CA8"/>
    <w:rsid w:val="000A60BE"/>
    <w:rsid w:val="000A6728"/>
    <w:rsid w:val="000A6C20"/>
    <w:rsid w:val="000A6F08"/>
    <w:rsid w:val="000A788A"/>
    <w:rsid w:val="000A7E5F"/>
    <w:rsid w:val="000B5635"/>
    <w:rsid w:val="000B56F7"/>
    <w:rsid w:val="000B585C"/>
    <w:rsid w:val="000B5EAC"/>
    <w:rsid w:val="000B6C0E"/>
    <w:rsid w:val="000B747F"/>
    <w:rsid w:val="000B75FE"/>
    <w:rsid w:val="000C2DE4"/>
    <w:rsid w:val="000C3416"/>
    <w:rsid w:val="000C3793"/>
    <w:rsid w:val="000C42AE"/>
    <w:rsid w:val="000C5207"/>
    <w:rsid w:val="000C61CD"/>
    <w:rsid w:val="000C7F2E"/>
    <w:rsid w:val="000D0AE7"/>
    <w:rsid w:val="000D1902"/>
    <w:rsid w:val="000D2FFF"/>
    <w:rsid w:val="000D4B35"/>
    <w:rsid w:val="000D4E62"/>
    <w:rsid w:val="000D7DD9"/>
    <w:rsid w:val="000E164B"/>
    <w:rsid w:val="000E33F7"/>
    <w:rsid w:val="000E471D"/>
    <w:rsid w:val="000E57D3"/>
    <w:rsid w:val="000F0655"/>
    <w:rsid w:val="000F3550"/>
    <w:rsid w:val="000F4712"/>
    <w:rsid w:val="000F5211"/>
    <w:rsid w:val="000F5D99"/>
    <w:rsid w:val="000F6D98"/>
    <w:rsid w:val="0010129C"/>
    <w:rsid w:val="00102CA7"/>
    <w:rsid w:val="00103DDD"/>
    <w:rsid w:val="001069BA"/>
    <w:rsid w:val="00107D8A"/>
    <w:rsid w:val="001125B1"/>
    <w:rsid w:val="00112842"/>
    <w:rsid w:val="00115492"/>
    <w:rsid w:val="00115F63"/>
    <w:rsid w:val="0012168E"/>
    <w:rsid w:val="00121A03"/>
    <w:rsid w:val="00125DB2"/>
    <w:rsid w:val="00126E77"/>
    <w:rsid w:val="00127D8C"/>
    <w:rsid w:val="00127DAB"/>
    <w:rsid w:val="0013006F"/>
    <w:rsid w:val="00132205"/>
    <w:rsid w:val="00134DAF"/>
    <w:rsid w:val="0013542D"/>
    <w:rsid w:val="00140EE8"/>
    <w:rsid w:val="001410E7"/>
    <w:rsid w:val="0014196D"/>
    <w:rsid w:val="00141F4E"/>
    <w:rsid w:val="00142D9E"/>
    <w:rsid w:val="00144BD0"/>
    <w:rsid w:val="001451AF"/>
    <w:rsid w:val="00145E2C"/>
    <w:rsid w:val="00146F8E"/>
    <w:rsid w:val="001472B3"/>
    <w:rsid w:val="00154F2C"/>
    <w:rsid w:val="0015508C"/>
    <w:rsid w:val="001554D0"/>
    <w:rsid w:val="0015559A"/>
    <w:rsid w:val="00155C78"/>
    <w:rsid w:val="0015750B"/>
    <w:rsid w:val="00157B85"/>
    <w:rsid w:val="0016024E"/>
    <w:rsid w:val="001604EE"/>
    <w:rsid w:val="0016172F"/>
    <w:rsid w:val="0016204D"/>
    <w:rsid w:val="00162A67"/>
    <w:rsid w:val="00162AE4"/>
    <w:rsid w:val="001639D6"/>
    <w:rsid w:val="00164896"/>
    <w:rsid w:val="00164E4B"/>
    <w:rsid w:val="00165B91"/>
    <w:rsid w:val="00165D12"/>
    <w:rsid w:val="0016691B"/>
    <w:rsid w:val="00166A29"/>
    <w:rsid w:val="00173B8F"/>
    <w:rsid w:val="00174B10"/>
    <w:rsid w:val="00174EC1"/>
    <w:rsid w:val="001759EE"/>
    <w:rsid w:val="00176B3A"/>
    <w:rsid w:val="00177E2F"/>
    <w:rsid w:val="00180408"/>
    <w:rsid w:val="00180BFF"/>
    <w:rsid w:val="001835AE"/>
    <w:rsid w:val="001837B0"/>
    <w:rsid w:val="00185BC1"/>
    <w:rsid w:val="00186590"/>
    <w:rsid w:val="00186C34"/>
    <w:rsid w:val="00186E6B"/>
    <w:rsid w:val="001908A3"/>
    <w:rsid w:val="00190A66"/>
    <w:rsid w:val="0019118E"/>
    <w:rsid w:val="0019129A"/>
    <w:rsid w:val="001937F7"/>
    <w:rsid w:val="00195082"/>
    <w:rsid w:val="00195093"/>
    <w:rsid w:val="0019590F"/>
    <w:rsid w:val="00195FE9"/>
    <w:rsid w:val="001A0723"/>
    <w:rsid w:val="001A324D"/>
    <w:rsid w:val="001A4876"/>
    <w:rsid w:val="001A54E4"/>
    <w:rsid w:val="001A6480"/>
    <w:rsid w:val="001B0369"/>
    <w:rsid w:val="001B13BC"/>
    <w:rsid w:val="001B211F"/>
    <w:rsid w:val="001B35C0"/>
    <w:rsid w:val="001B53B9"/>
    <w:rsid w:val="001B6665"/>
    <w:rsid w:val="001B7A0E"/>
    <w:rsid w:val="001C0D94"/>
    <w:rsid w:val="001C33AE"/>
    <w:rsid w:val="001C3781"/>
    <w:rsid w:val="001C4827"/>
    <w:rsid w:val="001C5B40"/>
    <w:rsid w:val="001D0C42"/>
    <w:rsid w:val="001D153C"/>
    <w:rsid w:val="001D19ED"/>
    <w:rsid w:val="001D33C0"/>
    <w:rsid w:val="001D4F7A"/>
    <w:rsid w:val="001D5FF0"/>
    <w:rsid w:val="001D77B4"/>
    <w:rsid w:val="001E1C14"/>
    <w:rsid w:val="001E1D1C"/>
    <w:rsid w:val="001E1F78"/>
    <w:rsid w:val="001E2532"/>
    <w:rsid w:val="001E3181"/>
    <w:rsid w:val="001E3381"/>
    <w:rsid w:val="001E408A"/>
    <w:rsid w:val="001E4175"/>
    <w:rsid w:val="001E4BB3"/>
    <w:rsid w:val="001E519D"/>
    <w:rsid w:val="001E5E8F"/>
    <w:rsid w:val="001E67D2"/>
    <w:rsid w:val="001E77AF"/>
    <w:rsid w:val="001E7A89"/>
    <w:rsid w:val="001E7AD5"/>
    <w:rsid w:val="001F137C"/>
    <w:rsid w:val="001F1388"/>
    <w:rsid w:val="001F170D"/>
    <w:rsid w:val="001F190F"/>
    <w:rsid w:val="001F3117"/>
    <w:rsid w:val="001F386E"/>
    <w:rsid w:val="001F60B1"/>
    <w:rsid w:val="001F735F"/>
    <w:rsid w:val="001F740A"/>
    <w:rsid w:val="00202137"/>
    <w:rsid w:val="002025A1"/>
    <w:rsid w:val="002060A0"/>
    <w:rsid w:val="002061E0"/>
    <w:rsid w:val="00206489"/>
    <w:rsid w:val="002102F2"/>
    <w:rsid w:val="002109C7"/>
    <w:rsid w:val="002110AD"/>
    <w:rsid w:val="0021115E"/>
    <w:rsid w:val="0021133F"/>
    <w:rsid w:val="0021215A"/>
    <w:rsid w:val="00212B3D"/>
    <w:rsid w:val="00214A0E"/>
    <w:rsid w:val="00215277"/>
    <w:rsid w:val="00215EBA"/>
    <w:rsid w:val="00216FA3"/>
    <w:rsid w:val="002206A5"/>
    <w:rsid w:val="002207D0"/>
    <w:rsid w:val="00223B58"/>
    <w:rsid w:val="002244C2"/>
    <w:rsid w:val="00224E3B"/>
    <w:rsid w:val="00225139"/>
    <w:rsid w:val="002266AF"/>
    <w:rsid w:val="002269DD"/>
    <w:rsid w:val="002301F2"/>
    <w:rsid w:val="00230B82"/>
    <w:rsid w:val="00231074"/>
    <w:rsid w:val="0023167A"/>
    <w:rsid w:val="0023180A"/>
    <w:rsid w:val="00232E47"/>
    <w:rsid w:val="00232EA7"/>
    <w:rsid w:val="00233C08"/>
    <w:rsid w:val="002342B1"/>
    <w:rsid w:val="002378D6"/>
    <w:rsid w:val="00240EC7"/>
    <w:rsid w:val="00241414"/>
    <w:rsid w:val="00242AD3"/>
    <w:rsid w:val="00243EFA"/>
    <w:rsid w:val="002445B5"/>
    <w:rsid w:val="00244CEC"/>
    <w:rsid w:val="00245E6B"/>
    <w:rsid w:val="00247CE7"/>
    <w:rsid w:val="002520CB"/>
    <w:rsid w:val="002523DB"/>
    <w:rsid w:val="00253EC5"/>
    <w:rsid w:val="002540D2"/>
    <w:rsid w:val="0025420E"/>
    <w:rsid w:val="00254C94"/>
    <w:rsid w:val="002558A6"/>
    <w:rsid w:val="00256E2D"/>
    <w:rsid w:val="0026078D"/>
    <w:rsid w:val="00261469"/>
    <w:rsid w:val="00262818"/>
    <w:rsid w:val="002638D6"/>
    <w:rsid w:val="00263D17"/>
    <w:rsid w:val="002660F8"/>
    <w:rsid w:val="002672B4"/>
    <w:rsid w:val="002678EF"/>
    <w:rsid w:val="00270297"/>
    <w:rsid w:val="00270DBE"/>
    <w:rsid w:val="002724A2"/>
    <w:rsid w:val="00274338"/>
    <w:rsid w:val="0028015D"/>
    <w:rsid w:val="002808E1"/>
    <w:rsid w:val="00280C54"/>
    <w:rsid w:val="00280F93"/>
    <w:rsid w:val="00281E0C"/>
    <w:rsid w:val="002834F3"/>
    <w:rsid w:val="00283E35"/>
    <w:rsid w:val="00284A86"/>
    <w:rsid w:val="00287726"/>
    <w:rsid w:val="00291599"/>
    <w:rsid w:val="00293FEF"/>
    <w:rsid w:val="00294AAC"/>
    <w:rsid w:val="002959C6"/>
    <w:rsid w:val="00295AAF"/>
    <w:rsid w:val="002975FF"/>
    <w:rsid w:val="00297AC7"/>
    <w:rsid w:val="00297BB0"/>
    <w:rsid w:val="002A0707"/>
    <w:rsid w:val="002A136A"/>
    <w:rsid w:val="002A2628"/>
    <w:rsid w:val="002A4894"/>
    <w:rsid w:val="002A4A5F"/>
    <w:rsid w:val="002A624C"/>
    <w:rsid w:val="002A6A29"/>
    <w:rsid w:val="002B1364"/>
    <w:rsid w:val="002B2A73"/>
    <w:rsid w:val="002B340E"/>
    <w:rsid w:val="002B3C00"/>
    <w:rsid w:val="002B4245"/>
    <w:rsid w:val="002B77DA"/>
    <w:rsid w:val="002C0A91"/>
    <w:rsid w:val="002C167C"/>
    <w:rsid w:val="002C2BBD"/>
    <w:rsid w:val="002C55B9"/>
    <w:rsid w:val="002C5FEE"/>
    <w:rsid w:val="002C617A"/>
    <w:rsid w:val="002C7575"/>
    <w:rsid w:val="002C7D90"/>
    <w:rsid w:val="002D1469"/>
    <w:rsid w:val="002D17DF"/>
    <w:rsid w:val="002D19E8"/>
    <w:rsid w:val="002D2415"/>
    <w:rsid w:val="002D24E8"/>
    <w:rsid w:val="002D26DF"/>
    <w:rsid w:val="002D2A1B"/>
    <w:rsid w:val="002D40B8"/>
    <w:rsid w:val="002D4CA1"/>
    <w:rsid w:val="002D4F71"/>
    <w:rsid w:val="002D5877"/>
    <w:rsid w:val="002D6345"/>
    <w:rsid w:val="002E0649"/>
    <w:rsid w:val="002E0DFC"/>
    <w:rsid w:val="002E21B7"/>
    <w:rsid w:val="002E3775"/>
    <w:rsid w:val="002E403D"/>
    <w:rsid w:val="002E47F8"/>
    <w:rsid w:val="002E5B9F"/>
    <w:rsid w:val="002F0052"/>
    <w:rsid w:val="002F015F"/>
    <w:rsid w:val="002F08D5"/>
    <w:rsid w:val="002F13DB"/>
    <w:rsid w:val="002F1615"/>
    <w:rsid w:val="002F5F18"/>
    <w:rsid w:val="002F6250"/>
    <w:rsid w:val="002F65F6"/>
    <w:rsid w:val="002F6D78"/>
    <w:rsid w:val="002F7A11"/>
    <w:rsid w:val="00300C42"/>
    <w:rsid w:val="003016F4"/>
    <w:rsid w:val="00301720"/>
    <w:rsid w:val="003020F7"/>
    <w:rsid w:val="003031E5"/>
    <w:rsid w:val="00304637"/>
    <w:rsid w:val="00304CE2"/>
    <w:rsid w:val="00305D9D"/>
    <w:rsid w:val="00307555"/>
    <w:rsid w:val="00307A4D"/>
    <w:rsid w:val="00307B2F"/>
    <w:rsid w:val="00307C07"/>
    <w:rsid w:val="00307EFA"/>
    <w:rsid w:val="00310987"/>
    <w:rsid w:val="00317E23"/>
    <w:rsid w:val="003205E6"/>
    <w:rsid w:val="00320D48"/>
    <w:rsid w:val="00321510"/>
    <w:rsid w:val="00323EDC"/>
    <w:rsid w:val="00324201"/>
    <w:rsid w:val="00327A12"/>
    <w:rsid w:val="00330B4C"/>
    <w:rsid w:val="00330F41"/>
    <w:rsid w:val="00331A7D"/>
    <w:rsid w:val="00333D5F"/>
    <w:rsid w:val="003346EE"/>
    <w:rsid w:val="00334A25"/>
    <w:rsid w:val="00334E64"/>
    <w:rsid w:val="00335724"/>
    <w:rsid w:val="0034061E"/>
    <w:rsid w:val="00340C45"/>
    <w:rsid w:val="00341A68"/>
    <w:rsid w:val="00341D2B"/>
    <w:rsid w:val="00342433"/>
    <w:rsid w:val="00342970"/>
    <w:rsid w:val="00343D04"/>
    <w:rsid w:val="00343E86"/>
    <w:rsid w:val="00345134"/>
    <w:rsid w:val="00345969"/>
    <w:rsid w:val="00346A81"/>
    <w:rsid w:val="003470A5"/>
    <w:rsid w:val="003513BB"/>
    <w:rsid w:val="00351A75"/>
    <w:rsid w:val="00352E2C"/>
    <w:rsid w:val="003537EC"/>
    <w:rsid w:val="00353EC5"/>
    <w:rsid w:val="00357F0C"/>
    <w:rsid w:val="00360863"/>
    <w:rsid w:val="00362F4F"/>
    <w:rsid w:val="0036375C"/>
    <w:rsid w:val="00363C65"/>
    <w:rsid w:val="0036451F"/>
    <w:rsid w:val="00364C00"/>
    <w:rsid w:val="00365E97"/>
    <w:rsid w:val="003667C3"/>
    <w:rsid w:val="003709F8"/>
    <w:rsid w:val="00371111"/>
    <w:rsid w:val="003719B7"/>
    <w:rsid w:val="00373867"/>
    <w:rsid w:val="00373B2B"/>
    <w:rsid w:val="0037490D"/>
    <w:rsid w:val="00375301"/>
    <w:rsid w:val="00376ABE"/>
    <w:rsid w:val="0037701D"/>
    <w:rsid w:val="003802AE"/>
    <w:rsid w:val="003813F7"/>
    <w:rsid w:val="00383A1C"/>
    <w:rsid w:val="003851C8"/>
    <w:rsid w:val="0038566D"/>
    <w:rsid w:val="003877EB"/>
    <w:rsid w:val="003926B2"/>
    <w:rsid w:val="00393BA2"/>
    <w:rsid w:val="00393CD6"/>
    <w:rsid w:val="003964FA"/>
    <w:rsid w:val="0039652F"/>
    <w:rsid w:val="003A1A01"/>
    <w:rsid w:val="003A3417"/>
    <w:rsid w:val="003A4B3A"/>
    <w:rsid w:val="003A7AE0"/>
    <w:rsid w:val="003B05BD"/>
    <w:rsid w:val="003B1DA1"/>
    <w:rsid w:val="003B20FB"/>
    <w:rsid w:val="003B216C"/>
    <w:rsid w:val="003B312E"/>
    <w:rsid w:val="003B4C03"/>
    <w:rsid w:val="003B5299"/>
    <w:rsid w:val="003B64B1"/>
    <w:rsid w:val="003B652D"/>
    <w:rsid w:val="003C0079"/>
    <w:rsid w:val="003C0171"/>
    <w:rsid w:val="003C06F4"/>
    <w:rsid w:val="003C0A7F"/>
    <w:rsid w:val="003C2968"/>
    <w:rsid w:val="003C2F7D"/>
    <w:rsid w:val="003C3926"/>
    <w:rsid w:val="003C4764"/>
    <w:rsid w:val="003C5F83"/>
    <w:rsid w:val="003C6196"/>
    <w:rsid w:val="003C7075"/>
    <w:rsid w:val="003C71E7"/>
    <w:rsid w:val="003C750E"/>
    <w:rsid w:val="003D0390"/>
    <w:rsid w:val="003D0A68"/>
    <w:rsid w:val="003D2C57"/>
    <w:rsid w:val="003D35E6"/>
    <w:rsid w:val="003D3770"/>
    <w:rsid w:val="003D38CC"/>
    <w:rsid w:val="003D3A3E"/>
    <w:rsid w:val="003D4535"/>
    <w:rsid w:val="003D4875"/>
    <w:rsid w:val="003D5CB5"/>
    <w:rsid w:val="003D61CC"/>
    <w:rsid w:val="003D65D7"/>
    <w:rsid w:val="003D7542"/>
    <w:rsid w:val="003E0B4C"/>
    <w:rsid w:val="003E1887"/>
    <w:rsid w:val="003E221C"/>
    <w:rsid w:val="003E24E9"/>
    <w:rsid w:val="003E2BFB"/>
    <w:rsid w:val="003E3182"/>
    <w:rsid w:val="003E4695"/>
    <w:rsid w:val="003E5CF4"/>
    <w:rsid w:val="003E65D3"/>
    <w:rsid w:val="003F3FD4"/>
    <w:rsid w:val="003F4491"/>
    <w:rsid w:val="003F4FFE"/>
    <w:rsid w:val="003F5FF8"/>
    <w:rsid w:val="003F67C9"/>
    <w:rsid w:val="003F6E42"/>
    <w:rsid w:val="003F6E50"/>
    <w:rsid w:val="003F78D7"/>
    <w:rsid w:val="00400245"/>
    <w:rsid w:val="004004C2"/>
    <w:rsid w:val="00401056"/>
    <w:rsid w:val="00401828"/>
    <w:rsid w:val="00402BF7"/>
    <w:rsid w:val="00402F32"/>
    <w:rsid w:val="00403099"/>
    <w:rsid w:val="00403BC8"/>
    <w:rsid w:val="0040599D"/>
    <w:rsid w:val="004060D1"/>
    <w:rsid w:val="00406801"/>
    <w:rsid w:val="0040724A"/>
    <w:rsid w:val="00410477"/>
    <w:rsid w:val="00411563"/>
    <w:rsid w:val="004123D9"/>
    <w:rsid w:val="00412F11"/>
    <w:rsid w:val="004156A8"/>
    <w:rsid w:val="004160E8"/>
    <w:rsid w:val="0041674D"/>
    <w:rsid w:val="0041792F"/>
    <w:rsid w:val="00417E06"/>
    <w:rsid w:val="00420069"/>
    <w:rsid w:val="00420632"/>
    <w:rsid w:val="00420F26"/>
    <w:rsid w:val="00422421"/>
    <w:rsid w:val="004243EE"/>
    <w:rsid w:val="004260D9"/>
    <w:rsid w:val="00426AF5"/>
    <w:rsid w:val="00427D1F"/>
    <w:rsid w:val="0043201E"/>
    <w:rsid w:val="00432E9E"/>
    <w:rsid w:val="00433DAE"/>
    <w:rsid w:val="004369C5"/>
    <w:rsid w:val="00436FCB"/>
    <w:rsid w:val="00437C28"/>
    <w:rsid w:val="00442BCE"/>
    <w:rsid w:val="004448F6"/>
    <w:rsid w:val="0045675C"/>
    <w:rsid w:val="00456B4D"/>
    <w:rsid w:val="00456DB0"/>
    <w:rsid w:val="00462952"/>
    <w:rsid w:val="00462A75"/>
    <w:rsid w:val="00464884"/>
    <w:rsid w:val="004648F9"/>
    <w:rsid w:val="00464A4D"/>
    <w:rsid w:val="00464CD9"/>
    <w:rsid w:val="00465314"/>
    <w:rsid w:val="00466843"/>
    <w:rsid w:val="0046752B"/>
    <w:rsid w:val="004677C5"/>
    <w:rsid w:val="00470EA2"/>
    <w:rsid w:val="00471DB8"/>
    <w:rsid w:val="0047385F"/>
    <w:rsid w:val="00473CE7"/>
    <w:rsid w:val="00475C6D"/>
    <w:rsid w:val="00477F03"/>
    <w:rsid w:val="00481A30"/>
    <w:rsid w:val="00484143"/>
    <w:rsid w:val="00486D39"/>
    <w:rsid w:val="00486E17"/>
    <w:rsid w:val="00490DD5"/>
    <w:rsid w:val="00492113"/>
    <w:rsid w:val="00493547"/>
    <w:rsid w:val="00493F19"/>
    <w:rsid w:val="00494A7D"/>
    <w:rsid w:val="00494DAB"/>
    <w:rsid w:val="00494E24"/>
    <w:rsid w:val="0049544D"/>
    <w:rsid w:val="004954D0"/>
    <w:rsid w:val="00495849"/>
    <w:rsid w:val="00496468"/>
    <w:rsid w:val="0049674F"/>
    <w:rsid w:val="00496C49"/>
    <w:rsid w:val="00497C6D"/>
    <w:rsid w:val="004A005C"/>
    <w:rsid w:val="004A021F"/>
    <w:rsid w:val="004A0A6D"/>
    <w:rsid w:val="004A15E6"/>
    <w:rsid w:val="004A1B7F"/>
    <w:rsid w:val="004A21CE"/>
    <w:rsid w:val="004A35C6"/>
    <w:rsid w:val="004A369D"/>
    <w:rsid w:val="004A3E26"/>
    <w:rsid w:val="004A4195"/>
    <w:rsid w:val="004A6AA0"/>
    <w:rsid w:val="004A71E9"/>
    <w:rsid w:val="004A734F"/>
    <w:rsid w:val="004B1008"/>
    <w:rsid w:val="004B1BC6"/>
    <w:rsid w:val="004B304C"/>
    <w:rsid w:val="004B4248"/>
    <w:rsid w:val="004B4A3C"/>
    <w:rsid w:val="004B5887"/>
    <w:rsid w:val="004B6770"/>
    <w:rsid w:val="004B6B15"/>
    <w:rsid w:val="004C0672"/>
    <w:rsid w:val="004C191A"/>
    <w:rsid w:val="004C3D6B"/>
    <w:rsid w:val="004C4ABA"/>
    <w:rsid w:val="004C4CE5"/>
    <w:rsid w:val="004C5110"/>
    <w:rsid w:val="004C51AB"/>
    <w:rsid w:val="004C5E58"/>
    <w:rsid w:val="004C7B24"/>
    <w:rsid w:val="004C7BC3"/>
    <w:rsid w:val="004D065A"/>
    <w:rsid w:val="004D13B6"/>
    <w:rsid w:val="004D234F"/>
    <w:rsid w:val="004D2881"/>
    <w:rsid w:val="004D32B5"/>
    <w:rsid w:val="004D4910"/>
    <w:rsid w:val="004D53D4"/>
    <w:rsid w:val="004D6047"/>
    <w:rsid w:val="004E0EB8"/>
    <w:rsid w:val="004E112E"/>
    <w:rsid w:val="004E5518"/>
    <w:rsid w:val="004E6950"/>
    <w:rsid w:val="004E7532"/>
    <w:rsid w:val="004E7A66"/>
    <w:rsid w:val="004F15C4"/>
    <w:rsid w:val="004F1A82"/>
    <w:rsid w:val="004F3BE6"/>
    <w:rsid w:val="004F4530"/>
    <w:rsid w:val="004F4DED"/>
    <w:rsid w:val="004F51A7"/>
    <w:rsid w:val="004F5CCB"/>
    <w:rsid w:val="004F6A9E"/>
    <w:rsid w:val="00500502"/>
    <w:rsid w:val="005009B0"/>
    <w:rsid w:val="00500B58"/>
    <w:rsid w:val="00501CD9"/>
    <w:rsid w:val="00502051"/>
    <w:rsid w:val="005020B6"/>
    <w:rsid w:val="005045ED"/>
    <w:rsid w:val="0050491D"/>
    <w:rsid w:val="00505754"/>
    <w:rsid w:val="00506E24"/>
    <w:rsid w:val="00511950"/>
    <w:rsid w:val="00512706"/>
    <w:rsid w:val="00513AAE"/>
    <w:rsid w:val="00515980"/>
    <w:rsid w:val="0051636F"/>
    <w:rsid w:val="00520118"/>
    <w:rsid w:val="00520FE9"/>
    <w:rsid w:val="005233E5"/>
    <w:rsid w:val="0052348F"/>
    <w:rsid w:val="00523A33"/>
    <w:rsid w:val="0052416A"/>
    <w:rsid w:val="005248E6"/>
    <w:rsid w:val="00524C71"/>
    <w:rsid w:val="00525D39"/>
    <w:rsid w:val="00532B7E"/>
    <w:rsid w:val="0053310E"/>
    <w:rsid w:val="00533ACA"/>
    <w:rsid w:val="00533FE1"/>
    <w:rsid w:val="00534ACF"/>
    <w:rsid w:val="00535630"/>
    <w:rsid w:val="00535F58"/>
    <w:rsid w:val="005367FE"/>
    <w:rsid w:val="00541F58"/>
    <w:rsid w:val="00542183"/>
    <w:rsid w:val="0054346B"/>
    <w:rsid w:val="00543B2D"/>
    <w:rsid w:val="0054466D"/>
    <w:rsid w:val="005455C5"/>
    <w:rsid w:val="00545FAC"/>
    <w:rsid w:val="00546A8A"/>
    <w:rsid w:val="00547E09"/>
    <w:rsid w:val="005504B9"/>
    <w:rsid w:val="00550A98"/>
    <w:rsid w:val="00551001"/>
    <w:rsid w:val="0055141E"/>
    <w:rsid w:val="005519FD"/>
    <w:rsid w:val="00551ED3"/>
    <w:rsid w:val="005522B0"/>
    <w:rsid w:val="0055255F"/>
    <w:rsid w:val="0055322B"/>
    <w:rsid w:val="005536EB"/>
    <w:rsid w:val="005545D8"/>
    <w:rsid w:val="00554EC7"/>
    <w:rsid w:val="00555F11"/>
    <w:rsid w:val="00556AF6"/>
    <w:rsid w:val="00556C90"/>
    <w:rsid w:val="00557AFD"/>
    <w:rsid w:val="00560117"/>
    <w:rsid w:val="005623A9"/>
    <w:rsid w:val="005633B6"/>
    <w:rsid w:val="00563A6B"/>
    <w:rsid w:val="00564686"/>
    <w:rsid w:val="005649FE"/>
    <w:rsid w:val="0056596D"/>
    <w:rsid w:val="0056598C"/>
    <w:rsid w:val="00565B40"/>
    <w:rsid w:val="00566504"/>
    <w:rsid w:val="00567167"/>
    <w:rsid w:val="00570180"/>
    <w:rsid w:val="005710B0"/>
    <w:rsid w:val="00573373"/>
    <w:rsid w:val="0057363E"/>
    <w:rsid w:val="00574DAA"/>
    <w:rsid w:val="00575BC8"/>
    <w:rsid w:val="00576818"/>
    <w:rsid w:val="0057682C"/>
    <w:rsid w:val="0057689B"/>
    <w:rsid w:val="0057745C"/>
    <w:rsid w:val="00577A9A"/>
    <w:rsid w:val="005844A8"/>
    <w:rsid w:val="00584CE6"/>
    <w:rsid w:val="005856ED"/>
    <w:rsid w:val="005858D0"/>
    <w:rsid w:val="00585A33"/>
    <w:rsid w:val="00590126"/>
    <w:rsid w:val="00591B17"/>
    <w:rsid w:val="00591EA3"/>
    <w:rsid w:val="005926B7"/>
    <w:rsid w:val="005A048B"/>
    <w:rsid w:val="005A2868"/>
    <w:rsid w:val="005A3925"/>
    <w:rsid w:val="005A4756"/>
    <w:rsid w:val="005A4A80"/>
    <w:rsid w:val="005A5033"/>
    <w:rsid w:val="005A544B"/>
    <w:rsid w:val="005A54CB"/>
    <w:rsid w:val="005A6A39"/>
    <w:rsid w:val="005B1A56"/>
    <w:rsid w:val="005B24EC"/>
    <w:rsid w:val="005B5599"/>
    <w:rsid w:val="005B564E"/>
    <w:rsid w:val="005B5996"/>
    <w:rsid w:val="005B5F63"/>
    <w:rsid w:val="005B63C3"/>
    <w:rsid w:val="005B6AFA"/>
    <w:rsid w:val="005B7924"/>
    <w:rsid w:val="005B7A12"/>
    <w:rsid w:val="005C2795"/>
    <w:rsid w:val="005C2A85"/>
    <w:rsid w:val="005C3D83"/>
    <w:rsid w:val="005D058A"/>
    <w:rsid w:val="005D2C26"/>
    <w:rsid w:val="005D2E84"/>
    <w:rsid w:val="005D2EFA"/>
    <w:rsid w:val="005D3BED"/>
    <w:rsid w:val="005D413E"/>
    <w:rsid w:val="005D52AE"/>
    <w:rsid w:val="005E14BC"/>
    <w:rsid w:val="005E6BF1"/>
    <w:rsid w:val="005E6F18"/>
    <w:rsid w:val="005E7594"/>
    <w:rsid w:val="005E7A29"/>
    <w:rsid w:val="005F07B1"/>
    <w:rsid w:val="005F0BFC"/>
    <w:rsid w:val="005F0EF0"/>
    <w:rsid w:val="005F14CB"/>
    <w:rsid w:val="005F211E"/>
    <w:rsid w:val="005F2719"/>
    <w:rsid w:val="005F284A"/>
    <w:rsid w:val="005F28BD"/>
    <w:rsid w:val="005F3BD7"/>
    <w:rsid w:val="005F5F62"/>
    <w:rsid w:val="005F6275"/>
    <w:rsid w:val="0060002B"/>
    <w:rsid w:val="0060243A"/>
    <w:rsid w:val="00602471"/>
    <w:rsid w:val="00602864"/>
    <w:rsid w:val="00602EBC"/>
    <w:rsid w:val="00605E58"/>
    <w:rsid w:val="006069E4"/>
    <w:rsid w:val="00607478"/>
    <w:rsid w:val="0060794F"/>
    <w:rsid w:val="00607B7F"/>
    <w:rsid w:val="00607E30"/>
    <w:rsid w:val="00610D55"/>
    <w:rsid w:val="0061100C"/>
    <w:rsid w:val="0061384E"/>
    <w:rsid w:val="006142D2"/>
    <w:rsid w:val="006147D4"/>
    <w:rsid w:val="00616C5A"/>
    <w:rsid w:val="0061772F"/>
    <w:rsid w:val="00617FEF"/>
    <w:rsid w:val="00621550"/>
    <w:rsid w:val="0062300B"/>
    <w:rsid w:val="0062344F"/>
    <w:rsid w:val="00623A74"/>
    <w:rsid w:val="0062565D"/>
    <w:rsid w:val="00627589"/>
    <w:rsid w:val="00630B2A"/>
    <w:rsid w:val="00631820"/>
    <w:rsid w:val="00632233"/>
    <w:rsid w:val="006331B2"/>
    <w:rsid w:val="0063519E"/>
    <w:rsid w:val="00635274"/>
    <w:rsid w:val="00635636"/>
    <w:rsid w:val="006365FE"/>
    <w:rsid w:val="006403A5"/>
    <w:rsid w:val="00640F2E"/>
    <w:rsid w:val="00640F43"/>
    <w:rsid w:val="0064187E"/>
    <w:rsid w:val="006421BB"/>
    <w:rsid w:val="0064240C"/>
    <w:rsid w:val="00642813"/>
    <w:rsid w:val="00644933"/>
    <w:rsid w:val="00644FE5"/>
    <w:rsid w:val="00645089"/>
    <w:rsid w:val="00647B92"/>
    <w:rsid w:val="00652567"/>
    <w:rsid w:val="00654EB2"/>
    <w:rsid w:val="00655DD6"/>
    <w:rsid w:val="006565AF"/>
    <w:rsid w:val="00656E6F"/>
    <w:rsid w:val="006622D3"/>
    <w:rsid w:val="0066287B"/>
    <w:rsid w:val="006649A0"/>
    <w:rsid w:val="0066512C"/>
    <w:rsid w:val="00667108"/>
    <w:rsid w:val="006728BA"/>
    <w:rsid w:val="0067322F"/>
    <w:rsid w:val="00674305"/>
    <w:rsid w:val="006762EE"/>
    <w:rsid w:val="006763B9"/>
    <w:rsid w:val="0067665E"/>
    <w:rsid w:val="00677B5C"/>
    <w:rsid w:val="00677D5D"/>
    <w:rsid w:val="00680640"/>
    <w:rsid w:val="00681ABD"/>
    <w:rsid w:val="006840B2"/>
    <w:rsid w:val="006844AF"/>
    <w:rsid w:val="006847EF"/>
    <w:rsid w:val="006858DF"/>
    <w:rsid w:val="006859C2"/>
    <w:rsid w:val="006876F3"/>
    <w:rsid w:val="006902F9"/>
    <w:rsid w:val="006917BC"/>
    <w:rsid w:val="00693171"/>
    <w:rsid w:val="00693F24"/>
    <w:rsid w:val="00695EE8"/>
    <w:rsid w:val="00696313"/>
    <w:rsid w:val="00696801"/>
    <w:rsid w:val="006975EC"/>
    <w:rsid w:val="006A050B"/>
    <w:rsid w:val="006A0AB6"/>
    <w:rsid w:val="006A0B33"/>
    <w:rsid w:val="006A1D10"/>
    <w:rsid w:val="006A21AC"/>
    <w:rsid w:val="006A2375"/>
    <w:rsid w:val="006A32FD"/>
    <w:rsid w:val="006A43D2"/>
    <w:rsid w:val="006A5359"/>
    <w:rsid w:val="006A5A20"/>
    <w:rsid w:val="006A5A61"/>
    <w:rsid w:val="006A6D16"/>
    <w:rsid w:val="006B0441"/>
    <w:rsid w:val="006B16F4"/>
    <w:rsid w:val="006B1D00"/>
    <w:rsid w:val="006B35A0"/>
    <w:rsid w:val="006B3D9A"/>
    <w:rsid w:val="006B566A"/>
    <w:rsid w:val="006C0445"/>
    <w:rsid w:val="006C051C"/>
    <w:rsid w:val="006C1E76"/>
    <w:rsid w:val="006C3B45"/>
    <w:rsid w:val="006C43EC"/>
    <w:rsid w:val="006C5D8E"/>
    <w:rsid w:val="006D0106"/>
    <w:rsid w:val="006D01EB"/>
    <w:rsid w:val="006D0E63"/>
    <w:rsid w:val="006D18F0"/>
    <w:rsid w:val="006D29F9"/>
    <w:rsid w:val="006D3CF6"/>
    <w:rsid w:val="006D7BD4"/>
    <w:rsid w:val="006E0F94"/>
    <w:rsid w:val="006E34CC"/>
    <w:rsid w:val="006E34FD"/>
    <w:rsid w:val="006E41C8"/>
    <w:rsid w:val="006E5A51"/>
    <w:rsid w:val="006E5C91"/>
    <w:rsid w:val="006E5CAB"/>
    <w:rsid w:val="006E738D"/>
    <w:rsid w:val="006F0BB0"/>
    <w:rsid w:val="006F0F63"/>
    <w:rsid w:val="006F14FE"/>
    <w:rsid w:val="006F1EBF"/>
    <w:rsid w:val="006F6EF2"/>
    <w:rsid w:val="006F722D"/>
    <w:rsid w:val="006F727F"/>
    <w:rsid w:val="00701A94"/>
    <w:rsid w:val="00702CE9"/>
    <w:rsid w:val="00705BBE"/>
    <w:rsid w:val="00706BC8"/>
    <w:rsid w:val="00707966"/>
    <w:rsid w:val="0071138D"/>
    <w:rsid w:val="007123EF"/>
    <w:rsid w:val="0071345A"/>
    <w:rsid w:val="00713532"/>
    <w:rsid w:val="007135E0"/>
    <w:rsid w:val="00714799"/>
    <w:rsid w:val="00714F25"/>
    <w:rsid w:val="007154B5"/>
    <w:rsid w:val="00716552"/>
    <w:rsid w:val="00716735"/>
    <w:rsid w:val="00716C67"/>
    <w:rsid w:val="00720AB1"/>
    <w:rsid w:val="00720D5E"/>
    <w:rsid w:val="0072400A"/>
    <w:rsid w:val="007255D1"/>
    <w:rsid w:val="0072627D"/>
    <w:rsid w:val="00727C41"/>
    <w:rsid w:val="00730951"/>
    <w:rsid w:val="00731657"/>
    <w:rsid w:val="00732CA5"/>
    <w:rsid w:val="00732CAB"/>
    <w:rsid w:val="007336DE"/>
    <w:rsid w:val="00733D59"/>
    <w:rsid w:val="007412B4"/>
    <w:rsid w:val="00743DF1"/>
    <w:rsid w:val="00744125"/>
    <w:rsid w:val="007446E9"/>
    <w:rsid w:val="00744EB1"/>
    <w:rsid w:val="00745482"/>
    <w:rsid w:val="007504B5"/>
    <w:rsid w:val="00750C64"/>
    <w:rsid w:val="0075173B"/>
    <w:rsid w:val="00752765"/>
    <w:rsid w:val="00752B19"/>
    <w:rsid w:val="00754AA3"/>
    <w:rsid w:val="007550FC"/>
    <w:rsid w:val="00756151"/>
    <w:rsid w:val="007627AF"/>
    <w:rsid w:val="007655AA"/>
    <w:rsid w:val="00765C9E"/>
    <w:rsid w:val="00766F94"/>
    <w:rsid w:val="00767396"/>
    <w:rsid w:val="00772942"/>
    <w:rsid w:val="00776A0C"/>
    <w:rsid w:val="007771AF"/>
    <w:rsid w:val="00781B8C"/>
    <w:rsid w:val="00782C1B"/>
    <w:rsid w:val="00783008"/>
    <w:rsid w:val="007830EA"/>
    <w:rsid w:val="00783857"/>
    <w:rsid w:val="007850A0"/>
    <w:rsid w:val="007854B7"/>
    <w:rsid w:val="00785C2C"/>
    <w:rsid w:val="0078602C"/>
    <w:rsid w:val="00787DC1"/>
    <w:rsid w:val="00787E97"/>
    <w:rsid w:val="00794CF7"/>
    <w:rsid w:val="00796CE2"/>
    <w:rsid w:val="007A0440"/>
    <w:rsid w:val="007A082F"/>
    <w:rsid w:val="007A2064"/>
    <w:rsid w:val="007A2135"/>
    <w:rsid w:val="007A2C57"/>
    <w:rsid w:val="007A4673"/>
    <w:rsid w:val="007A57B5"/>
    <w:rsid w:val="007A6B29"/>
    <w:rsid w:val="007A6DC0"/>
    <w:rsid w:val="007B0621"/>
    <w:rsid w:val="007B07D3"/>
    <w:rsid w:val="007B101B"/>
    <w:rsid w:val="007B2393"/>
    <w:rsid w:val="007B3A59"/>
    <w:rsid w:val="007B5041"/>
    <w:rsid w:val="007B6184"/>
    <w:rsid w:val="007B62F5"/>
    <w:rsid w:val="007B64AE"/>
    <w:rsid w:val="007B6A56"/>
    <w:rsid w:val="007C12EF"/>
    <w:rsid w:val="007C1508"/>
    <w:rsid w:val="007C15CD"/>
    <w:rsid w:val="007C1908"/>
    <w:rsid w:val="007C4ACB"/>
    <w:rsid w:val="007C5665"/>
    <w:rsid w:val="007D0129"/>
    <w:rsid w:val="007D1197"/>
    <w:rsid w:val="007D130A"/>
    <w:rsid w:val="007D1411"/>
    <w:rsid w:val="007D1C8E"/>
    <w:rsid w:val="007D2793"/>
    <w:rsid w:val="007D3DAC"/>
    <w:rsid w:val="007D62B5"/>
    <w:rsid w:val="007D6EF5"/>
    <w:rsid w:val="007D7F06"/>
    <w:rsid w:val="007E1322"/>
    <w:rsid w:val="007E3092"/>
    <w:rsid w:val="007E3466"/>
    <w:rsid w:val="007E45CE"/>
    <w:rsid w:val="007E4899"/>
    <w:rsid w:val="007E6A52"/>
    <w:rsid w:val="007F0792"/>
    <w:rsid w:val="007F1675"/>
    <w:rsid w:val="007F3EB6"/>
    <w:rsid w:val="007F59B1"/>
    <w:rsid w:val="007F696B"/>
    <w:rsid w:val="00800427"/>
    <w:rsid w:val="0080263D"/>
    <w:rsid w:val="00802880"/>
    <w:rsid w:val="00802CEE"/>
    <w:rsid w:val="00805773"/>
    <w:rsid w:val="00811982"/>
    <w:rsid w:val="00811D80"/>
    <w:rsid w:val="00812313"/>
    <w:rsid w:val="00815C5C"/>
    <w:rsid w:val="00820D62"/>
    <w:rsid w:val="00822223"/>
    <w:rsid w:val="008243E4"/>
    <w:rsid w:val="0082551F"/>
    <w:rsid w:val="0082576D"/>
    <w:rsid w:val="008260D6"/>
    <w:rsid w:val="008264C2"/>
    <w:rsid w:val="00826E68"/>
    <w:rsid w:val="00831B75"/>
    <w:rsid w:val="00835FFC"/>
    <w:rsid w:val="008372CD"/>
    <w:rsid w:val="00837D07"/>
    <w:rsid w:val="008404EE"/>
    <w:rsid w:val="00843C31"/>
    <w:rsid w:val="008505DF"/>
    <w:rsid w:val="00852185"/>
    <w:rsid w:val="008538B3"/>
    <w:rsid w:val="00853D20"/>
    <w:rsid w:val="00854688"/>
    <w:rsid w:val="00854E87"/>
    <w:rsid w:val="008559F1"/>
    <w:rsid w:val="00857309"/>
    <w:rsid w:val="0085786D"/>
    <w:rsid w:val="008578CE"/>
    <w:rsid w:val="00857B91"/>
    <w:rsid w:val="00861093"/>
    <w:rsid w:val="00861608"/>
    <w:rsid w:val="008628BC"/>
    <w:rsid w:val="00864179"/>
    <w:rsid w:val="008641A9"/>
    <w:rsid w:val="00864E54"/>
    <w:rsid w:val="0086647E"/>
    <w:rsid w:val="00866D51"/>
    <w:rsid w:val="00867B0E"/>
    <w:rsid w:val="00871101"/>
    <w:rsid w:val="00871FA6"/>
    <w:rsid w:val="00873AA7"/>
    <w:rsid w:val="008766C5"/>
    <w:rsid w:val="00877C96"/>
    <w:rsid w:val="00882C99"/>
    <w:rsid w:val="00884C01"/>
    <w:rsid w:val="0088581B"/>
    <w:rsid w:val="00885D95"/>
    <w:rsid w:val="00886952"/>
    <w:rsid w:val="008901BA"/>
    <w:rsid w:val="0089246C"/>
    <w:rsid w:val="00894AF1"/>
    <w:rsid w:val="00895742"/>
    <w:rsid w:val="00895E8A"/>
    <w:rsid w:val="008A0BAE"/>
    <w:rsid w:val="008A18C2"/>
    <w:rsid w:val="008A2A02"/>
    <w:rsid w:val="008A2C0F"/>
    <w:rsid w:val="008A2D34"/>
    <w:rsid w:val="008A2D49"/>
    <w:rsid w:val="008A3552"/>
    <w:rsid w:val="008A365E"/>
    <w:rsid w:val="008A3FB4"/>
    <w:rsid w:val="008A667A"/>
    <w:rsid w:val="008A66F8"/>
    <w:rsid w:val="008A6CB4"/>
    <w:rsid w:val="008A7429"/>
    <w:rsid w:val="008B309E"/>
    <w:rsid w:val="008B3AE4"/>
    <w:rsid w:val="008B46C1"/>
    <w:rsid w:val="008B4723"/>
    <w:rsid w:val="008B502D"/>
    <w:rsid w:val="008B51E1"/>
    <w:rsid w:val="008B6023"/>
    <w:rsid w:val="008B6CBB"/>
    <w:rsid w:val="008B740A"/>
    <w:rsid w:val="008C0289"/>
    <w:rsid w:val="008C1FBC"/>
    <w:rsid w:val="008C239D"/>
    <w:rsid w:val="008C23BD"/>
    <w:rsid w:val="008C2418"/>
    <w:rsid w:val="008C420D"/>
    <w:rsid w:val="008C64EC"/>
    <w:rsid w:val="008C740E"/>
    <w:rsid w:val="008D1AB0"/>
    <w:rsid w:val="008D52F7"/>
    <w:rsid w:val="008D5330"/>
    <w:rsid w:val="008D5B6F"/>
    <w:rsid w:val="008D5E8B"/>
    <w:rsid w:val="008D61BD"/>
    <w:rsid w:val="008D63FE"/>
    <w:rsid w:val="008D6CA7"/>
    <w:rsid w:val="008E27BE"/>
    <w:rsid w:val="008E4979"/>
    <w:rsid w:val="008E4A06"/>
    <w:rsid w:val="008E5E72"/>
    <w:rsid w:val="008E6053"/>
    <w:rsid w:val="008E60B5"/>
    <w:rsid w:val="008E757A"/>
    <w:rsid w:val="008E75D2"/>
    <w:rsid w:val="008E75D5"/>
    <w:rsid w:val="008F175F"/>
    <w:rsid w:val="008F2386"/>
    <w:rsid w:val="008F244F"/>
    <w:rsid w:val="008F280B"/>
    <w:rsid w:val="008F2902"/>
    <w:rsid w:val="008F2EA5"/>
    <w:rsid w:val="008F336E"/>
    <w:rsid w:val="008F3BC7"/>
    <w:rsid w:val="008F5F9B"/>
    <w:rsid w:val="008F6737"/>
    <w:rsid w:val="008F6D49"/>
    <w:rsid w:val="008F7E50"/>
    <w:rsid w:val="00900164"/>
    <w:rsid w:val="00900E01"/>
    <w:rsid w:val="0090100B"/>
    <w:rsid w:val="00902C6A"/>
    <w:rsid w:val="0090444B"/>
    <w:rsid w:val="00904780"/>
    <w:rsid w:val="00906FA0"/>
    <w:rsid w:val="0090736B"/>
    <w:rsid w:val="009078F0"/>
    <w:rsid w:val="00907AC3"/>
    <w:rsid w:val="009108B8"/>
    <w:rsid w:val="009117B7"/>
    <w:rsid w:val="00912082"/>
    <w:rsid w:val="009123CB"/>
    <w:rsid w:val="00912EE1"/>
    <w:rsid w:val="00913221"/>
    <w:rsid w:val="009132DA"/>
    <w:rsid w:val="009133BA"/>
    <w:rsid w:val="0091366C"/>
    <w:rsid w:val="009142E3"/>
    <w:rsid w:val="00915132"/>
    <w:rsid w:val="00916CCA"/>
    <w:rsid w:val="00923A74"/>
    <w:rsid w:val="00923C3C"/>
    <w:rsid w:val="00925FFD"/>
    <w:rsid w:val="009265F8"/>
    <w:rsid w:val="00926F74"/>
    <w:rsid w:val="00927C3D"/>
    <w:rsid w:val="00931640"/>
    <w:rsid w:val="00933EBE"/>
    <w:rsid w:val="00933FF0"/>
    <w:rsid w:val="00934B5C"/>
    <w:rsid w:val="00934BA8"/>
    <w:rsid w:val="0093557C"/>
    <w:rsid w:val="00941379"/>
    <w:rsid w:val="009419E3"/>
    <w:rsid w:val="00942E3A"/>
    <w:rsid w:val="00944034"/>
    <w:rsid w:val="00945C7A"/>
    <w:rsid w:val="00946E82"/>
    <w:rsid w:val="0095007D"/>
    <w:rsid w:val="00951678"/>
    <w:rsid w:val="00953020"/>
    <w:rsid w:val="00953CEE"/>
    <w:rsid w:val="00954588"/>
    <w:rsid w:val="00957314"/>
    <w:rsid w:val="00960CB5"/>
    <w:rsid w:val="0096273F"/>
    <w:rsid w:val="00962995"/>
    <w:rsid w:val="0096341A"/>
    <w:rsid w:val="009646A9"/>
    <w:rsid w:val="009648FE"/>
    <w:rsid w:val="00965B11"/>
    <w:rsid w:val="00965E53"/>
    <w:rsid w:val="00966DBA"/>
    <w:rsid w:val="009672EC"/>
    <w:rsid w:val="00967347"/>
    <w:rsid w:val="00967D65"/>
    <w:rsid w:val="00971D8F"/>
    <w:rsid w:val="0097310D"/>
    <w:rsid w:val="009744EB"/>
    <w:rsid w:val="00974C0B"/>
    <w:rsid w:val="00974CE0"/>
    <w:rsid w:val="00976F85"/>
    <w:rsid w:val="009805B3"/>
    <w:rsid w:val="00980626"/>
    <w:rsid w:val="00982D08"/>
    <w:rsid w:val="0098362B"/>
    <w:rsid w:val="0098487D"/>
    <w:rsid w:val="0098548D"/>
    <w:rsid w:val="00985775"/>
    <w:rsid w:val="00986309"/>
    <w:rsid w:val="0099005F"/>
    <w:rsid w:val="00990E1C"/>
    <w:rsid w:val="00990F8C"/>
    <w:rsid w:val="00990FFF"/>
    <w:rsid w:val="009916F0"/>
    <w:rsid w:val="009916FC"/>
    <w:rsid w:val="009948C0"/>
    <w:rsid w:val="00995773"/>
    <w:rsid w:val="00997884"/>
    <w:rsid w:val="00997BD8"/>
    <w:rsid w:val="009A101E"/>
    <w:rsid w:val="009A424A"/>
    <w:rsid w:val="009A651F"/>
    <w:rsid w:val="009A67BC"/>
    <w:rsid w:val="009A7912"/>
    <w:rsid w:val="009A7D25"/>
    <w:rsid w:val="009B0384"/>
    <w:rsid w:val="009B5559"/>
    <w:rsid w:val="009B7166"/>
    <w:rsid w:val="009C10CD"/>
    <w:rsid w:val="009C16FD"/>
    <w:rsid w:val="009C1BFB"/>
    <w:rsid w:val="009C2337"/>
    <w:rsid w:val="009C2B6D"/>
    <w:rsid w:val="009C341C"/>
    <w:rsid w:val="009C39F1"/>
    <w:rsid w:val="009C3BCE"/>
    <w:rsid w:val="009C3FE2"/>
    <w:rsid w:val="009C404B"/>
    <w:rsid w:val="009C56C0"/>
    <w:rsid w:val="009C6C6D"/>
    <w:rsid w:val="009D0F02"/>
    <w:rsid w:val="009D1458"/>
    <w:rsid w:val="009D1475"/>
    <w:rsid w:val="009D16DC"/>
    <w:rsid w:val="009D2912"/>
    <w:rsid w:val="009D3ADD"/>
    <w:rsid w:val="009D3F00"/>
    <w:rsid w:val="009D4B62"/>
    <w:rsid w:val="009D5541"/>
    <w:rsid w:val="009E21AC"/>
    <w:rsid w:val="009E23F3"/>
    <w:rsid w:val="009E28FE"/>
    <w:rsid w:val="009E2C43"/>
    <w:rsid w:val="009E2E2F"/>
    <w:rsid w:val="009E3479"/>
    <w:rsid w:val="009E39F0"/>
    <w:rsid w:val="009E4457"/>
    <w:rsid w:val="009E65FB"/>
    <w:rsid w:val="009E71CE"/>
    <w:rsid w:val="009E7A4C"/>
    <w:rsid w:val="009F1AEC"/>
    <w:rsid w:val="009F1DA4"/>
    <w:rsid w:val="009F4356"/>
    <w:rsid w:val="009F44BC"/>
    <w:rsid w:val="009F5320"/>
    <w:rsid w:val="009F5DAF"/>
    <w:rsid w:val="009F79A8"/>
    <w:rsid w:val="00A00478"/>
    <w:rsid w:val="00A02224"/>
    <w:rsid w:val="00A03E09"/>
    <w:rsid w:val="00A050B7"/>
    <w:rsid w:val="00A052BC"/>
    <w:rsid w:val="00A064FF"/>
    <w:rsid w:val="00A103C0"/>
    <w:rsid w:val="00A107F0"/>
    <w:rsid w:val="00A110A4"/>
    <w:rsid w:val="00A13294"/>
    <w:rsid w:val="00A135D9"/>
    <w:rsid w:val="00A1376D"/>
    <w:rsid w:val="00A13B59"/>
    <w:rsid w:val="00A13D28"/>
    <w:rsid w:val="00A14E5B"/>
    <w:rsid w:val="00A1526F"/>
    <w:rsid w:val="00A17A7D"/>
    <w:rsid w:val="00A21C46"/>
    <w:rsid w:val="00A23BDC"/>
    <w:rsid w:val="00A23EC0"/>
    <w:rsid w:val="00A24515"/>
    <w:rsid w:val="00A24E01"/>
    <w:rsid w:val="00A25425"/>
    <w:rsid w:val="00A26383"/>
    <w:rsid w:val="00A272B2"/>
    <w:rsid w:val="00A27922"/>
    <w:rsid w:val="00A30163"/>
    <w:rsid w:val="00A30C0D"/>
    <w:rsid w:val="00A31E08"/>
    <w:rsid w:val="00A33298"/>
    <w:rsid w:val="00A33FA3"/>
    <w:rsid w:val="00A36394"/>
    <w:rsid w:val="00A363EC"/>
    <w:rsid w:val="00A40658"/>
    <w:rsid w:val="00A42C60"/>
    <w:rsid w:val="00A43204"/>
    <w:rsid w:val="00A441F3"/>
    <w:rsid w:val="00A4519B"/>
    <w:rsid w:val="00A45319"/>
    <w:rsid w:val="00A4632F"/>
    <w:rsid w:val="00A4746D"/>
    <w:rsid w:val="00A475A3"/>
    <w:rsid w:val="00A50A31"/>
    <w:rsid w:val="00A50B5E"/>
    <w:rsid w:val="00A516AA"/>
    <w:rsid w:val="00A52377"/>
    <w:rsid w:val="00A53290"/>
    <w:rsid w:val="00A550F9"/>
    <w:rsid w:val="00A567CF"/>
    <w:rsid w:val="00A56F85"/>
    <w:rsid w:val="00A57591"/>
    <w:rsid w:val="00A605A8"/>
    <w:rsid w:val="00A60BB7"/>
    <w:rsid w:val="00A6308E"/>
    <w:rsid w:val="00A651C0"/>
    <w:rsid w:val="00A66084"/>
    <w:rsid w:val="00A675CD"/>
    <w:rsid w:val="00A70540"/>
    <w:rsid w:val="00A710E9"/>
    <w:rsid w:val="00A720C7"/>
    <w:rsid w:val="00A725C0"/>
    <w:rsid w:val="00A74FE4"/>
    <w:rsid w:val="00A83093"/>
    <w:rsid w:val="00A84DB2"/>
    <w:rsid w:val="00A86523"/>
    <w:rsid w:val="00A86C4A"/>
    <w:rsid w:val="00A86C5E"/>
    <w:rsid w:val="00A86FDD"/>
    <w:rsid w:val="00A877D9"/>
    <w:rsid w:val="00A91B21"/>
    <w:rsid w:val="00A9497A"/>
    <w:rsid w:val="00A9536C"/>
    <w:rsid w:val="00A9540B"/>
    <w:rsid w:val="00A95B5D"/>
    <w:rsid w:val="00A96804"/>
    <w:rsid w:val="00A96CC3"/>
    <w:rsid w:val="00AA01E3"/>
    <w:rsid w:val="00AA0277"/>
    <w:rsid w:val="00AA1186"/>
    <w:rsid w:val="00AA5C96"/>
    <w:rsid w:val="00AA7167"/>
    <w:rsid w:val="00AA7717"/>
    <w:rsid w:val="00AB0A70"/>
    <w:rsid w:val="00AB2AD1"/>
    <w:rsid w:val="00AB2DD7"/>
    <w:rsid w:val="00AB6626"/>
    <w:rsid w:val="00AB6851"/>
    <w:rsid w:val="00AB71E2"/>
    <w:rsid w:val="00AC1032"/>
    <w:rsid w:val="00AC2E74"/>
    <w:rsid w:val="00AC3779"/>
    <w:rsid w:val="00AC43F7"/>
    <w:rsid w:val="00AC4FBE"/>
    <w:rsid w:val="00AC5888"/>
    <w:rsid w:val="00AC77A1"/>
    <w:rsid w:val="00AC7C98"/>
    <w:rsid w:val="00AD2280"/>
    <w:rsid w:val="00AD2A61"/>
    <w:rsid w:val="00AD3A44"/>
    <w:rsid w:val="00AD4342"/>
    <w:rsid w:val="00AD5C53"/>
    <w:rsid w:val="00AD7327"/>
    <w:rsid w:val="00AD7B77"/>
    <w:rsid w:val="00AE0FD5"/>
    <w:rsid w:val="00AE141C"/>
    <w:rsid w:val="00AE20D3"/>
    <w:rsid w:val="00AE3220"/>
    <w:rsid w:val="00AE41F2"/>
    <w:rsid w:val="00AE5FCD"/>
    <w:rsid w:val="00AE7600"/>
    <w:rsid w:val="00AE7CEE"/>
    <w:rsid w:val="00AF01AF"/>
    <w:rsid w:val="00AF03EA"/>
    <w:rsid w:val="00AF0B75"/>
    <w:rsid w:val="00AF25A5"/>
    <w:rsid w:val="00AF29E2"/>
    <w:rsid w:val="00AF2CCF"/>
    <w:rsid w:val="00AF3AD0"/>
    <w:rsid w:val="00AF536C"/>
    <w:rsid w:val="00AF5A2C"/>
    <w:rsid w:val="00AF5EAA"/>
    <w:rsid w:val="00AF5F2D"/>
    <w:rsid w:val="00AF79F0"/>
    <w:rsid w:val="00B00202"/>
    <w:rsid w:val="00B01274"/>
    <w:rsid w:val="00B01531"/>
    <w:rsid w:val="00B01D5B"/>
    <w:rsid w:val="00B04B6F"/>
    <w:rsid w:val="00B04F07"/>
    <w:rsid w:val="00B06084"/>
    <w:rsid w:val="00B065E9"/>
    <w:rsid w:val="00B07E00"/>
    <w:rsid w:val="00B10205"/>
    <w:rsid w:val="00B105D9"/>
    <w:rsid w:val="00B10DAE"/>
    <w:rsid w:val="00B118B0"/>
    <w:rsid w:val="00B12E59"/>
    <w:rsid w:val="00B1428B"/>
    <w:rsid w:val="00B143C3"/>
    <w:rsid w:val="00B1492A"/>
    <w:rsid w:val="00B16198"/>
    <w:rsid w:val="00B20F20"/>
    <w:rsid w:val="00B21FE8"/>
    <w:rsid w:val="00B23BC0"/>
    <w:rsid w:val="00B24C1B"/>
    <w:rsid w:val="00B258F6"/>
    <w:rsid w:val="00B25921"/>
    <w:rsid w:val="00B25FCE"/>
    <w:rsid w:val="00B265A9"/>
    <w:rsid w:val="00B2727B"/>
    <w:rsid w:val="00B2755B"/>
    <w:rsid w:val="00B27BDA"/>
    <w:rsid w:val="00B3140F"/>
    <w:rsid w:val="00B31A80"/>
    <w:rsid w:val="00B31EFF"/>
    <w:rsid w:val="00B3476A"/>
    <w:rsid w:val="00B349F0"/>
    <w:rsid w:val="00B366AC"/>
    <w:rsid w:val="00B369FC"/>
    <w:rsid w:val="00B36B12"/>
    <w:rsid w:val="00B3726E"/>
    <w:rsid w:val="00B37428"/>
    <w:rsid w:val="00B37EF5"/>
    <w:rsid w:val="00B37FC0"/>
    <w:rsid w:val="00B40451"/>
    <w:rsid w:val="00B406B4"/>
    <w:rsid w:val="00B413B0"/>
    <w:rsid w:val="00B41F9B"/>
    <w:rsid w:val="00B42F7D"/>
    <w:rsid w:val="00B436D9"/>
    <w:rsid w:val="00B43A35"/>
    <w:rsid w:val="00B43D73"/>
    <w:rsid w:val="00B4491E"/>
    <w:rsid w:val="00B44E4F"/>
    <w:rsid w:val="00B45765"/>
    <w:rsid w:val="00B45E2E"/>
    <w:rsid w:val="00B47791"/>
    <w:rsid w:val="00B4791C"/>
    <w:rsid w:val="00B479B8"/>
    <w:rsid w:val="00B5048F"/>
    <w:rsid w:val="00B52050"/>
    <w:rsid w:val="00B527DD"/>
    <w:rsid w:val="00B53394"/>
    <w:rsid w:val="00B53606"/>
    <w:rsid w:val="00B54487"/>
    <w:rsid w:val="00B60073"/>
    <w:rsid w:val="00B601BB"/>
    <w:rsid w:val="00B6547F"/>
    <w:rsid w:val="00B658A4"/>
    <w:rsid w:val="00B65AAF"/>
    <w:rsid w:val="00B66BD8"/>
    <w:rsid w:val="00B672A4"/>
    <w:rsid w:val="00B67EF3"/>
    <w:rsid w:val="00B705BF"/>
    <w:rsid w:val="00B71027"/>
    <w:rsid w:val="00B71307"/>
    <w:rsid w:val="00B713D7"/>
    <w:rsid w:val="00B71654"/>
    <w:rsid w:val="00B716F5"/>
    <w:rsid w:val="00B71940"/>
    <w:rsid w:val="00B72B15"/>
    <w:rsid w:val="00B73A33"/>
    <w:rsid w:val="00B73C0B"/>
    <w:rsid w:val="00B769F9"/>
    <w:rsid w:val="00B770EF"/>
    <w:rsid w:val="00B80024"/>
    <w:rsid w:val="00B8437F"/>
    <w:rsid w:val="00B84516"/>
    <w:rsid w:val="00B85268"/>
    <w:rsid w:val="00B85B6D"/>
    <w:rsid w:val="00B92840"/>
    <w:rsid w:val="00B978A4"/>
    <w:rsid w:val="00BA261A"/>
    <w:rsid w:val="00BA36F3"/>
    <w:rsid w:val="00BB1132"/>
    <w:rsid w:val="00BB1989"/>
    <w:rsid w:val="00BB62E4"/>
    <w:rsid w:val="00BB65C1"/>
    <w:rsid w:val="00BB708D"/>
    <w:rsid w:val="00BB7310"/>
    <w:rsid w:val="00BC047E"/>
    <w:rsid w:val="00BC0B12"/>
    <w:rsid w:val="00BC174D"/>
    <w:rsid w:val="00BC1D8E"/>
    <w:rsid w:val="00BC1FA9"/>
    <w:rsid w:val="00BC2A9F"/>
    <w:rsid w:val="00BC36EC"/>
    <w:rsid w:val="00BC6118"/>
    <w:rsid w:val="00BC7B71"/>
    <w:rsid w:val="00BD068D"/>
    <w:rsid w:val="00BD1195"/>
    <w:rsid w:val="00BD16C4"/>
    <w:rsid w:val="00BD2B38"/>
    <w:rsid w:val="00BD2CCA"/>
    <w:rsid w:val="00BD4367"/>
    <w:rsid w:val="00BD45E3"/>
    <w:rsid w:val="00BD4B83"/>
    <w:rsid w:val="00BD4CBB"/>
    <w:rsid w:val="00BD65E6"/>
    <w:rsid w:val="00BD6935"/>
    <w:rsid w:val="00BD70E4"/>
    <w:rsid w:val="00BD7D91"/>
    <w:rsid w:val="00BE1917"/>
    <w:rsid w:val="00BE1B3F"/>
    <w:rsid w:val="00BE1BC0"/>
    <w:rsid w:val="00BE2D15"/>
    <w:rsid w:val="00BE3344"/>
    <w:rsid w:val="00BE667C"/>
    <w:rsid w:val="00BF0AFA"/>
    <w:rsid w:val="00BF166E"/>
    <w:rsid w:val="00BF1C6F"/>
    <w:rsid w:val="00BF20CC"/>
    <w:rsid w:val="00BF3C1C"/>
    <w:rsid w:val="00BF4337"/>
    <w:rsid w:val="00BF7AF7"/>
    <w:rsid w:val="00C0104D"/>
    <w:rsid w:val="00C0283E"/>
    <w:rsid w:val="00C029EB"/>
    <w:rsid w:val="00C0690B"/>
    <w:rsid w:val="00C06A74"/>
    <w:rsid w:val="00C0757A"/>
    <w:rsid w:val="00C078C3"/>
    <w:rsid w:val="00C11488"/>
    <w:rsid w:val="00C11B53"/>
    <w:rsid w:val="00C14513"/>
    <w:rsid w:val="00C14CCB"/>
    <w:rsid w:val="00C15A8B"/>
    <w:rsid w:val="00C15B46"/>
    <w:rsid w:val="00C2149C"/>
    <w:rsid w:val="00C21C80"/>
    <w:rsid w:val="00C2236E"/>
    <w:rsid w:val="00C2237D"/>
    <w:rsid w:val="00C22B51"/>
    <w:rsid w:val="00C23AB8"/>
    <w:rsid w:val="00C23E80"/>
    <w:rsid w:val="00C26666"/>
    <w:rsid w:val="00C279D4"/>
    <w:rsid w:val="00C27E2E"/>
    <w:rsid w:val="00C32067"/>
    <w:rsid w:val="00C33728"/>
    <w:rsid w:val="00C34554"/>
    <w:rsid w:val="00C35274"/>
    <w:rsid w:val="00C3645F"/>
    <w:rsid w:val="00C377A6"/>
    <w:rsid w:val="00C37A3C"/>
    <w:rsid w:val="00C40986"/>
    <w:rsid w:val="00C42281"/>
    <w:rsid w:val="00C430E4"/>
    <w:rsid w:val="00C435C7"/>
    <w:rsid w:val="00C43968"/>
    <w:rsid w:val="00C44D6A"/>
    <w:rsid w:val="00C51647"/>
    <w:rsid w:val="00C56157"/>
    <w:rsid w:val="00C562DC"/>
    <w:rsid w:val="00C5632B"/>
    <w:rsid w:val="00C56C1A"/>
    <w:rsid w:val="00C611A2"/>
    <w:rsid w:val="00C611BB"/>
    <w:rsid w:val="00C620E1"/>
    <w:rsid w:val="00C64187"/>
    <w:rsid w:val="00C64860"/>
    <w:rsid w:val="00C65725"/>
    <w:rsid w:val="00C674D3"/>
    <w:rsid w:val="00C675FD"/>
    <w:rsid w:val="00C67E06"/>
    <w:rsid w:val="00C70128"/>
    <w:rsid w:val="00C7052A"/>
    <w:rsid w:val="00C71908"/>
    <w:rsid w:val="00C71C55"/>
    <w:rsid w:val="00C72959"/>
    <w:rsid w:val="00C729DD"/>
    <w:rsid w:val="00C72E2A"/>
    <w:rsid w:val="00C73798"/>
    <w:rsid w:val="00C74B08"/>
    <w:rsid w:val="00C7521D"/>
    <w:rsid w:val="00C77784"/>
    <w:rsid w:val="00C80064"/>
    <w:rsid w:val="00C81935"/>
    <w:rsid w:val="00C81C72"/>
    <w:rsid w:val="00C828D3"/>
    <w:rsid w:val="00C82DD7"/>
    <w:rsid w:val="00C85E73"/>
    <w:rsid w:val="00C87732"/>
    <w:rsid w:val="00C87910"/>
    <w:rsid w:val="00C902DB"/>
    <w:rsid w:val="00C912F4"/>
    <w:rsid w:val="00C91ADE"/>
    <w:rsid w:val="00C93D2F"/>
    <w:rsid w:val="00C9464A"/>
    <w:rsid w:val="00C95894"/>
    <w:rsid w:val="00C96398"/>
    <w:rsid w:val="00C96689"/>
    <w:rsid w:val="00C967E0"/>
    <w:rsid w:val="00C97E31"/>
    <w:rsid w:val="00CA00BB"/>
    <w:rsid w:val="00CA146F"/>
    <w:rsid w:val="00CA2504"/>
    <w:rsid w:val="00CA40FA"/>
    <w:rsid w:val="00CA4425"/>
    <w:rsid w:val="00CA4BBF"/>
    <w:rsid w:val="00CA7041"/>
    <w:rsid w:val="00CA7A5C"/>
    <w:rsid w:val="00CB0B86"/>
    <w:rsid w:val="00CB159B"/>
    <w:rsid w:val="00CB2004"/>
    <w:rsid w:val="00CB4079"/>
    <w:rsid w:val="00CB4734"/>
    <w:rsid w:val="00CB4A36"/>
    <w:rsid w:val="00CB4D2A"/>
    <w:rsid w:val="00CB5225"/>
    <w:rsid w:val="00CB55CC"/>
    <w:rsid w:val="00CB600D"/>
    <w:rsid w:val="00CB6A2B"/>
    <w:rsid w:val="00CB6D09"/>
    <w:rsid w:val="00CB6FAC"/>
    <w:rsid w:val="00CB7B1B"/>
    <w:rsid w:val="00CC3578"/>
    <w:rsid w:val="00CC38EE"/>
    <w:rsid w:val="00CC418A"/>
    <w:rsid w:val="00CC4384"/>
    <w:rsid w:val="00CC4732"/>
    <w:rsid w:val="00CC4F2A"/>
    <w:rsid w:val="00CC7AFC"/>
    <w:rsid w:val="00CD0FCC"/>
    <w:rsid w:val="00CD12CE"/>
    <w:rsid w:val="00CD2B5D"/>
    <w:rsid w:val="00CD2CEC"/>
    <w:rsid w:val="00CD3F5F"/>
    <w:rsid w:val="00CD3F90"/>
    <w:rsid w:val="00CD5A81"/>
    <w:rsid w:val="00CE1095"/>
    <w:rsid w:val="00CE1160"/>
    <w:rsid w:val="00CE23A2"/>
    <w:rsid w:val="00CE3699"/>
    <w:rsid w:val="00CE57E0"/>
    <w:rsid w:val="00CE59DE"/>
    <w:rsid w:val="00CE6A0B"/>
    <w:rsid w:val="00CE79C7"/>
    <w:rsid w:val="00CF0BCB"/>
    <w:rsid w:val="00CF17F1"/>
    <w:rsid w:val="00CF1FBB"/>
    <w:rsid w:val="00CF5DE9"/>
    <w:rsid w:val="00D034BC"/>
    <w:rsid w:val="00D0468F"/>
    <w:rsid w:val="00D06A2F"/>
    <w:rsid w:val="00D07B30"/>
    <w:rsid w:val="00D11788"/>
    <w:rsid w:val="00D204B7"/>
    <w:rsid w:val="00D23403"/>
    <w:rsid w:val="00D25B7A"/>
    <w:rsid w:val="00D260AA"/>
    <w:rsid w:val="00D267EE"/>
    <w:rsid w:val="00D27077"/>
    <w:rsid w:val="00D30408"/>
    <w:rsid w:val="00D308F1"/>
    <w:rsid w:val="00D33BBB"/>
    <w:rsid w:val="00D33BD7"/>
    <w:rsid w:val="00D341FE"/>
    <w:rsid w:val="00D35F5F"/>
    <w:rsid w:val="00D36014"/>
    <w:rsid w:val="00D4326F"/>
    <w:rsid w:val="00D44BEC"/>
    <w:rsid w:val="00D4508C"/>
    <w:rsid w:val="00D461F1"/>
    <w:rsid w:val="00D4758F"/>
    <w:rsid w:val="00D531CD"/>
    <w:rsid w:val="00D5354F"/>
    <w:rsid w:val="00D535EE"/>
    <w:rsid w:val="00D53FCA"/>
    <w:rsid w:val="00D542FD"/>
    <w:rsid w:val="00D553D2"/>
    <w:rsid w:val="00D566C9"/>
    <w:rsid w:val="00D56A62"/>
    <w:rsid w:val="00D57540"/>
    <w:rsid w:val="00D6079B"/>
    <w:rsid w:val="00D61FE5"/>
    <w:rsid w:val="00D62BD5"/>
    <w:rsid w:val="00D635C5"/>
    <w:rsid w:val="00D63743"/>
    <w:rsid w:val="00D640D3"/>
    <w:rsid w:val="00D66F12"/>
    <w:rsid w:val="00D71295"/>
    <w:rsid w:val="00D713CC"/>
    <w:rsid w:val="00D734C0"/>
    <w:rsid w:val="00D763D5"/>
    <w:rsid w:val="00D7646B"/>
    <w:rsid w:val="00D77D68"/>
    <w:rsid w:val="00D8232B"/>
    <w:rsid w:val="00D8302E"/>
    <w:rsid w:val="00D84AF7"/>
    <w:rsid w:val="00D84E79"/>
    <w:rsid w:val="00D857ED"/>
    <w:rsid w:val="00D9020E"/>
    <w:rsid w:val="00D903F6"/>
    <w:rsid w:val="00D90B87"/>
    <w:rsid w:val="00D90D4F"/>
    <w:rsid w:val="00D9234D"/>
    <w:rsid w:val="00D9440E"/>
    <w:rsid w:val="00D96BB6"/>
    <w:rsid w:val="00D9708A"/>
    <w:rsid w:val="00D97CA4"/>
    <w:rsid w:val="00DA0C32"/>
    <w:rsid w:val="00DA0F27"/>
    <w:rsid w:val="00DA1840"/>
    <w:rsid w:val="00DA1C90"/>
    <w:rsid w:val="00DA1DD8"/>
    <w:rsid w:val="00DA3F23"/>
    <w:rsid w:val="00DA52C5"/>
    <w:rsid w:val="00DA63A2"/>
    <w:rsid w:val="00DA66B2"/>
    <w:rsid w:val="00DB0801"/>
    <w:rsid w:val="00DB09F1"/>
    <w:rsid w:val="00DB0BC1"/>
    <w:rsid w:val="00DB39EE"/>
    <w:rsid w:val="00DB3D9A"/>
    <w:rsid w:val="00DB4400"/>
    <w:rsid w:val="00DB4D12"/>
    <w:rsid w:val="00DB6EC6"/>
    <w:rsid w:val="00DC0DAA"/>
    <w:rsid w:val="00DD08A1"/>
    <w:rsid w:val="00DD0E7D"/>
    <w:rsid w:val="00DD5EFC"/>
    <w:rsid w:val="00DD711B"/>
    <w:rsid w:val="00DE2BBC"/>
    <w:rsid w:val="00DE3563"/>
    <w:rsid w:val="00DE49F2"/>
    <w:rsid w:val="00DE563A"/>
    <w:rsid w:val="00DE57B2"/>
    <w:rsid w:val="00DE5FF4"/>
    <w:rsid w:val="00DE6094"/>
    <w:rsid w:val="00DE7DB0"/>
    <w:rsid w:val="00DF147A"/>
    <w:rsid w:val="00DF6FD5"/>
    <w:rsid w:val="00DF747F"/>
    <w:rsid w:val="00E00DFC"/>
    <w:rsid w:val="00E00E95"/>
    <w:rsid w:val="00E022F4"/>
    <w:rsid w:val="00E040D4"/>
    <w:rsid w:val="00E13194"/>
    <w:rsid w:val="00E1340A"/>
    <w:rsid w:val="00E1375C"/>
    <w:rsid w:val="00E15C15"/>
    <w:rsid w:val="00E179CE"/>
    <w:rsid w:val="00E20288"/>
    <w:rsid w:val="00E20CF6"/>
    <w:rsid w:val="00E20D55"/>
    <w:rsid w:val="00E20FE0"/>
    <w:rsid w:val="00E219D0"/>
    <w:rsid w:val="00E21A6A"/>
    <w:rsid w:val="00E22B79"/>
    <w:rsid w:val="00E22F4E"/>
    <w:rsid w:val="00E23728"/>
    <w:rsid w:val="00E24590"/>
    <w:rsid w:val="00E24D78"/>
    <w:rsid w:val="00E25C68"/>
    <w:rsid w:val="00E27E15"/>
    <w:rsid w:val="00E31098"/>
    <w:rsid w:val="00E34BA5"/>
    <w:rsid w:val="00E369F4"/>
    <w:rsid w:val="00E37021"/>
    <w:rsid w:val="00E37039"/>
    <w:rsid w:val="00E40496"/>
    <w:rsid w:val="00E41231"/>
    <w:rsid w:val="00E41338"/>
    <w:rsid w:val="00E418D0"/>
    <w:rsid w:val="00E41CFE"/>
    <w:rsid w:val="00E42306"/>
    <w:rsid w:val="00E42DE0"/>
    <w:rsid w:val="00E45481"/>
    <w:rsid w:val="00E53A02"/>
    <w:rsid w:val="00E546C6"/>
    <w:rsid w:val="00E5515D"/>
    <w:rsid w:val="00E554DF"/>
    <w:rsid w:val="00E56C70"/>
    <w:rsid w:val="00E573E5"/>
    <w:rsid w:val="00E61158"/>
    <w:rsid w:val="00E615C5"/>
    <w:rsid w:val="00E6331D"/>
    <w:rsid w:val="00E648B9"/>
    <w:rsid w:val="00E65070"/>
    <w:rsid w:val="00E658F3"/>
    <w:rsid w:val="00E67908"/>
    <w:rsid w:val="00E7186B"/>
    <w:rsid w:val="00E72E81"/>
    <w:rsid w:val="00E72F95"/>
    <w:rsid w:val="00E74C0D"/>
    <w:rsid w:val="00E756E2"/>
    <w:rsid w:val="00E7724A"/>
    <w:rsid w:val="00E772A3"/>
    <w:rsid w:val="00E77F26"/>
    <w:rsid w:val="00E81E70"/>
    <w:rsid w:val="00E833AE"/>
    <w:rsid w:val="00E842F4"/>
    <w:rsid w:val="00E852D7"/>
    <w:rsid w:val="00E85722"/>
    <w:rsid w:val="00E8653B"/>
    <w:rsid w:val="00E86AA1"/>
    <w:rsid w:val="00E878DD"/>
    <w:rsid w:val="00E90B52"/>
    <w:rsid w:val="00E92B44"/>
    <w:rsid w:val="00E92C68"/>
    <w:rsid w:val="00E93FA4"/>
    <w:rsid w:val="00E94577"/>
    <w:rsid w:val="00E9533F"/>
    <w:rsid w:val="00E962B7"/>
    <w:rsid w:val="00E97456"/>
    <w:rsid w:val="00EA0334"/>
    <w:rsid w:val="00EA0513"/>
    <w:rsid w:val="00EA0EF9"/>
    <w:rsid w:val="00EA1634"/>
    <w:rsid w:val="00EA4D9C"/>
    <w:rsid w:val="00EA4EBB"/>
    <w:rsid w:val="00EA6884"/>
    <w:rsid w:val="00EA7D55"/>
    <w:rsid w:val="00EB13C9"/>
    <w:rsid w:val="00EB1450"/>
    <w:rsid w:val="00EB169C"/>
    <w:rsid w:val="00EB1A35"/>
    <w:rsid w:val="00EB273A"/>
    <w:rsid w:val="00EB3C2B"/>
    <w:rsid w:val="00EB4BF7"/>
    <w:rsid w:val="00EB4F50"/>
    <w:rsid w:val="00EB6136"/>
    <w:rsid w:val="00EB714A"/>
    <w:rsid w:val="00EC18B1"/>
    <w:rsid w:val="00EC258D"/>
    <w:rsid w:val="00EC624D"/>
    <w:rsid w:val="00EC65D4"/>
    <w:rsid w:val="00EC6F5F"/>
    <w:rsid w:val="00EC7148"/>
    <w:rsid w:val="00EC7D6C"/>
    <w:rsid w:val="00ED165F"/>
    <w:rsid w:val="00ED28E2"/>
    <w:rsid w:val="00ED344E"/>
    <w:rsid w:val="00ED3568"/>
    <w:rsid w:val="00ED3D09"/>
    <w:rsid w:val="00ED4922"/>
    <w:rsid w:val="00ED60C3"/>
    <w:rsid w:val="00ED6525"/>
    <w:rsid w:val="00ED7975"/>
    <w:rsid w:val="00ED7E37"/>
    <w:rsid w:val="00EE006A"/>
    <w:rsid w:val="00EE0574"/>
    <w:rsid w:val="00EE11BB"/>
    <w:rsid w:val="00EE14D3"/>
    <w:rsid w:val="00EE287F"/>
    <w:rsid w:val="00EE2BFB"/>
    <w:rsid w:val="00EE2DDE"/>
    <w:rsid w:val="00EE36C0"/>
    <w:rsid w:val="00EE4EA7"/>
    <w:rsid w:val="00EE5A71"/>
    <w:rsid w:val="00EE7103"/>
    <w:rsid w:val="00EF0AF7"/>
    <w:rsid w:val="00EF0EC9"/>
    <w:rsid w:val="00EF1076"/>
    <w:rsid w:val="00EF2071"/>
    <w:rsid w:val="00EF24DA"/>
    <w:rsid w:val="00EF275F"/>
    <w:rsid w:val="00EF40B6"/>
    <w:rsid w:val="00EF46F1"/>
    <w:rsid w:val="00EF508A"/>
    <w:rsid w:val="00EF5BD3"/>
    <w:rsid w:val="00EF7057"/>
    <w:rsid w:val="00EF72DD"/>
    <w:rsid w:val="00EF7408"/>
    <w:rsid w:val="00EF7A30"/>
    <w:rsid w:val="00F00144"/>
    <w:rsid w:val="00F0048B"/>
    <w:rsid w:val="00F00B7D"/>
    <w:rsid w:val="00F011A7"/>
    <w:rsid w:val="00F01CDE"/>
    <w:rsid w:val="00F06C3B"/>
    <w:rsid w:val="00F07636"/>
    <w:rsid w:val="00F109DF"/>
    <w:rsid w:val="00F11185"/>
    <w:rsid w:val="00F1156C"/>
    <w:rsid w:val="00F120F1"/>
    <w:rsid w:val="00F120F3"/>
    <w:rsid w:val="00F12A5B"/>
    <w:rsid w:val="00F12FF1"/>
    <w:rsid w:val="00F13509"/>
    <w:rsid w:val="00F15B1C"/>
    <w:rsid w:val="00F16352"/>
    <w:rsid w:val="00F171CC"/>
    <w:rsid w:val="00F20AA0"/>
    <w:rsid w:val="00F22FDF"/>
    <w:rsid w:val="00F24205"/>
    <w:rsid w:val="00F25575"/>
    <w:rsid w:val="00F27720"/>
    <w:rsid w:val="00F27984"/>
    <w:rsid w:val="00F27F70"/>
    <w:rsid w:val="00F27F85"/>
    <w:rsid w:val="00F302E4"/>
    <w:rsid w:val="00F311C8"/>
    <w:rsid w:val="00F31B7D"/>
    <w:rsid w:val="00F3402B"/>
    <w:rsid w:val="00F34323"/>
    <w:rsid w:val="00F36B83"/>
    <w:rsid w:val="00F40284"/>
    <w:rsid w:val="00F43496"/>
    <w:rsid w:val="00F44C4B"/>
    <w:rsid w:val="00F461AB"/>
    <w:rsid w:val="00F47C45"/>
    <w:rsid w:val="00F47E48"/>
    <w:rsid w:val="00F50C0E"/>
    <w:rsid w:val="00F510BD"/>
    <w:rsid w:val="00F519BC"/>
    <w:rsid w:val="00F51EE8"/>
    <w:rsid w:val="00F51F89"/>
    <w:rsid w:val="00F5333A"/>
    <w:rsid w:val="00F534DA"/>
    <w:rsid w:val="00F537BC"/>
    <w:rsid w:val="00F53C1D"/>
    <w:rsid w:val="00F549AB"/>
    <w:rsid w:val="00F54B29"/>
    <w:rsid w:val="00F5518B"/>
    <w:rsid w:val="00F567FA"/>
    <w:rsid w:val="00F600AA"/>
    <w:rsid w:val="00F61813"/>
    <w:rsid w:val="00F61A4A"/>
    <w:rsid w:val="00F6266B"/>
    <w:rsid w:val="00F628BE"/>
    <w:rsid w:val="00F63999"/>
    <w:rsid w:val="00F64E75"/>
    <w:rsid w:val="00F65C92"/>
    <w:rsid w:val="00F67412"/>
    <w:rsid w:val="00F675CF"/>
    <w:rsid w:val="00F67636"/>
    <w:rsid w:val="00F70CA2"/>
    <w:rsid w:val="00F73570"/>
    <w:rsid w:val="00F756D0"/>
    <w:rsid w:val="00F759A1"/>
    <w:rsid w:val="00F765B8"/>
    <w:rsid w:val="00F769B1"/>
    <w:rsid w:val="00F76C5D"/>
    <w:rsid w:val="00F804C0"/>
    <w:rsid w:val="00F82E99"/>
    <w:rsid w:val="00F858EF"/>
    <w:rsid w:val="00F87394"/>
    <w:rsid w:val="00F875EA"/>
    <w:rsid w:val="00F904F4"/>
    <w:rsid w:val="00F92419"/>
    <w:rsid w:val="00F92C41"/>
    <w:rsid w:val="00F93FC2"/>
    <w:rsid w:val="00F9459D"/>
    <w:rsid w:val="00F96216"/>
    <w:rsid w:val="00F963B0"/>
    <w:rsid w:val="00F96936"/>
    <w:rsid w:val="00F96BBE"/>
    <w:rsid w:val="00F96CE8"/>
    <w:rsid w:val="00F975B7"/>
    <w:rsid w:val="00F97955"/>
    <w:rsid w:val="00F97AB7"/>
    <w:rsid w:val="00FA46B8"/>
    <w:rsid w:val="00FA5F07"/>
    <w:rsid w:val="00FA7026"/>
    <w:rsid w:val="00FB004B"/>
    <w:rsid w:val="00FB1B36"/>
    <w:rsid w:val="00FB2FBC"/>
    <w:rsid w:val="00FB3BEB"/>
    <w:rsid w:val="00FB3CC3"/>
    <w:rsid w:val="00FB3FAB"/>
    <w:rsid w:val="00FB417F"/>
    <w:rsid w:val="00FB4D2E"/>
    <w:rsid w:val="00FB6302"/>
    <w:rsid w:val="00FB6F6E"/>
    <w:rsid w:val="00FB7087"/>
    <w:rsid w:val="00FB738D"/>
    <w:rsid w:val="00FB7E4C"/>
    <w:rsid w:val="00FC0D3C"/>
    <w:rsid w:val="00FC208C"/>
    <w:rsid w:val="00FC2A12"/>
    <w:rsid w:val="00FC2CE7"/>
    <w:rsid w:val="00FC35D4"/>
    <w:rsid w:val="00FC483D"/>
    <w:rsid w:val="00FC7267"/>
    <w:rsid w:val="00FD2841"/>
    <w:rsid w:val="00FD3990"/>
    <w:rsid w:val="00FD3A42"/>
    <w:rsid w:val="00FD5624"/>
    <w:rsid w:val="00FD74C9"/>
    <w:rsid w:val="00FD7DBD"/>
    <w:rsid w:val="00FE12B9"/>
    <w:rsid w:val="00FE1339"/>
    <w:rsid w:val="00FE2214"/>
    <w:rsid w:val="00FE3281"/>
    <w:rsid w:val="00FE397C"/>
    <w:rsid w:val="00FE39C5"/>
    <w:rsid w:val="00FE3BA3"/>
    <w:rsid w:val="00FE3D4F"/>
    <w:rsid w:val="00FE71F2"/>
    <w:rsid w:val="00FE7E92"/>
    <w:rsid w:val="00FE7F7C"/>
    <w:rsid w:val="00FF1D1D"/>
    <w:rsid w:val="00FF1FCF"/>
    <w:rsid w:val="00FF2CED"/>
    <w:rsid w:val="00FF31DE"/>
    <w:rsid w:val="00FF4B8D"/>
    <w:rsid w:val="00FF4FCD"/>
    <w:rsid w:val="00FF50FE"/>
    <w:rsid w:val="00FF559F"/>
    <w:rsid w:val="00FF6B69"/>
    <w:rsid w:val="00FF7699"/>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cs-C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9654460"/>
  <w15:docId w15:val="{B842AEB2-C20F-48D0-9427-9CDB4C6D0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0" w:qFormat="1"/>
    <w:lsdException w:name="heading 3" w:uiPriority="0" w:qFormat="1"/>
    <w:lsdException w:name="heading 4" w:uiPriority="0"/>
    <w:lsdException w:name="heading 5" w:semiHidden="1" w:uiPriority="9" w:unhideWhenUsed="1" w:qFormat="1"/>
    <w:lsdException w:name="heading 6" w:uiPriority="9"/>
    <w:lsdException w:name="heading 7" w:uiPriority="9"/>
    <w:lsdException w:name="heading 8" w:semiHidden="1" w:uiPriority="9" w:unhideWhenUsed="1" w:qFormat="1"/>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644FE5"/>
    <w:pPr>
      <w:spacing w:line="288" w:lineRule="auto"/>
      <w:ind w:left="357"/>
    </w:pPr>
    <w:rPr>
      <w:sz w:val="24"/>
      <w:szCs w:val="24"/>
    </w:rPr>
  </w:style>
  <w:style w:type="paragraph" w:styleId="Nadpis1">
    <w:name w:val="heading 1"/>
    <w:basedOn w:val="Normln"/>
    <w:next w:val="Odstavecprvn"/>
    <w:link w:val="Nadpis1Char"/>
    <w:uiPriority w:val="9"/>
    <w:qFormat/>
    <w:rsid w:val="0041674D"/>
    <w:pPr>
      <w:keepNext/>
      <w:pageBreakBefore/>
      <w:numPr>
        <w:numId w:val="30"/>
      </w:numPr>
      <w:spacing w:after="240" w:line="276" w:lineRule="auto"/>
      <w:ind w:left="357" w:hanging="357"/>
      <w:outlineLvl w:val="0"/>
    </w:pPr>
    <w:rPr>
      <w:b/>
      <w:bCs/>
      <w:smallCaps/>
      <w:kern w:val="32"/>
      <w:sz w:val="40"/>
      <w:szCs w:val="48"/>
    </w:rPr>
  </w:style>
  <w:style w:type="paragraph" w:styleId="Nadpis2">
    <w:name w:val="heading 2"/>
    <w:basedOn w:val="Normln"/>
    <w:next w:val="Odstavecprvn"/>
    <w:qFormat/>
    <w:rsid w:val="00BC0B12"/>
    <w:pPr>
      <w:keepNext/>
      <w:numPr>
        <w:ilvl w:val="1"/>
        <w:numId w:val="30"/>
      </w:numPr>
      <w:spacing w:before="360" w:after="60"/>
      <w:jc w:val="both"/>
      <w:outlineLvl w:val="1"/>
    </w:pPr>
    <w:rPr>
      <w:b/>
      <w:bCs/>
      <w:iCs/>
      <w:sz w:val="32"/>
      <w:szCs w:val="28"/>
    </w:rPr>
  </w:style>
  <w:style w:type="paragraph" w:styleId="Nadpis3">
    <w:name w:val="heading 3"/>
    <w:basedOn w:val="Normln"/>
    <w:next w:val="Odstavecprvn"/>
    <w:qFormat/>
    <w:rsid w:val="00112842"/>
    <w:pPr>
      <w:keepNext/>
      <w:numPr>
        <w:ilvl w:val="2"/>
        <w:numId w:val="30"/>
      </w:numPr>
      <w:spacing w:before="240" w:after="60"/>
      <w:outlineLvl w:val="2"/>
    </w:pPr>
    <w:rPr>
      <w:rFonts w:cs="Arial"/>
      <w:b/>
      <w:bCs/>
    </w:rPr>
  </w:style>
  <w:style w:type="paragraph" w:styleId="Nadpis4">
    <w:name w:val="heading 4"/>
    <w:basedOn w:val="Normln"/>
    <w:next w:val="Odstavecprvn"/>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link w:val="Nadpis6Char"/>
    <w:rsid w:val="00980626"/>
    <w:pPr>
      <w:spacing w:before="240" w:after="60"/>
      <w:outlineLvl w:val="5"/>
    </w:pPr>
    <w:rPr>
      <w:b/>
      <w:color w:val="000000"/>
      <w:sz w:val="40"/>
      <w:szCs w:val="22"/>
    </w:rPr>
  </w:style>
  <w:style w:type="paragraph" w:styleId="Nadpis7">
    <w:name w:val="heading 7"/>
    <w:basedOn w:val="Normln"/>
    <w:next w:val="Normln"/>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Ploha2">
    <w:name w:val="Příloha 2"/>
    <w:basedOn w:val="Ploha1"/>
    <w:link w:val="Ploha2Char"/>
    <w:qFormat/>
    <w:rsid w:val="00BF4337"/>
    <w:pPr>
      <w:pageBreakBefore w:val="0"/>
      <w:numPr>
        <w:ilvl w:val="1"/>
        <w:numId w:val="31"/>
      </w:numPr>
      <w:ind w:left="992" w:hanging="992"/>
    </w:pPr>
  </w:style>
  <w:style w:type="paragraph" w:styleId="Obsah1">
    <w:name w:val="toc 1"/>
    <w:basedOn w:val="Normln"/>
    <w:next w:val="Normln"/>
    <w:autoRedefine/>
    <w:uiPriority w:val="39"/>
    <w:rsid w:val="00087314"/>
    <w:pPr>
      <w:spacing w:before="120" w:after="120"/>
      <w:ind w:left="0"/>
    </w:pPr>
    <w:rPr>
      <w:rFonts w:cstheme="minorHAnsi"/>
      <w:b/>
      <w:bCs/>
      <w:caps/>
      <w:sz w:val="20"/>
      <w:szCs w:val="20"/>
    </w:rPr>
  </w:style>
  <w:style w:type="paragraph" w:styleId="Obsah2">
    <w:name w:val="toc 2"/>
    <w:basedOn w:val="Normln"/>
    <w:next w:val="Normln"/>
    <w:autoRedefine/>
    <w:uiPriority w:val="39"/>
    <w:rsid w:val="00087314"/>
    <w:pPr>
      <w:ind w:left="240"/>
    </w:pPr>
    <w:rPr>
      <w:rFonts w:cstheme="minorHAnsi"/>
      <w:smallCaps/>
      <w:sz w:val="20"/>
      <w:szCs w:val="20"/>
    </w:rPr>
  </w:style>
  <w:style w:type="paragraph" w:styleId="Obsah3">
    <w:name w:val="toc 3"/>
    <w:basedOn w:val="Normln"/>
    <w:next w:val="Normln"/>
    <w:autoRedefine/>
    <w:uiPriority w:val="39"/>
    <w:rsid w:val="00087314"/>
    <w:pPr>
      <w:ind w:left="480"/>
    </w:pPr>
    <w:rPr>
      <w:rFonts w:cstheme="minorHAnsi"/>
      <w:i/>
      <w:iCs/>
      <w:sz w:val="20"/>
      <w:szCs w:val="20"/>
    </w:rPr>
  </w:style>
  <w:style w:type="paragraph" w:customStyle="1" w:styleId="Odstavecprvn">
    <w:name w:val="Odstavec první"/>
    <w:basedOn w:val="Normln"/>
    <w:next w:val="Odstavecdal"/>
    <w:link w:val="OdstavecprvnChar"/>
    <w:autoRedefine/>
    <w:rsid w:val="00F96216"/>
    <w:pPr>
      <w:ind w:left="0"/>
      <w:jc w:val="both"/>
    </w:pPr>
    <w:rPr>
      <w:i/>
      <w:iCs/>
      <w:color w:val="FF0000"/>
    </w:rPr>
  </w:style>
  <w:style w:type="paragraph" w:customStyle="1" w:styleId="Odstavecdal">
    <w:name w:val="Odstavec další"/>
    <w:basedOn w:val="Odstavecprvn"/>
    <w:link w:val="OdstavecdalChar"/>
    <w:autoRedefine/>
    <w:rsid w:val="000B5EAC"/>
    <w:pPr>
      <w:ind w:firstLine="357"/>
    </w:pPr>
    <w:rPr>
      <w:i w:val="0"/>
      <w:color w:val="auto"/>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rsid w:val="005B564E"/>
    <w:pPr>
      <w:ind w:left="708"/>
    </w:pPr>
  </w:style>
  <w:style w:type="paragraph" w:styleId="Nadpisobsahu">
    <w:name w:val="TOC Heading"/>
    <w:basedOn w:val="Nadpis1"/>
    <w:next w:val="Normln"/>
    <w:uiPriority w:val="39"/>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link w:val="ProsttextChar"/>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Odstavec">
    <w:name w:val="Odstavec"/>
    <w:basedOn w:val="Odstavecdal"/>
    <w:link w:val="OdstavecChar"/>
    <w:qFormat/>
    <w:rsid w:val="00F96216"/>
    <w:rPr>
      <w:color w:val="000000"/>
      <w:lang w:val="cs-CZ"/>
    </w:rPr>
  </w:style>
  <w:style w:type="paragraph" w:customStyle="1" w:styleId="Nadpis1-neslovan">
    <w:name w:val="Nadpis 1 - nečíslovaný"/>
    <w:basedOn w:val="Normln"/>
    <w:link w:val="Nadpis1-neslovanChar"/>
    <w:qFormat/>
    <w:rsid w:val="0041674D"/>
    <w:pPr>
      <w:spacing w:after="120"/>
      <w:ind w:left="0"/>
    </w:pPr>
    <w:rPr>
      <w:b/>
      <w:smallCaps/>
      <w:sz w:val="40"/>
      <w:szCs w:val="40"/>
      <w:lang w:val="de-DE"/>
    </w:rPr>
  </w:style>
  <w:style w:type="character" w:customStyle="1" w:styleId="OdstavecprvnChar">
    <w:name w:val="Odstavec první Char"/>
    <w:link w:val="Odstavecprvn"/>
    <w:rsid w:val="00F96216"/>
    <w:rPr>
      <w:i/>
      <w:iCs/>
      <w:color w:val="FF0000"/>
      <w:sz w:val="24"/>
      <w:szCs w:val="24"/>
    </w:rPr>
  </w:style>
  <w:style w:type="character" w:customStyle="1" w:styleId="OdstavecdalChar">
    <w:name w:val="Odstavec další Char"/>
    <w:link w:val="Odstavecdal"/>
    <w:rsid w:val="000B5EAC"/>
    <w:rPr>
      <w:iCs/>
      <w:sz w:val="24"/>
      <w:szCs w:val="24"/>
      <w:lang w:val="en-US"/>
    </w:rPr>
  </w:style>
  <w:style w:type="character" w:customStyle="1" w:styleId="OdstavecChar">
    <w:name w:val="Odstavec Char"/>
    <w:link w:val="Odstavec"/>
    <w:rsid w:val="00F96216"/>
    <w:rPr>
      <w:iCs/>
      <w:color w:val="000000"/>
      <w:sz w:val="24"/>
      <w:szCs w:val="24"/>
    </w:rPr>
  </w:style>
  <w:style w:type="paragraph" w:customStyle="1" w:styleId="Nadpismimoobsah">
    <w:name w:val="Nadpis mimo obsah"/>
    <w:basedOn w:val="Normln"/>
    <w:link w:val="NadpismimoobsahChar"/>
    <w:qFormat/>
    <w:rsid w:val="00B24C1B"/>
    <w:pPr>
      <w:spacing w:before="240"/>
      <w:ind w:left="0"/>
    </w:pPr>
    <w:rPr>
      <w:b/>
      <w:bCs/>
      <w:sz w:val="40"/>
      <w:szCs w:val="40"/>
    </w:rPr>
  </w:style>
  <w:style w:type="character" w:customStyle="1" w:styleId="Nadpis1-neslovanChar">
    <w:name w:val="Nadpis 1 - nečíslovaný Char"/>
    <w:link w:val="Nadpis1-neslovan"/>
    <w:rsid w:val="0041674D"/>
    <w:rPr>
      <w:b/>
      <w:smallCaps/>
      <w:sz w:val="40"/>
      <w:szCs w:val="40"/>
      <w:lang w:val="de-DE"/>
    </w:rPr>
  </w:style>
  <w:style w:type="paragraph" w:styleId="Obsah4">
    <w:name w:val="toc 4"/>
    <w:basedOn w:val="Normln"/>
    <w:next w:val="Normln"/>
    <w:autoRedefine/>
    <w:uiPriority w:val="39"/>
    <w:unhideWhenUsed/>
    <w:rsid w:val="00087314"/>
    <w:pPr>
      <w:ind w:left="720"/>
    </w:pPr>
    <w:rPr>
      <w:rFonts w:cstheme="minorHAnsi"/>
      <w:sz w:val="18"/>
      <w:szCs w:val="18"/>
    </w:rPr>
  </w:style>
  <w:style w:type="paragraph" w:customStyle="1" w:styleId="LiteraturaBPDP">
    <w:name w:val="Literatura BP/DP"/>
    <w:basedOn w:val="Literatura"/>
    <w:link w:val="LiteraturaBPDPChar"/>
    <w:qFormat/>
    <w:rsid w:val="004A6AA0"/>
    <w:pPr>
      <w:numPr>
        <w:numId w:val="3"/>
      </w:numPr>
      <w:tabs>
        <w:tab w:val="left" w:pos="1080"/>
      </w:tabs>
      <w:spacing w:line="276" w:lineRule="auto"/>
      <w:ind w:left="567" w:hanging="567"/>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aliases w:val="Popisek"/>
    <w:basedOn w:val="Normln"/>
    <w:next w:val="Normln"/>
    <w:unhideWhenUsed/>
    <w:qFormat/>
    <w:rsid w:val="00B672A4"/>
    <w:pPr>
      <w:spacing w:before="120" w:after="200" w:line="240" w:lineRule="auto"/>
      <w:ind w:left="-10"/>
    </w:pPr>
    <w:rPr>
      <w:bCs/>
      <w:iCs/>
      <w:color w:val="000000"/>
      <w:sz w:val="20"/>
      <w:szCs w:val="18"/>
    </w:rPr>
  </w:style>
  <w:style w:type="paragraph" w:styleId="Seznamobrzk">
    <w:name w:val="table of figures"/>
    <w:basedOn w:val="Normln"/>
    <w:next w:val="Normln"/>
    <w:uiPriority w:val="99"/>
    <w:unhideWhenUsed/>
    <w:rsid w:val="00F96216"/>
    <w:pPr>
      <w:tabs>
        <w:tab w:val="right" w:leader="dot" w:pos="8503"/>
      </w:tabs>
      <w:ind w:left="480" w:hanging="480"/>
    </w:pPr>
    <w:rPr>
      <w:rFonts w:cstheme="minorHAnsi"/>
      <w:noProof/>
      <w:sz w:val="20"/>
      <w:szCs w:val="20"/>
    </w:rPr>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paragraph" w:customStyle="1" w:styleId="Prvnodstavec">
    <w:name w:val="První odstavec"/>
    <w:basedOn w:val="Normln"/>
    <w:next w:val="Normln"/>
    <w:qFormat/>
    <w:rsid w:val="00C430E4"/>
    <w:pPr>
      <w:widowControl w:val="0"/>
      <w:ind w:left="0"/>
      <w:jc w:val="both"/>
    </w:pPr>
    <w:rPr>
      <w:color w:val="000000"/>
      <w:szCs w:val="20"/>
    </w:rPr>
  </w:style>
  <w:style w:type="paragraph" w:customStyle="1" w:styleId="Nevobsahu">
    <w:name w:val="Ne v obsahu"/>
    <w:basedOn w:val="Nadpis1"/>
    <w:next w:val="Prvnodstavec"/>
    <w:semiHidden/>
    <w:rsid w:val="00486E17"/>
    <w:pPr>
      <w:widowControl w:val="0"/>
      <w:numPr>
        <w:numId w:val="0"/>
      </w:numPr>
      <w:spacing w:before="600" w:line="240" w:lineRule="auto"/>
    </w:pPr>
    <w:rPr>
      <w:bCs w:val="0"/>
      <w:color w:val="000000"/>
      <w:kern w:val="28"/>
      <w:szCs w:val="20"/>
    </w:rPr>
  </w:style>
  <w:style w:type="character" w:customStyle="1" w:styleId="ProsttextChar">
    <w:name w:val="Prostý text Char"/>
    <w:link w:val="Prosttext"/>
    <w:rsid w:val="00486E17"/>
    <w:rPr>
      <w:rFonts w:ascii="Courier New" w:hAnsi="Courier New"/>
    </w:rPr>
  </w:style>
  <w:style w:type="paragraph" w:customStyle="1" w:styleId="erven">
    <w:name w:val="Červený"/>
    <w:basedOn w:val="Normln"/>
    <w:link w:val="ervenChar"/>
    <w:rsid w:val="000C61CD"/>
    <w:pPr>
      <w:shd w:val="clear" w:color="auto" w:fill="FF0000"/>
      <w:spacing w:line="240" w:lineRule="auto"/>
      <w:ind w:left="0"/>
    </w:pPr>
    <w:rPr>
      <w:smallCaps/>
      <w:color w:val="FFFFFF" w:themeColor="background1"/>
      <w:sz w:val="40"/>
      <w:szCs w:val="40"/>
    </w:rPr>
  </w:style>
  <w:style w:type="table" w:styleId="Svtltabulkasmkou1">
    <w:name w:val="Grid Table 1 Light"/>
    <w:basedOn w:val="Normlntabulka"/>
    <w:uiPriority w:val="46"/>
    <w:rsid w:val="000C61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rvenChar">
    <w:name w:val="Červený Char"/>
    <w:basedOn w:val="Standardnpsmoodstavce"/>
    <w:link w:val="erven"/>
    <w:rsid w:val="000C61CD"/>
    <w:rPr>
      <w:smallCaps/>
      <w:color w:val="FFFFFF" w:themeColor="background1"/>
      <w:sz w:val="40"/>
      <w:szCs w:val="40"/>
      <w:shd w:val="clear" w:color="auto" w:fill="FF0000"/>
    </w:rPr>
  </w:style>
  <w:style w:type="paragraph" w:styleId="Obsah5">
    <w:name w:val="toc 5"/>
    <w:basedOn w:val="Normln"/>
    <w:next w:val="Normln"/>
    <w:autoRedefine/>
    <w:uiPriority w:val="39"/>
    <w:unhideWhenUsed/>
    <w:rsid w:val="00560117"/>
    <w:pPr>
      <w:ind w:left="960"/>
    </w:pPr>
    <w:rPr>
      <w:rFonts w:asciiTheme="minorHAnsi" w:hAnsiTheme="minorHAnsi" w:cstheme="minorHAnsi"/>
      <w:sz w:val="18"/>
      <w:szCs w:val="18"/>
    </w:rPr>
  </w:style>
  <w:style w:type="paragraph" w:styleId="Obsah6">
    <w:name w:val="toc 6"/>
    <w:basedOn w:val="Normln"/>
    <w:next w:val="Normln"/>
    <w:autoRedefine/>
    <w:uiPriority w:val="39"/>
    <w:unhideWhenUsed/>
    <w:rsid w:val="00560117"/>
    <w:pPr>
      <w:ind w:left="1200"/>
    </w:pPr>
    <w:rPr>
      <w:rFonts w:asciiTheme="minorHAnsi" w:hAnsiTheme="minorHAnsi" w:cstheme="minorHAnsi"/>
      <w:sz w:val="18"/>
      <w:szCs w:val="18"/>
    </w:rPr>
  </w:style>
  <w:style w:type="paragraph" w:styleId="Obsah7">
    <w:name w:val="toc 7"/>
    <w:basedOn w:val="Normln"/>
    <w:next w:val="Normln"/>
    <w:autoRedefine/>
    <w:uiPriority w:val="39"/>
    <w:unhideWhenUsed/>
    <w:rsid w:val="00560117"/>
    <w:pPr>
      <w:ind w:left="1440"/>
    </w:pPr>
    <w:rPr>
      <w:rFonts w:asciiTheme="minorHAnsi" w:hAnsiTheme="minorHAnsi" w:cstheme="minorHAnsi"/>
      <w:sz w:val="18"/>
      <w:szCs w:val="18"/>
    </w:rPr>
  </w:style>
  <w:style w:type="paragraph" w:styleId="Obsah8">
    <w:name w:val="toc 8"/>
    <w:basedOn w:val="Normln"/>
    <w:next w:val="Normln"/>
    <w:autoRedefine/>
    <w:uiPriority w:val="39"/>
    <w:unhideWhenUsed/>
    <w:rsid w:val="00560117"/>
    <w:pPr>
      <w:ind w:left="1680"/>
    </w:pPr>
    <w:rPr>
      <w:rFonts w:asciiTheme="minorHAnsi" w:hAnsiTheme="minorHAnsi" w:cstheme="minorHAnsi"/>
      <w:sz w:val="18"/>
      <w:szCs w:val="18"/>
    </w:rPr>
  </w:style>
  <w:style w:type="paragraph" w:styleId="Obsah9">
    <w:name w:val="toc 9"/>
    <w:basedOn w:val="Normln"/>
    <w:next w:val="Normln"/>
    <w:autoRedefine/>
    <w:uiPriority w:val="39"/>
    <w:unhideWhenUsed/>
    <w:rsid w:val="00560117"/>
    <w:pPr>
      <w:ind w:left="1920"/>
    </w:pPr>
    <w:rPr>
      <w:rFonts w:asciiTheme="minorHAnsi" w:hAnsiTheme="minorHAnsi" w:cstheme="minorHAnsi"/>
      <w:sz w:val="18"/>
      <w:szCs w:val="18"/>
    </w:rPr>
  </w:style>
  <w:style w:type="paragraph" w:customStyle="1" w:styleId="Zdrojovkd">
    <w:name w:val="Zdrojový kód"/>
    <w:basedOn w:val="Normln"/>
    <w:link w:val="ZdrojovkdChar"/>
    <w:qFormat/>
    <w:rsid w:val="00F01CDE"/>
    <w:pPr>
      <w:widowControl w:val="0"/>
      <w:shd w:val="clear" w:color="auto" w:fill="EDEDED"/>
      <w:spacing w:line="240" w:lineRule="auto"/>
      <w:ind w:left="0"/>
      <w:jc w:val="both"/>
    </w:pPr>
    <w:rPr>
      <w:rFonts w:ascii="Courier New" w:hAnsi="Courier New"/>
      <w:color w:val="000000"/>
      <w:sz w:val="20"/>
      <w:szCs w:val="20"/>
      <w:lang w:val="en-US"/>
    </w:rPr>
  </w:style>
  <w:style w:type="character" w:customStyle="1" w:styleId="ZdrojovkdChar">
    <w:name w:val="Zdrojový kód Char"/>
    <w:link w:val="Zdrojovkd"/>
    <w:rsid w:val="00F01CDE"/>
    <w:rPr>
      <w:rFonts w:ascii="Courier New" w:hAnsi="Courier New"/>
      <w:color w:val="000000"/>
      <w:shd w:val="clear" w:color="auto" w:fill="EDEDED"/>
      <w:lang w:val="en-US"/>
    </w:rPr>
  </w:style>
  <w:style w:type="paragraph" w:customStyle="1" w:styleId="Ploha1">
    <w:name w:val="Příloha 1"/>
    <w:basedOn w:val="Normln"/>
    <w:link w:val="Ploha1Char"/>
    <w:qFormat/>
    <w:rsid w:val="00BF4337"/>
    <w:pPr>
      <w:pageBreakBefore/>
      <w:numPr>
        <w:numId w:val="43"/>
      </w:numPr>
      <w:spacing w:before="240" w:after="60" w:line="240" w:lineRule="auto"/>
      <w:ind w:left="2126" w:hanging="2126"/>
      <w:outlineLvl w:val="5"/>
    </w:pPr>
    <w:rPr>
      <w:b/>
      <w:color w:val="000000"/>
      <w:sz w:val="40"/>
      <w:szCs w:val="22"/>
    </w:rPr>
  </w:style>
  <w:style w:type="character" w:customStyle="1" w:styleId="Ploha2Char">
    <w:name w:val="Příloha 2 Char"/>
    <w:basedOn w:val="Ploha1Char"/>
    <w:link w:val="Ploha2"/>
    <w:rsid w:val="00BF4337"/>
    <w:rPr>
      <w:b/>
      <w:color w:val="000000"/>
      <w:sz w:val="40"/>
      <w:szCs w:val="22"/>
    </w:rPr>
  </w:style>
  <w:style w:type="character" w:customStyle="1" w:styleId="Nadpis6Char">
    <w:name w:val="Nadpis 6 Char"/>
    <w:aliases w:val="Přílohy Char"/>
    <w:basedOn w:val="Standardnpsmoodstavce"/>
    <w:link w:val="Nadpis6"/>
    <w:rsid w:val="00112842"/>
    <w:rPr>
      <w:b/>
      <w:color w:val="000000"/>
      <w:sz w:val="40"/>
      <w:szCs w:val="22"/>
    </w:rPr>
  </w:style>
  <w:style w:type="character" w:customStyle="1" w:styleId="Ploha1Char">
    <w:name w:val="Příloha 1 Char"/>
    <w:basedOn w:val="Nadpis6Char"/>
    <w:link w:val="Ploha1"/>
    <w:rsid w:val="00BF4337"/>
    <w:rPr>
      <w:b/>
      <w:color w:val="000000"/>
      <w:sz w:val="40"/>
      <w:szCs w:val="22"/>
    </w:rPr>
  </w:style>
  <w:style w:type="paragraph" w:customStyle="1" w:styleId="Reference">
    <w:name w:val="Reference"/>
    <w:basedOn w:val="Normln"/>
    <w:rsid w:val="00B24C1B"/>
    <w:pPr>
      <w:widowControl w:val="0"/>
      <w:numPr>
        <w:numId w:val="44"/>
      </w:numPr>
      <w:spacing w:after="120" w:line="240" w:lineRule="auto"/>
      <w:jc w:val="both"/>
    </w:pPr>
    <w:rPr>
      <w:color w:val="000000"/>
      <w:sz w:val="22"/>
      <w:szCs w:val="20"/>
    </w:rPr>
  </w:style>
  <w:style w:type="character" w:customStyle="1" w:styleId="NadpismimoobsahChar">
    <w:name w:val="Nadpis mimo obsah Char"/>
    <w:basedOn w:val="Standardnpsmoodstavce"/>
    <w:link w:val="Nadpismimoobsah"/>
    <w:rsid w:val="00B24C1B"/>
    <w:rPr>
      <w:b/>
      <w:bCs/>
      <w:sz w:val="40"/>
      <w:szCs w:val="40"/>
    </w:rPr>
  </w:style>
  <w:style w:type="paragraph" w:customStyle="1" w:styleId="Obrzek">
    <w:name w:val="Obrázek"/>
    <w:basedOn w:val="Titulek"/>
    <w:next w:val="Normln"/>
    <w:rsid w:val="00342433"/>
  </w:style>
  <w:style w:type="paragraph" w:customStyle="1" w:styleId="Tabulka">
    <w:name w:val="Tabulka"/>
    <w:basedOn w:val="Normln"/>
    <w:qFormat/>
    <w:rsid w:val="00BE1BC0"/>
    <w:pPr>
      <w:widowControl w:val="0"/>
      <w:spacing w:before="20" w:after="20" w:line="240" w:lineRule="auto"/>
      <w:ind w:left="0"/>
    </w:pPr>
    <w:rPr>
      <w:color w:val="000000"/>
      <w:sz w:val="22"/>
      <w:szCs w:val="20"/>
    </w:rPr>
  </w:style>
  <w:style w:type="paragraph" w:customStyle="1" w:styleId="Rovnice">
    <w:name w:val="Rovnice"/>
    <w:basedOn w:val="Titulek"/>
    <w:next w:val="Prvnodstavec"/>
    <w:rsid w:val="00BE1BC0"/>
    <w:pPr>
      <w:ind w:left="319"/>
    </w:pPr>
  </w:style>
  <w:style w:type="character" w:styleId="Zdraznnjemn">
    <w:name w:val="Subtle Emphasis"/>
    <w:basedOn w:val="Standardnpsmoodstavce"/>
    <w:uiPriority w:val="19"/>
    <w:rsid w:val="00C279D4"/>
    <w:rPr>
      <w:i/>
      <w:iCs/>
      <w:color w:val="404040" w:themeColor="text1" w:themeTint="BF"/>
    </w:rPr>
  </w:style>
  <w:style w:type="character" w:styleId="Siln">
    <w:name w:val="Strong"/>
    <w:basedOn w:val="Standardnpsmoodstavce"/>
    <w:uiPriority w:val="22"/>
    <w:qFormat/>
    <w:rsid w:val="00C279D4"/>
    <w:rPr>
      <w:b/>
      <w:bCs/>
    </w:rPr>
  </w:style>
  <w:style w:type="character" w:styleId="Zstupntext">
    <w:name w:val="Placeholder Text"/>
    <w:basedOn w:val="Standardnpsmoodstavce"/>
    <w:uiPriority w:val="99"/>
    <w:semiHidden/>
    <w:rsid w:val="00F27F85"/>
    <w:rPr>
      <w:color w:val="808080"/>
    </w:rPr>
  </w:style>
  <w:style w:type="character" w:styleId="Nevyeenzmnka">
    <w:name w:val="Unresolved Mention"/>
    <w:basedOn w:val="Standardnpsmoodstavce"/>
    <w:uiPriority w:val="99"/>
    <w:semiHidden/>
    <w:unhideWhenUsed/>
    <w:rsid w:val="00974C0B"/>
    <w:rPr>
      <w:color w:val="605E5C"/>
      <w:shd w:val="clear" w:color="auto" w:fill="E1DFDD"/>
    </w:rPr>
  </w:style>
  <w:style w:type="character" w:customStyle="1" w:styleId="Nadpis1Char">
    <w:name w:val="Nadpis 1 Char"/>
    <w:link w:val="Nadpis1"/>
    <w:rsid w:val="00957314"/>
    <w:rPr>
      <w:b/>
      <w:bCs/>
      <w:smallCaps/>
      <w:kern w:val="32"/>
      <w:sz w:val="40"/>
      <w:szCs w:val="48"/>
    </w:rPr>
  </w:style>
  <w:style w:type="paragraph" w:styleId="Textpoznpodarou">
    <w:name w:val="footnote text"/>
    <w:basedOn w:val="Normln"/>
    <w:link w:val="TextpoznpodarouChar"/>
    <w:uiPriority w:val="99"/>
    <w:semiHidden/>
    <w:unhideWhenUsed/>
    <w:rsid w:val="0052416A"/>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52416A"/>
  </w:style>
  <w:style w:type="character" w:styleId="Znakapoznpodarou">
    <w:name w:val="footnote reference"/>
    <w:basedOn w:val="Standardnpsmoodstavce"/>
    <w:uiPriority w:val="99"/>
    <w:semiHidden/>
    <w:unhideWhenUsed/>
    <w:rsid w:val="0052416A"/>
    <w:rPr>
      <w:vertAlign w:val="superscript"/>
    </w:rPr>
  </w:style>
  <w:style w:type="character" w:styleId="Sledovanodkaz">
    <w:name w:val="FollowedHyperlink"/>
    <w:basedOn w:val="Standardnpsmoodstavce"/>
    <w:uiPriority w:val="99"/>
    <w:semiHidden/>
    <w:unhideWhenUsed/>
    <w:rsid w:val="00B601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44444">
      <w:bodyDiv w:val="1"/>
      <w:marLeft w:val="0"/>
      <w:marRight w:val="0"/>
      <w:marTop w:val="0"/>
      <w:marBottom w:val="0"/>
      <w:divBdr>
        <w:top w:val="none" w:sz="0" w:space="0" w:color="auto"/>
        <w:left w:val="none" w:sz="0" w:space="0" w:color="auto"/>
        <w:bottom w:val="none" w:sz="0" w:space="0" w:color="auto"/>
        <w:right w:val="none" w:sz="0" w:space="0" w:color="auto"/>
      </w:divBdr>
      <w:divsChild>
        <w:div w:id="378826827">
          <w:marLeft w:val="0"/>
          <w:marRight w:val="0"/>
          <w:marTop w:val="0"/>
          <w:marBottom w:val="0"/>
          <w:divBdr>
            <w:top w:val="none" w:sz="0" w:space="0" w:color="auto"/>
            <w:left w:val="none" w:sz="0" w:space="0" w:color="auto"/>
            <w:bottom w:val="none" w:sz="0" w:space="0" w:color="auto"/>
            <w:right w:val="none" w:sz="0" w:space="0" w:color="auto"/>
          </w:divBdr>
        </w:div>
      </w:divsChild>
    </w:div>
    <w:div w:id="201089993">
      <w:bodyDiv w:val="1"/>
      <w:marLeft w:val="0"/>
      <w:marRight w:val="0"/>
      <w:marTop w:val="0"/>
      <w:marBottom w:val="0"/>
      <w:divBdr>
        <w:top w:val="none" w:sz="0" w:space="0" w:color="auto"/>
        <w:left w:val="none" w:sz="0" w:space="0" w:color="auto"/>
        <w:bottom w:val="none" w:sz="0" w:space="0" w:color="auto"/>
        <w:right w:val="none" w:sz="0" w:space="0" w:color="auto"/>
      </w:divBdr>
      <w:divsChild>
        <w:div w:id="1663511812">
          <w:marLeft w:val="0"/>
          <w:marRight w:val="0"/>
          <w:marTop w:val="0"/>
          <w:marBottom w:val="0"/>
          <w:divBdr>
            <w:top w:val="none" w:sz="0" w:space="0" w:color="auto"/>
            <w:left w:val="none" w:sz="0" w:space="0" w:color="auto"/>
            <w:bottom w:val="none" w:sz="0" w:space="0" w:color="auto"/>
            <w:right w:val="none" w:sz="0" w:space="0" w:color="auto"/>
          </w:divBdr>
        </w:div>
      </w:divsChild>
    </w:div>
    <w:div w:id="311838414">
      <w:bodyDiv w:val="1"/>
      <w:marLeft w:val="0"/>
      <w:marRight w:val="0"/>
      <w:marTop w:val="0"/>
      <w:marBottom w:val="0"/>
      <w:divBdr>
        <w:top w:val="none" w:sz="0" w:space="0" w:color="auto"/>
        <w:left w:val="none" w:sz="0" w:space="0" w:color="auto"/>
        <w:bottom w:val="none" w:sz="0" w:space="0" w:color="auto"/>
        <w:right w:val="none" w:sz="0" w:space="0" w:color="auto"/>
      </w:divBdr>
      <w:divsChild>
        <w:div w:id="565651236">
          <w:marLeft w:val="0"/>
          <w:marRight w:val="0"/>
          <w:marTop w:val="0"/>
          <w:marBottom w:val="0"/>
          <w:divBdr>
            <w:top w:val="none" w:sz="0" w:space="0" w:color="auto"/>
            <w:left w:val="none" w:sz="0" w:space="0" w:color="auto"/>
            <w:bottom w:val="none" w:sz="0" w:space="0" w:color="auto"/>
            <w:right w:val="none" w:sz="0" w:space="0" w:color="auto"/>
          </w:divBdr>
        </w:div>
      </w:divsChild>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695303064">
      <w:bodyDiv w:val="1"/>
      <w:marLeft w:val="0"/>
      <w:marRight w:val="0"/>
      <w:marTop w:val="0"/>
      <w:marBottom w:val="0"/>
      <w:divBdr>
        <w:top w:val="none" w:sz="0" w:space="0" w:color="auto"/>
        <w:left w:val="none" w:sz="0" w:space="0" w:color="auto"/>
        <w:bottom w:val="none" w:sz="0" w:space="0" w:color="auto"/>
        <w:right w:val="none" w:sz="0" w:space="0" w:color="auto"/>
      </w:divBdr>
      <w:divsChild>
        <w:div w:id="1684549660">
          <w:marLeft w:val="0"/>
          <w:marRight w:val="0"/>
          <w:marTop w:val="0"/>
          <w:marBottom w:val="0"/>
          <w:divBdr>
            <w:top w:val="none" w:sz="0" w:space="0" w:color="auto"/>
            <w:left w:val="none" w:sz="0" w:space="0" w:color="auto"/>
            <w:bottom w:val="none" w:sz="0" w:space="0" w:color="auto"/>
            <w:right w:val="none" w:sz="0" w:space="0" w:color="auto"/>
          </w:divBdr>
        </w:div>
      </w:divsChild>
    </w:div>
    <w:div w:id="698893512">
      <w:bodyDiv w:val="1"/>
      <w:marLeft w:val="0"/>
      <w:marRight w:val="0"/>
      <w:marTop w:val="0"/>
      <w:marBottom w:val="0"/>
      <w:divBdr>
        <w:top w:val="none" w:sz="0" w:space="0" w:color="auto"/>
        <w:left w:val="none" w:sz="0" w:space="0" w:color="auto"/>
        <w:bottom w:val="none" w:sz="0" w:space="0" w:color="auto"/>
        <w:right w:val="none" w:sz="0" w:space="0" w:color="auto"/>
      </w:divBdr>
      <w:divsChild>
        <w:div w:id="29649078">
          <w:marLeft w:val="0"/>
          <w:marRight w:val="0"/>
          <w:marTop w:val="0"/>
          <w:marBottom w:val="0"/>
          <w:divBdr>
            <w:top w:val="none" w:sz="0" w:space="0" w:color="auto"/>
            <w:left w:val="none" w:sz="0" w:space="0" w:color="auto"/>
            <w:bottom w:val="none" w:sz="0" w:space="0" w:color="auto"/>
            <w:right w:val="none" w:sz="0" w:space="0" w:color="auto"/>
          </w:divBdr>
        </w:div>
      </w:divsChild>
    </w:div>
    <w:div w:id="702827604">
      <w:bodyDiv w:val="1"/>
      <w:marLeft w:val="0"/>
      <w:marRight w:val="0"/>
      <w:marTop w:val="0"/>
      <w:marBottom w:val="0"/>
      <w:divBdr>
        <w:top w:val="none" w:sz="0" w:space="0" w:color="auto"/>
        <w:left w:val="none" w:sz="0" w:space="0" w:color="auto"/>
        <w:bottom w:val="none" w:sz="0" w:space="0" w:color="auto"/>
        <w:right w:val="none" w:sz="0" w:space="0" w:color="auto"/>
      </w:divBdr>
      <w:divsChild>
        <w:div w:id="1130636188">
          <w:marLeft w:val="0"/>
          <w:marRight w:val="0"/>
          <w:marTop w:val="0"/>
          <w:marBottom w:val="0"/>
          <w:divBdr>
            <w:top w:val="none" w:sz="0" w:space="0" w:color="auto"/>
            <w:left w:val="none" w:sz="0" w:space="0" w:color="auto"/>
            <w:bottom w:val="none" w:sz="0" w:space="0" w:color="auto"/>
            <w:right w:val="none" w:sz="0" w:space="0" w:color="auto"/>
          </w:divBdr>
        </w:div>
      </w:divsChild>
    </w:div>
    <w:div w:id="1216087971">
      <w:bodyDiv w:val="1"/>
      <w:marLeft w:val="0"/>
      <w:marRight w:val="0"/>
      <w:marTop w:val="0"/>
      <w:marBottom w:val="0"/>
      <w:divBdr>
        <w:top w:val="none" w:sz="0" w:space="0" w:color="auto"/>
        <w:left w:val="none" w:sz="0" w:space="0" w:color="auto"/>
        <w:bottom w:val="none" w:sz="0" w:space="0" w:color="auto"/>
        <w:right w:val="none" w:sz="0" w:space="0" w:color="auto"/>
      </w:divBdr>
    </w:div>
    <w:div w:id="1239288334">
      <w:bodyDiv w:val="1"/>
      <w:marLeft w:val="0"/>
      <w:marRight w:val="0"/>
      <w:marTop w:val="0"/>
      <w:marBottom w:val="0"/>
      <w:divBdr>
        <w:top w:val="none" w:sz="0" w:space="0" w:color="auto"/>
        <w:left w:val="none" w:sz="0" w:space="0" w:color="auto"/>
        <w:bottom w:val="none" w:sz="0" w:space="0" w:color="auto"/>
        <w:right w:val="none" w:sz="0" w:space="0" w:color="auto"/>
      </w:divBdr>
    </w:div>
    <w:div w:id="1332178843">
      <w:bodyDiv w:val="1"/>
      <w:marLeft w:val="0"/>
      <w:marRight w:val="0"/>
      <w:marTop w:val="0"/>
      <w:marBottom w:val="0"/>
      <w:divBdr>
        <w:top w:val="none" w:sz="0" w:space="0" w:color="auto"/>
        <w:left w:val="none" w:sz="0" w:space="0" w:color="auto"/>
        <w:bottom w:val="none" w:sz="0" w:space="0" w:color="auto"/>
        <w:right w:val="none" w:sz="0" w:space="0" w:color="auto"/>
      </w:divBdr>
      <w:divsChild>
        <w:div w:id="1427537474">
          <w:marLeft w:val="0"/>
          <w:marRight w:val="0"/>
          <w:marTop w:val="0"/>
          <w:marBottom w:val="0"/>
          <w:divBdr>
            <w:top w:val="none" w:sz="0" w:space="0" w:color="auto"/>
            <w:left w:val="none" w:sz="0" w:space="0" w:color="auto"/>
            <w:bottom w:val="none" w:sz="0" w:space="0" w:color="auto"/>
            <w:right w:val="none" w:sz="0" w:space="0" w:color="auto"/>
          </w:divBdr>
        </w:div>
      </w:divsChild>
    </w:div>
    <w:div w:id="2045859013">
      <w:bodyDiv w:val="1"/>
      <w:marLeft w:val="0"/>
      <w:marRight w:val="0"/>
      <w:marTop w:val="0"/>
      <w:marBottom w:val="0"/>
      <w:divBdr>
        <w:top w:val="none" w:sz="0" w:space="0" w:color="auto"/>
        <w:left w:val="none" w:sz="0" w:space="0" w:color="auto"/>
        <w:bottom w:val="none" w:sz="0" w:space="0" w:color="auto"/>
        <w:right w:val="none" w:sz="0" w:space="0" w:color="auto"/>
      </w:divBdr>
      <w:divsChild>
        <w:div w:id="8910362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hyperlink" Target="https://bedroomproducersblog.com/2012/03/30/bpb-freeware-studio-best-free-granular-vstau-plugins/"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kvraudio.com/forum/viewtopic.php?f=1&amp;t=486995" TargetMode="External"/><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vutbr.cz/uredni-deska/vnitrni-predpisy-a-dokumenty/smernice-72-2017-uprava-odevzdavani-a-zverejnovani-zaverecnych-praci-d1614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musicandcomputersbook.com/chapter4/04_08.php" TargetMode="External"/><Relationship Id="rId32"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cs.wikipedia.org/wiki/Syntez%C3%A1tor" TargetMode="External"/><Relationship Id="rId28" Type="http://schemas.openxmlformats.org/officeDocument/2006/relationships/hyperlink" Target="https://daniel-gergely.itch.io/emergence"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vut.cz/uk/navody/citacepro"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svg"/><Relationship Id="rId27" Type="http://schemas.openxmlformats.org/officeDocument/2006/relationships/hyperlink" Target="https://www.scribd.com/document/399694113/Ribs-manual-v1-2-3-pdf" TargetMode="External"/><Relationship Id="rId30" Type="http://schemas.openxmlformats.org/officeDocument/2006/relationships/hyperlink" Target="http://www.citace.com/" TargetMode="External"/><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jte\Desktop\2023%20&#352;ablona%20BP-DP%20&#268;J.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kumenty\Work\%23V&#221;UKA\Elektrotechnika%201%20(BPC-EL1)\Prezentace\p&#345;edn&#225;&#353;ky\v&#253;konov&#233;%20p&#345;izp&#367;soben&#237;.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359223300970873"/>
          <c:y val="6.796124559272318E-2"/>
          <c:w val="0.56504854368932034"/>
          <c:h val="0.73786495214956593"/>
        </c:manualLayout>
      </c:layout>
      <c:scatterChart>
        <c:scatterStyle val="smoothMarker"/>
        <c:varyColors val="0"/>
        <c:ser>
          <c:idx val="0"/>
          <c:order val="0"/>
          <c:spPr>
            <a:ln w="25400">
              <a:solidFill>
                <a:srgbClr val="000080"/>
              </a:solidFill>
              <a:prstDash val="solid"/>
            </a:ln>
          </c:spPr>
          <c:marker>
            <c:symbol val="none"/>
          </c:marker>
          <c:xVal>
            <c:numRef>
              <c:f>List1!$J$5:$J$9</c:f>
              <c:numCache>
                <c:formatCode>General</c:formatCode>
                <c:ptCount val="5"/>
                <c:pt idx="0">
                  <c:v>0.5</c:v>
                </c:pt>
                <c:pt idx="1">
                  <c:v>0.75</c:v>
                </c:pt>
                <c:pt idx="2">
                  <c:v>1</c:v>
                </c:pt>
                <c:pt idx="3">
                  <c:v>1.25</c:v>
                </c:pt>
                <c:pt idx="4">
                  <c:v>2</c:v>
                </c:pt>
              </c:numCache>
            </c:numRef>
          </c:xVal>
          <c:yVal>
            <c:numRef>
              <c:f>List1!$F$5:$F$9</c:f>
              <c:numCache>
                <c:formatCode>0.00</c:formatCode>
                <c:ptCount val="5"/>
                <c:pt idx="0">
                  <c:v>160</c:v>
                </c:pt>
                <c:pt idx="1">
                  <c:v>176.32653061224488</c:v>
                </c:pt>
                <c:pt idx="2">
                  <c:v>180</c:v>
                </c:pt>
                <c:pt idx="3">
                  <c:v>177.77777777777777</c:v>
                </c:pt>
                <c:pt idx="4">
                  <c:v>160</c:v>
                </c:pt>
              </c:numCache>
            </c:numRef>
          </c:yVal>
          <c:smooth val="1"/>
          <c:extLst>
            <c:ext xmlns:c16="http://schemas.microsoft.com/office/drawing/2014/chart" uri="{C3380CC4-5D6E-409C-BE32-E72D297353CC}">
              <c16:uniqueId val="{00000000-F3B3-4DE9-8A0D-F63CCE1DF806}"/>
            </c:ext>
          </c:extLst>
        </c:ser>
        <c:dLbls>
          <c:showLegendKey val="0"/>
          <c:showVal val="0"/>
          <c:showCatName val="0"/>
          <c:showSerName val="0"/>
          <c:showPercent val="0"/>
          <c:showBubbleSize val="0"/>
        </c:dLbls>
        <c:axId val="1057604256"/>
        <c:axId val="1"/>
      </c:scatterChart>
      <c:scatterChart>
        <c:scatterStyle val="lineMarker"/>
        <c:varyColors val="0"/>
        <c:ser>
          <c:idx val="1"/>
          <c:order val="1"/>
          <c:spPr>
            <a:ln w="38100">
              <a:solidFill>
                <a:srgbClr val="FF00FF"/>
              </a:solidFill>
              <a:prstDash val="solid"/>
            </a:ln>
          </c:spPr>
          <c:marker>
            <c:symbol val="none"/>
          </c:marker>
          <c:xVal>
            <c:numRef>
              <c:f>List1!$J$5:$J$9</c:f>
              <c:numCache>
                <c:formatCode>General</c:formatCode>
                <c:ptCount val="5"/>
                <c:pt idx="0">
                  <c:v>0.5</c:v>
                </c:pt>
                <c:pt idx="1">
                  <c:v>0.75</c:v>
                </c:pt>
                <c:pt idx="2">
                  <c:v>1</c:v>
                </c:pt>
                <c:pt idx="3">
                  <c:v>1.25</c:v>
                </c:pt>
                <c:pt idx="4">
                  <c:v>2</c:v>
                </c:pt>
              </c:numCache>
            </c:numRef>
          </c:xVal>
          <c:yVal>
            <c:numRef>
              <c:f>List1!$H$5:$H$9</c:f>
              <c:numCache>
                <c:formatCode>0.00%</c:formatCode>
                <c:ptCount val="5"/>
                <c:pt idx="0">
                  <c:v>0.33333333333333331</c:v>
                </c:pt>
                <c:pt idx="1">
                  <c:v>0.42857142857142855</c:v>
                </c:pt>
                <c:pt idx="2">
                  <c:v>0.5</c:v>
                </c:pt>
                <c:pt idx="3">
                  <c:v>0.55555555555555558</c:v>
                </c:pt>
                <c:pt idx="4">
                  <c:v>0.66666666666666663</c:v>
                </c:pt>
              </c:numCache>
            </c:numRef>
          </c:yVal>
          <c:smooth val="0"/>
          <c:extLst>
            <c:ext xmlns:c16="http://schemas.microsoft.com/office/drawing/2014/chart" uri="{C3380CC4-5D6E-409C-BE32-E72D297353CC}">
              <c16:uniqueId val="{00000001-F3B3-4DE9-8A0D-F63CCE1DF806}"/>
            </c:ext>
          </c:extLst>
        </c:ser>
        <c:dLbls>
          <c:showLegendKey val="0"/>
          <c:showVal val="0"/>
          <c:showCatName val="0"/>
          <c:showSerName val="0"/>
          <c:showPercent val="0"/>
          <c:showBubbleSize val="0"/>
        </c:dLbls>
        <c:axId val="3"/>
        <c:axId val="4"/>
      </c:scatterChart>
      <c:valAx>
        <c:axId val="1057604256"/>
        <c:scaling>
          <c:orientation val="minMax"/>
        </c:scaling>
        <c:delete val="0"/>
        <c:axPos val="b"/>
        <c:title>
          <c:tx>
            <c:rich>
              <a:bodyPr/>
              <a:lstStyle/>
              <a:p>
                <a:pPr>
                  <a:defRPr sz="1200" b="1" i="0" u="none" strike="noStrike" baseline="0">
                    <a:solidFill>
                      <a:srgbClr val="000000"/>
                    </a:solidFill>
                    <a:latin typeface="Arial"/>
                    <a:ea typeface="Arial"/>
                    <a:cs typeface="Arial"/>
                  </a:defRPr>
                </a:pPr>
                <a:r>
                  <a:rPr lang="cs-CZ"/>
                  <a:t>Rz/Ri</a:t>
                </a:r>
              </a:p>
            </c:rich>
          </c:tx>
          <c:layout>
            <c:manualLayout>
              <c:xMode val="edge"/>
              <c:yMode val="edge"/>
              <c:x val="0.45048543689320386"/>
              <c:y val="0.8932049420757903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cs-CZ"/>
          </a:p>
        </c:txPr>
        <c:crossAx val="1"/>
        <c:crosses val="autoZero"/>
        <c:crossBetween val="midCat"/>
      </c:valAx>
      <c:valAx>
        <c:axId val="1"/>
        <c:scaling>
          <c:orientation val="minMax"/>
        </c:scaling>
        <c:delete val="0"/>
        <c:axPos val="l"/>
        <c:majorGridlines>
          <c:spPr>
            <a:ln w="3175">
              <a:solidFill>
                <a:srgbClr val="000000"/>
              </a:solidFill>
              <a:prstDash val="solid"/>
            </a:ln>
          </c:spPr>
        </c:majorGridlines>
        <c:title>
          <c:tx>
            <c:rich>
              <a:bodyPr/>
              <a:lstStyle/>
              <a:p>
                <a:pPr>
                  <a:defRPr sz="1200" b="1" i="0" u="none" strike="noStrike" baseline="0">
                    <a:solidFill>
                      <a:srgbClr val="000000"/>
                    </a:solidFill>
                    <a:latin typeface="Arial"/>
                    <a:ea typeface="Arial"/>
                    <a:cs typeface="Arial"/>
                  </a:defRPr>
                </a:pPr>
                <a:r>
                  <a:rPr lang="cs-CZ"/>
                  <a:t>Pz (W)</a:t>
                </a:r>
              </a:p>
            </c:rich>
          </c:tx>
          <c:layout>
            <c:manualLayout>
              <c:xMode val="edge"/>
              <c:yMode val="edge"/>
              <c:x val="3.1067961165048542E-2"/>
              <c:y val="0.37135966341738025"/>
            </c:manualLayout>
          </c:layout>
          <c:overlay val="0"/>
          <c:spPr>
            <a:solidFill>
              <a:srgbClr val="99CCFF"/>
            </a:solidFill>
            <a:ln w="25400">
              <a:noFill/>
            </a:ln>
          </c:spPr>
        </c:title>
        <c:numFmt formatCode="0.00"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cs-CZ"/>
          </a:p>
        </c:txPr>
        <c:crossAx val="1057604256"/>
        <c:crosses val="autoZero"/>
        <c:crossBetween val="midCat"/>
      </c:valAx>
      <c:valAx>
        <c:axId val="3"/>
        <c:scaling>
          <c:orientation val="minMax"/>
        </c:scaling>
        <c:delete val="1"/>
        <c:axPos val="b"/>
        <c:numFmt formatCode="General" sourceLinked="1"/>
        <c:majorTickMark val="out"/>
        <c:minorTickMark val="none"/>
        <c:tickLblPos val="nextTo"/>
        <c:crossAx val="4"/>
        <c:crosses val="autoZero"/>
        <c:crossBetween val="midCat"/>
      </c:valAx>
      <c:valAx>
        <c:axId val="4"/>
        <c:scaling>
          <c:orientation val="minMax"/>
        </c:scaling>
        <c:delete val="0"/>
        <c:axPos val="r"/>
        <c:title>
          <c:tx>
            <c:rich>
              <a:bodyPr/>
              <a:lstStyle/>
              <a:p>
                <a:pPr>
                  <a:defRPr sz="1200" b="1" i="0" u="none" strike="noStrike" baseline="0">
                    <a:solidFill>
                      <a:srgbClr val="000000"/>
                    </a:solidFill>
                    <a:latin typeface="Arial"/>
                    <a:ea typeface="Arial"/>
                    <a:cs typeface="Arial"/>
                  </a:defRPr>
                </a:pPr>
                <a:r>
                  <a:rPr lang="cs-CZ"/>
                  <a:t>účinnost</a:t>
                </a:r>
              </a:p>
            </c:rich>
          </c:tx>
          <c:layout>
            <c:manualLayout>
              <c:xMode val="edge"/>
              <c:yMode val="edge"/>
              <c:x val="0.91456310679611652"/>
              <c:y val="0.34951497733400494"/>
            </c:manualLayout>
          </c:layout>
          <c:overlay val="0"/>
          <c:spPr>
            <a:solidFill>
              <a:srgbClr val="FF99CC"/>
            </a:solidFill>
            <a:ln w="25400">
              <a:noFill/>
            </a:ln>
          </c:spPr>
        </c:title>
        <c:numFmt formatCode="0.00%" sourceLinked="1"/>
        <c:majorTickMark val="cross"/>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cs-CZ"/>
          </a:p>
        </c:txPr>
        <c:crossAx val="3"/>
        <c:crosses val="max"/>
        <c:crossBetween val="midCat"/>
      </c:valAx>
      <c:spPr>
        <a:no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cs-CZ"/>
    </a:p>
  </c:txPr>
  <c:externalData r:id="rId1">
    <c:autoUpdate val="0"/>
  </c:externalData>
</c:chartSpac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Styl2CitacePRO.xsl" StyleName="ISO 690 – číselná reference" Version="6"/>
</file>

<file path=customXml/item2.xml><?xml version="1.0" encoding="utf-8"?>
<writefull-cache xmlns="urn:writefull-cache:Suggestions">{"suggestions":{},"typeOfAccount":"premium"}</writefull-cache>
</file>

<file path=customXml/itemProps1.xml><?xml version="1.0" encoding="utf-8"?>
<ds:datastoreItem xmlns:ds="http://schemas.openxmlformats.org/officeDocument/2006/customXml" ds:itemID="{88268D86-5390-415E-8D83-BF12DFA00745}">
  <ds:schemaRefs>
    <ds:schemaRef ds:uri="http://schemas.openxmlformats.org/officeDocument/2006/bibliography"/>
  </ds:schemaRefs>
</ds:datastoreItem>
</file>

<file path=customXml/itemProps2.xml><?xml version="1.0" encoding="utf-8"?>
<ds:datastoreItem xmlns:ds="http://schemas.openxmlformats.org/officeDocument/2006/customXml" ds:itemID="{148B0B22-9F4A-43B1-8AE5-B3E3FCBE0953}">
  <ds:schemaRefs>
    <ds:schemaRef ds:uri="urn:writefull-cache:Suggestions"/>
  </ds:schemaRefs>
</ds:datastoreItem>
</file>

<file path=docProps/app.xml><?xml version="1.0" encoding="utf-8"?>
<Properties xmlns="http://schemas.openxmlformats.org/officeDocument/2006/extended-properties" xmlns:vt="http://schemas.openxmlformats.org/officeDocument/2006/docPropsVTypes">
  <Template>2023 Šablona BP-DP ČJ.dotx</Template>
  <TotalTime>12492</TotalTime>
  <Pages>1</Pages>
  <Words>6092</Words>
  <Characters>35946</Characters>
  <Application>Microsoft Office Word</Application>
  <DocSecurity>0</DocSecurity>
  <Lines>299</Lines>
  <Paragraphs>83</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41955</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subject/>
  <dc:creator>vojtec</dc:creator>
  <cp:keywords/>
  <dc:description/>
  <cp:lastModifiedBy>| Vojtěc |</cp:lastModifiedBy>
  <cp:revision>151</cp:revision>
  <cp:lastPrinted>2023-12-08T00:28:00Z</cp:lastPrinted>
  <dcterms:created xsi:type="dcterms:W3CDTF">2023-11-06T23:41:00Z</dcterms:created>
  <dcterms:modified xsi:type="dcterms:W3CDTF">2023-12-08T00:28:00Z</dcterms:modified>
</cp:coreProperties>
</file>